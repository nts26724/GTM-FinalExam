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65AC548D" w:rsidR="00291721" w:rsidRPr="00CC077B" w:rsidRDefault="00766D09" w:rsidP="00CC077B">
      <w:pPr>
        <w:suppressAutoHyphens/>
        <w:autoSpaceDE w:val="0"/>
        <w:autoSpaceDN w:val="0"/>
        <w:adjustRightInd w:val="0"/>
        <w:spacing w:line="360" w:lineRule="auto"/>
        <w:jc w:val="right"/>
        <w:rPr>
          <w:b/>
          <w:sz w:val="28"/>
          <w:szCs w:val="28"/>
        </w:rPr>
      </w:pPr>
      <w:r w:rsidRPr="00CC077B">
        <w:rPr>
          <w:b/>
          <w:sz w:val="28"/>
          <w:szCs w:val="28"/>
        </w:rPr>
        <w:t>ĐẶNG MINH PHONG</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776AFC">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776AFC">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15A84129"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TPHCM, và 2 chi nhánh (Một ở Đà nẵng, và một ở Hà nội).</w:t>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081CFF4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cho các cơ sở trường ĐH Kinh tế</w:t>
      </w:r>
      <w:r w:rsidR="003659B3" w:rsidRPr="00CC077B">
        <w:t xml:space="preserve"> với 3 cơ sở:</w:t>
      </w:r>
    </w:p>
    <w:p w14:paraId="5B7A5A7A" w14:textId="15BA3DB3" w:rsidR="00A80B8B" w:rsidRPr="00CC077B" w:rsidRDefault="00A80B8B" w:rsidP="00CC077B">
      <w:pPr>
        <w:pStyle w:val="Nidungvnbn"/>
        <w:numPr>
          <w:ilvl w:val="0"/>
          <w:numId w:val="12"/>
        </w:numPr>
      </w:pPr>
      <w:r w:rsidRPr="00CC077B">
        <w:t xml:space="preserve">Cơ sở </w:t>
      </w:r>
      <w:r w:rsidR="00C04346" w:rsidRPr="00CC077B">
        <w:t>A</w:t>
      </w:r>
      <w:r w:rsidRPr="00CC077B">
        <w:t>:</w:t>
      </w:r>
      <w:r w:rsidR="00DD6F81" w:rsidRPr="00CC077B">
        <w:t xml:space="preserve"> 59C Nguyễn Đình Chiểu</w:t>
      </w:r>
      <w:r w:rsidR="002B3DF4" w:rsidRPr="00CC077B">
        <w:t>, phường 6, quận</w:t>
      </w:r>
      <w:r w:rsidR="00446FE1" w:rsidRPr="00CC077B">
        <w:t xml:space="preserve"> 3, TPHCM</w:t>
      </w:r>
    </w:p>
    <w:p w14:paraId="7367AE56" w14:textId="43BB5F21" w:rsidR="00C04346" w:rsidRPr="00CC077B" w:rsidRDefault="00C04346" w:rsidP="00CC077B">
      <w:pPr>
        <w:pStyle w:val="Nidungvnbn"/>
        <w:numPr>
          <w:ilvl w:val="0"/>
          <w:numId w:val="12"/>
        </w:numPr>
      </w:pPr>
      <w:r w:rsidRPr="00CC077B">
        <w:t>Cơ sở B:</w:t>
      </w:r>
      <w:r w:rsidR="00B307EC" w:rsidRPr="00CC077B">
        <w:t xml:space="preserve"> 279 Nguyễn Tri Phương</w:t>
      </w:r>
      <w:r w:rsidR="000E23E6" w:rsidRPr="00CC077B">
        <w:t xml:space="preserve">, phường 5, quận 10, </w:t>
      </w:r>
      <w:r w:rsidR="008D13B3" w:rsidRPr="00CC077B">
        <w:t>TPHCM</w:t>
      </w:r>
    </w:p>
    <w:p w14:paraId="649EC1C2" w14:textId="619D0E7E" w:rsidR="00C04346" w:rsidRPr="00CC077B" w:rsidRDefault="00C04346" w:rsidP="00CC077B">
      <w:pPr>
        <w:pStyle w:val="Nidungvnbn"/>
        <w:numPr>
          <w:ilvl w:val="0"/>
          <w:numId w:val="12"/>
        </w:numPr>
      </w:pPr>
      <w:r w:rsidRPr="00CC077B">
        <w:t xml:space="preserve">Cơ sở C: </w:t>
      </w:r>
      <w:r w:rsidR="00141B91" w:rsidRPr="00CC077B">
        <w:t>91 đường 3 tháng 2</w:t>
      </w:r>
      <w:r w:rsidR="00424D52" w:rsidRPr="00CC077B">
        <w:t>, phường 11,</w:t>
      </w:r>
      <w:r w:rsidR="00395D70" w:rsidRPr="00CC077B">
        <w:t xml:space="preserve"> quận 10</w:t>
      </w:r>
      <w:r w:rsidR="00B45650" w:rsidRPr="00CC077B">
        <w:t>, TPHCM</w:t>
      </w:r>
    </w:p>
    <w:p w14:paraId="6141E8FD" w14:textId="67E2E91D" w:rsidR="00007895" w:rsidRPr="00CC077B" w:rsidRDefault="00007895" w:rsidP="00CC077B">
      <w:pPr>
        <w:pStyle w:val="Nidungvnbn"/>
      </w:pPr>
      <w:r w:rsidRPr="00CC077B">
        <w:t xml:space="preserve">Các thao tác tiến hành trong đề tài: </w:t>
      </w:r>
      <w:r w:rsidR="00AB4D8F" w:rsidRPr="00CC077B">
        <w:t>cấu hình VLAN, cấu hình trunk</w:t>
      </w:r>
      <w:r w:rsidR="00C7235C" w:rsidRPr="00CC077B">
        <w:t xml:space="preserve">, sử dụng một vài giao thức </w:t>
      </w:r>
      <w:r w:rsidR="006D5857" w:rsidRPr="00CC077B">
        <w:t xml:space="preserve">STP, </w:t>
      </w:r>
      <w:r w:rsidR="00515C4C" w:rsidRPr="00CC077B">
        <w:t xml:space="preserve">SSH, </w:t>
      </w:r>
      <w:r w:rsidR="001B07D1" w:rsidRPr="00CC077B">
        <w:t>DHCP</w:t>
      </w:r>
      <w:r w:rsidR="00C97ABC" w:rsidRPr="00CC077B">
        <w:t xml:space="preserve"> snooping, </w:t>
      </w:r>
      <w:r w:rsidR="001B07D1" w:rsidRPr="00CC077B">
        <w:t>…</w:t>
      </w:r>
      <w:r w:rsidR="00C97ABC" w:rsidRPr="00CC077B">
        <w:t xml:space="preserve"> Ngoài ra </w:t>
      </w:r>
      <w:r w:rsidR="00895842" w:rsidRPr="00CC077B">
        <w:t xml:space="preserve">có cấu hình DHCP IPv4, IPv6 </w:t>
      </w:r>
      <w:r w:rsidR="005132B8" w:rsidRPr="00CC077B">
        <w:t>cho các thiết bị đầu cuối</w:t>
      </w:r>
      <w:r w:rsidR="003D5AAB" w:rsidRPr="00CC077B">
        <w:t xml:space="preserve"> (end device)</w:t>
      </w:r>
      <w:r w:rsidR="005132B8" w:rsidRPr="00CC077B">
        <w:t xml:space="preserve"> cũng như các thiết bị</w:t>
      </w:r>
      <w:r w:rsidR="003D5AAB" w:rsidRPr="00CC077B">
        <w:t xml:space="preserve"> định tuyến (router), thiết bị chuyển mạch (switch)</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59DB9BE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6A8B2DEC" w14:textId="42E58AE6" w:rsidR="00024496" w:rsidRPr="00CC077B" w:rsidRDefault="00B874BF" w:rsidP="004F344C">
      <w:pPr>
        <w:pStyle w:val="Tiumccp1"/>
        <w:outlineLvl w:val="0"/>
      </w:pPr>
      <w:bookmarkStart w:id="11" w:name="_Toc387692918"/>
      <w:bookmarkStart w:id="12" w:name="_Toc132875288"/>
      <w:r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37E6EE56" w14:textId="0330996E" w:rsidR="00CE5555" w:rsidRPr="00CC077B" w:rsidRDefault="00181102" w:rsidP="00CC077B">
      <w:pPr>
        <w:pStyle w:val="Nidungvnbn"/>
        <w:ind w:firstLine="0"/>
      </w:pPr>
      <w:r w:rsidRPr="00CC077B">
        <w:rPr>
          <w:noProof/>
        </w:rPr>
        <w:drawing>
          <wp:inline distT="0" distB="0" distL="0" distR="0" wp14:anchorId="7A7AC81B" wp14:editId="535BA806">
            <wp:extent cx="5494496" cy="5121084"/>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494496" cy="5121084"/>
                    </a:xfrm>
                    <a:prstGeom prst="rect">
                      <a:avLst/>
                    </a:prstGeom>
                  </pic:spPr>
                </pic:pic>
              </a:graphicData>
            </a:graphic>
          </wp:inline>
        </w:drawing>
      </w:r>
      <w:bookmarkStart w:id="13" w:name="_GoBack"/>
      <w:bookmarkEnd w:id="13"/>
    </w:p>
    <w:p w14:paraId="2D7D0D6F" w14:textId="04AE8AF1" w:rsidR="00181102" w:rsidRDefault="00181102" w:rsidP="00CC077B">
      <w:pPr>
        <w:pStyle w:val="Nidungvnbn"/>
        <w:ind w:firstLine="0"/>
      </w:pPr>
    </w:p>
    <w:p w14:paraId="37150456" w14:textId="2C0506B3" w:rsidR="008641D3" w:rsidRDefault="008641D3" w:rsidP="00CC077B">
      <w:pPr>
        <w:pStyle w:val="Nidungvnbn"/>
        <w:ind w:firstLine="0"/>
      </w:pPr>
    </w:p>
    <w:p w14:paraId="57DED89E" w14:textId="302B23CF" w:rsidR="008641D3" w:rsidRDefault="008641D3" w:rsidP="00CC077B">
      <w:pPr>
        <w:pStyle w:val="Nidungvnbn"/>
        <w:ind w:firstLine="0"/>
      </w:pPr>
    </w:p>
    <w:p w14:paraId="1425DF05" w14:textId="0DDE590F" w:rsidR="008641D3" w:rsidRPr="00CC077B" w:rsidRDefault="008641D3" w:rsidP="004F344C">
      <w:pPr>
        <w:pStyle w:val="Tiumccp1"/>
        <w:outlineLvl w:val="0"/>
      </w:pPr>
      <w:bookmarkStart w:id="14" w:name="_Toc132875289"/>
      <w:r>
        <w:t xml:space="preserve">2.2 </w:t>
      </w:r>
      <w:r w:rsidRPr="00CC077B">
        <w:t>Sơ đồ vật lý (Physical Topology)</w:t>
      </w:r>
      <w:bookmarkEnd w:id="14"/>
    </w:p>
    <w:p w14:paraId="020977FF" w14:textId="77777777" w:rsidR="008641D3" w:rsidRPr="00CC077B" w:rsidRDefault="008641D3" w:rsidP="008641D3">
      <w:pPr>
        <w:pStyle w:val="Nidungvnbn"/>
        <w:ind w:firstLine="0"/>
      </w:pPr>
    </w:p>
    <w:p w14:paraId="7D9FFF23" w14:textId="651AB7E9" w:rsidR="00343033" w:rsidRPr="00CC077B" w:rsidRDefault="00343033" w:rsidP="00CC077B">
      <w:pPr>
        <w:pStyle w:val="Nidungvnbn"/>
        <w:ind w:firstLine="0"/>
      </w:pPr>
      <w:r w:rsidRPr="00CC077B">
        <w:rPr>
          <w:noProof/>
        </w:rPr>
        <w:lastRenderedPageBreak/>
        <w:drawing>
          <wp:inline distT="0" distB="0" distL="0" distR="0" wp14:anchorId="058DBC36" wp14:editId="6F04E923">
            <wp:extent cx="5486400" cy="394231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c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978" cy="3967162"/>
                    </a:xfrm>
                    <a:prstGeom prst="rect">
                      <a:avLst/>
                    </a:prstGeom>
                  </pic:spPr>
                </pic:pic>
              </a:graphicData>
            </a:graphic>
          </wp:inline>
        </w:drawing>
      </w:r>
    </w:p>
    <w:p w14:paraId="6040817B" w14:textId="77777777" w:rsidR="00974262" w:rsidRPr="00CC077B" w:rsidRDefault="00281C30" w:rsidP="00CC077B">
      <w:pPr>
        <w:pStyle w:val="Nidungvnbn"/>
        <w:ind w:firstLine="0"/>
      </w:pPr>
      <w:r w:rsidRPr="00CC077B">
        <w:t xml:space="preserve">Các thiết bị sử dụng trong sơ đồ: </w:t>
      </w:r>
    </w:p>
    <w:p w14:paraId="39153E8D" w14:textId="01F6CAEB" w:rsidR="00B7692E" w:rsidRPr="00CC077B" w:rsidRDefault="00B7692E" w:rsidP="00CC077B">
      <w:pPr>
        <w:pStyle w:val="Nidungvnbn"/>
        <w:numPr>
          <w:ilvl w:val="0"/>
          <w:numId w:val="12"/>
        </w:numPr>
      </w:pPr>
      <w:r w:rsidRPr="00CC077B">
        <w:t>Máy tính, laptop</w:t>
      </w:r>
      <w:r w:rsidR="002021C9" w:rsidRPr="00CC077B">
        <w:t>, máy in</w:t>
      </w:r>
      <w:r w:rsidR="009D18E6" w:rsidRPr="00CC077B">
        <w:t xml:space="preserve">: </w:t>
      </w:r>
      <w:r w:rsidR="0027640B" w:rsidRPr="00CC077B">
        <w:t>35</w:t>
      </w:r>
      <w:r w:rsidR="009D18E6" w:rsidRPr="00CC077B">
        <w:t xml:space="preserve"> thiết bị</w:t>
      </w:r>
    </w:p>
    <w:p w14:paraId="56C7DF3F" w14:textId="1313FFCB" w:rsidR="00767EFC" w:rsidRPr="00CC077B" w:rsidRDefault="00767EFC" w:rsidP="00CC077B">
      <w:pPr>
        <w:pStyle w:val="Nidungvnbn"/>
        <w:numPr>
          <w:ilvl w:val="0"/>
          <w:numId w:val="12"/>
        </w:numPr>
      </w:pPr>
      <w:r w:rsidRPr="00CC077B">
        <w:t>WiFi</w:t>
      </w:r>
      <w:r w:rsidR="00051316" w:rsidRPr="00CC077B">
        <w:t xml:space="preserve"> (access point): </w:t>
      </w:r>
      <w:r w:rsidR="009A52EB" w:rsidRPr="00CC077B">
        <w:t>3 thiết bị</w:t>
      </w:r>
    </w:p>
    <w:p w14:paraId="0148D8B4" w14:textId="4A09D98A" w:rsidR="005747C9" w:rsidRPr="00CC077B" w:rsidRDefault="0003631D" w:rsidP="00CC077B">
      <w:pPr>
        <w:pStyle w:val="Nidungvnbn"/>
        <w:numPr>
          <w:ilvl w:val="0"/>
          <w:numId w:val="12"/>
        </w:numPr>
      </w:pPr>
      <w:r w:rsidRPr="00CC077B">
        <w:t xml:space="preserve">Switch: </w:t>
      </w:r>
      <w:r w:rsidR="00995B35" w:rsidRPr="00CC077B">
        <w:t>28 thiết bị</w:t>
      </w:r>
    </w:p>
    <w:p w14:paraId="76EB55DA" w14:textId="71CB980D" w:rsidR="0076127C" w:rsidRPr="00CC077B" w:rsidRDefault="00EB7F00" w:rsidP="00CC077B">
      <w:pPr>
        <w:pStyle w:val="Nidungvnbn"/>
        <w:numPr>
          <w:ilvl w:val="0"/>
          <w:numId w:val="12"/>
        </w:numPr>
      </w:pPr>
      <w:r w:rsidRPr="00CC077B">
        <w:t xml:space="preserve">Multilayer Switch: </w:t>
      </w:r>
      <w:r w:rsidR="005C4AEB" w:rsidRPr="00CC077B">
        <w:t>4 thiết bị</w:t>
      </w:r>
    </w:p>
    <w:p w14:paraId="2A950CF5" w14:textId="06DFE3B3" w:rsidR="00BC66EC" w:rsidRPr="00CC077B" w:rsidRDefault="006F3495" w:rsidP="00CC077B">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0C9D5720" w:rsidR="002558D1" w:rsidRPr="00CC077B" w:rsidRDefault="002558D1" w:rsidP="00CC077B">
      <w:pPr>
        <w:pStyle w:val="Nidungvnbn"/>
        <w:numPr>
          <w:ilvl w:val="0"/>
          <w:numId w:val="12"/>
        </w:numPr>
      </w:pPr>
      <w:r w:rsidRPr="00CC077B">
        <w:t xml:space="preserve">Server: </w:t>
      </w:r>
      <w:r w:rsidR="00F16B06" w:rsidRPr="00CC077B">
        <w:t>7 thiết bị</w:t>
      </w:r>
      <w:r w:rsidR="00B54AE5" w:rsidRPr="00CC077B">
        <w:t xml:space="preserve"> gồm</w:t>
      </w:r>
    </w:p>
    <w:p w14:paraId="0B2430BC" w14:textId="2AF14BEB" w:rsidR="00B54AE5" w:rsidRPr="00CC077B" w:rsidRDefault="005D13EF" w:rsidP="00CC077B">
      <w:pPr>
        <w:pStyle w:val="Nidungvnbn"/>
        <w:numPr>
          <w:ilvl w:val="0"/>
          <w:numId w:val="15"/>
        </w:numPr>
      </w:pPr>
      <w:r w:rsidRPr="00CC077B">
        <w:t>DHCP Server</w:t>
      </w:r>
      <w:r w:rsidR="001E4ED3" w:rsidRPr="00CC077B">
        <w:t>: 3 thiết bị</w:t>
      </w:r>
    </w:p>
    <w:p w14:paraId="29A28E4E" w14:textId="31A8F3E3" w:rsidR="00637E3F" w:rsidRPr="00CC077B" w:rsidRDefault="00637E3F" w:rsidP="00CC077B">
      <w:pPr>
        <w:pStyle w:val="Nidungvnbn"/>
        <w:numPr>
          <w:ilvl w:val="0"/>
          <w:numId w:val="15"/>
        </w:numPr>
      </w:pPr>
      <w:r w:rsidRPr="00CC077B">
        <w:t>DNS Server</w:t>
      </w:r>
      <w:r w:rsidR="00EB6091" w:rsidRPr="00CC077B">
        <w:t>: 1 thiết bị</w:t>
      </w:r>
    </w:p>
    <w:p w14:paraId="20FE775E" w14:textId="62D65DAB" w:rsidR="006608DD" w:rsidRPr="00CC077B" w:rsidRDefault="006608DD" w:rsidP="00CC077B">
      <w:pPr>
        <w:pStyle w:val="Nidungvnbn"/>
        <w:numPr>
          <w:ilvl w:val="0"/>
          <w:numId w:val="15"/>
        </w:numPr>
      </w:pPr>
      <w:r w:rsidRPr="00CC077B">
        <w:t>Web Server</w:t>
      </w:r>
      <w:r w:rsidR="00EB6091" w:rsidRPr="00CC077B">
        <w:t>: 1 thiết bị</w:t>
      </w:r>
    </w:p>
    <w:p w14:paraId="1DDF23CA" w14:textId="49D8538E" w:rsidR="006608DD" w:rsidRPr="00CC077B" w:rsidRDefault="006608DD" w:rsidP="00CC077B">
      <w:pPr>
        <w:pStyle w:val="Nidungvnbn"/>
        <w:numPr>
          <w:ilvl w:val="0"/>
          <w:numId w:val="15"/>
        </w:numPr>
      </w:pPr>
      <w:r w:rsidRPr="00CC077B">
        <w:t>Mail Server</w:t>
      </w:r>
      <w:r w:rsidR="00EB6091" w:rsidRPr="00CC077B">
        <w:t>: 1 thiết bị</w:t>
      </w:r>
    </w:p>
    <w:p w14:paraId="56C67DF2" w14:textId="779A5E63" w:rsidR="006608DD" w:rsidRPr="00CC077B" w:rsidRDefault="006608DD" w:rsidP="00CC077B">
      <w:pPr>
        <w:pStyle w:val="Nidungvnbn"/>
        <w:numPr>
          <w:ilvl w:val="0"/>
          <w:numId w:val="15"/>
        </w:numPr>
      </w:pPr>
      <w:r w:rsidRPr="00CC077B">
        <w:t>F</w:t>
      </w:r>
      <w:r w:rsidR="007D48B9" w:rsidRPr="00CC077B">
        <w:t>TP</w:t>
      </w:r>
      <w:r w:rsidRPr="00CC077B">
        <w:t xml:space="preserve"> Server</w:t>
      </w:r>
      <w:r w:rsidR="00EB6091" w:rsidRPr="00CC077B">
        <w:t>: 1 thiết bị</w:t>
      </w:r>
    </w:p>
    <w:p w14:paraId="5027A200" w14:textId="77777777" w:rsidR="000B44E3" w:rsidRPr="00CC077B" w:rsidRDefault="000B44E3" w:rsidP="00CC077B">
      <w:pPr>
        <w:pStyle w:val="Nidungvnbn"/>
        <w:jc w:val="left"/>
      </w:pPr>
    </w:p>
    <w:p w14:paraId="01EA2B23" w14:textId="571CEBEF" w:rsidR="00453AB1" w:rsidRPr="00CC077B" w:rsidRDefault="00453AB1" w:rsidP="004F344C">
      <w:pPr>
        <w:pStyle w:val="Chng"/>
        <w:outlineLvl w:val="0"/>
      </w:pPr>
      <w:bookmarkStart w:id="15" w:name="_Toc387692920"/>
      <w:bookmarkStart w:id="16"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5"/>
      <w:r w:rsidR="00184865" w:rsidRPr="00CC077B">
        <w:t xml:space="preserve"> CẤU HÌNH HỆ THỐNG</w:t>
      </w:r>
      <w:bookmarkEnd w:id="16"/>
    </w:p>
    <w:p w14:paraId="1070A9E1" w14:textId="6C6BBEBF" w:rsidR="00453AB1" w:rsidRPr="00CC077B" w:rsidRDefault="00CA1C39" w:rsidP="000E2B9E">
      <w:pPr>
        <w:pStyle w:val="Tiumccp1"/>
        <w:outlineLvl w:val="0"/>
      </w:pPr>
      <w:bookmarkStart w:id="17" w:name="_Toc387692921"/>
      <w:bookmarkStart w:id="18" w:name="_Toc132875291"/>
      <w:r w:rsidRPr="00CC077B">
        <w:t xml:space="preserve">3.1 </w:t>
      </w:r>
      <w:bookmarkEnd w:id="17"/>
      <w:r w:rsidR="00402D03" w:rsidRPr="00CC077B">
        <w:t xml:space="preserve">Thông tin kết nối port </w:t>
      </w:r>
      <w:r w:rsidR="00E6348F" w:rsidRPr="00CC077B">
        <w:t>trong hệ thống</w:t>
      </w:r>
      <w:bookmarkEnd w:id="18"/>
    </w:p>
    <w:p w14:paraId="7C81970D" w14:textId="4FDB5024" w:rsidR="00065A49" w:rsidRPr="00CC077B" w:rsidRDefault="000E1CAB" w:rsidP="000E2B9E">
      <w:pPr>
        <w:pStyle w:val="Tiumccp1"/>
        <w:outlineLvl w:val="1"/>
      </w:pPr>
      <w:bookmarkStart w:id="19" w:name="_Toc132875292"/>
      <w:r w:rsidRPr="00CC077B">
        <w:t xml:space="preserve">3.1.1 </w:t>
      </w:r>
      <w:r w:rsidR="00A26913">
        <w:rPr>
          <w:lang w:val="vi-VN"/>
        </w:rPr>
        <w:t xml:space="preserve">Trụ sở </w:t>
      </w:r>
      <w:bookmarkEnd w:id="19"/>
      <w:r w:rsidR="00A26913">
        <w:rPr>
          <w:lang w:val="vi-VN"/>
        </w:rPr>
        <w:t>chính – TP.HCM:</w:t>
      </w:r>
    </w:p>
    <w:p w14:paraId="7ACD06C6" w14:textId="0B18941A" w:rsidR="00210765" w:rsidRPr="00CC077B" w:rsidRDefault="00B64F92" w:rsidP="00CC077B">
      <w:pPr>
        <w:pStyle w:val="Tiumccp1"/>
      </w:pPr>
      <w:r w:rsidRPr="00CC077B">
        <w:rPr>
          <w:noProof/>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20"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1"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1"/>
      <w:r w:rsidR="00A26913">
        <w:rPr>
          <w:lang w:val="vi-VN"/>
        </w:rPr>
        <w:t>ĐÀ NẴNG</w:t>
      </w:r>
    </w:p>
    <w:p w14:paraId="1591734D" w14:textId="0B506CBF" w:rsidR="00B56781" w:rsidRPr="00CC077B" w:rsidRDefault="00A1653E" w:rsidP="00CC077B">
      <w:pPr>
        <w:pStyle w:val="Tiumccp1"/>
      </w:pPr>
      <w:r w:rsidRPr="00CC077B">
        <w:rPr>
          <w:noProof/>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46E898B9" w:rsidR="005B3AC7" w:rsidRPr="00CC077B" w:rsidRDefault="00A26913" w:rsidP="000E2B9E">
      <w:pPr>
        <w:pStyle w:val="Tiumccp1"/>
        <w:outlineLvl w:val="1"/>
      </w:pPr>
      <w:bookmarkStart w:id="22" w:name="_Toc132875294"/>
      <w:r>
        <w:lastRenderedPageBreak/>
        <w:t xml:space="preserve">3.1.3 Chi nhánh </w:t>
      </w:r>
      <w:r>
        <w:rPr>
          <w:lang w:val="vi-VN"/>
        </w:rPr>
        <w:t>2</w:t>
      </w:r>
      <w:r w:rsidR="005B3AC7" w:rsidRPr="00CC077B">
        <w:t xml:space="preserve"> – </w:t>
      </w:r>
      <w:r>
        <w:rPr>
          <w:lang w:val="vi-VN"/>
        </w:rPr>
        <w:t>NHA TRANG</w:t>
      </w:r>
      <w:r w:rsidR="005B3AC7" w:rsidRPr="00CC077B">
        <w:t xml:space="preserve"> </w:t>
      </w:r>
      <w:bookmarkEnd w:id="22"/>
    </w:p>
    <w:p w14:paraId="4C7073B5" w14:textId="3F8DD8C6" w:rsidR="00872280" w:rsidRPr="00CC077B" w:rsidRDefault="00872280" w:rsidP="00CC077B">
      <w:pPr>
        <w:pStyle w:val="Tiumccp1"/>
      </w:pPr>
      <w:r w:rsidRPr="00CC077B">
        <w:rPr>
          <w:noProof/>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3" w:name="_Toc132875295"/>
      <w:r w:rsidRPr="00CC077B">
        <w:lastRenderedPageBreak/>
        <w:t xml:space="preserve">3.2 </w:t>
      </w:r>
      <w:bookmarkEnd w:id="20"/>
      <w:r w:rsidR="00E94AE7" w:rsidRPr="00CC077B">
        <w:t xml:space="preserve">Thông tin vlan, interface </w:t>
      </w:r>
      <w:r w:rsidR="00644711" w:rsidRPr="00CC077B">
        <w:t xml:space="preserve">vlan </w:t>
      </w:r>
      <w:r w:rsidR="00E94AE7" w:rsidRPr="00CC077B">
        <w:t>trong hệ thống</w:t>
      </w:r>
      <w:bookmarkEnd w:id="23"/>
    </w:p>
    <w:p w14:paraId="1F3DB69E" w14:textId="77777777" w:rsidR="00EA0938" w:rsidRPr="00CC077B" w:rsidRDefault="00E966ED" w:rsidP="00CC077B">
      <w:pPr>
        <w:pStyle w:val="Tiumccp1"/>
      </w:pPr>
      <w:bookmarkStart w:id="24" w:name="_Toc387692923"/>
      <w:r w:rsidRPr="00CC077B">
        <w:rPr>
          <w:b w:val="0"/>
          <w:noProof/>
          <w:sz w:val="26"/>
          <w:szCs w:val="26"/>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5" w:name="_Toc132875296"/>
      <w:r w:rsidRPr="00CC077B">
        <w:t xml:space="preserve">3.3 </w:t>
      </w:r>
      <w:bookmarkEnd w:id="24"/>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5"/>
    </w:p>
    <w:p w14:paraId="2DC61AA7" w14:textId="3EC7C98A" w:rsidR="00B55D2F" w:rsidRPr="00CC077B" w:rsidRDefault="00B55D2F" w:rsidP="00CC077B">
      <w:pPr>
        <w:pStyle w:val="Tiumccp1"/>
      </w:pPr>
      <w:r w:rsidRPr="00CC077B">
        <w:rPr>
          <w:noProof/>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6" w:name="_Toc132875297"/>
      <w:r w:rsidRPr="00CC077B">
        <w:lastRenderedPageBreak/>
        <w:t xml:space="preserve">CHƯƠNG </w:t>
      </w:r>
      <w:r w:rsidR="00CA379F" w:rsidRPr="00CC077B">
        <w:t>4</w:t>
      </w:r>
      <w:r w:rsidRPr="00CC077B">
        <w:t xml:space="preserve"> – </w:t>
      </w:r>
      <w:r w:rsidR="009D7D4F" w:rsidRPr="00CC077B">
        <w:t>CẤU HÌNH HẠ TẦNG</w:t>
      </w:r>
      <w:bookmarkEnd w:id="26"/>
    </w:p>
    <w:p w14:paraId="0E95D105" w14:textId="6BE0F6B0" w:rsidR="002E545E" w:rsidRPr="00CC077B" w:rsidRDefault="00CA379F" w:rsidP="000E2B9E">
      <w:pPr>
        <w:pStyle w:val="Tiumccp1"/>
        <w:tabs>
          <w:tab w:val="clear" w:pos="6379"/>
          <w:tab w:val="left" w:pos="5472"/>
        </w:tabs>
        <w:outlineLvl w:val="0"/>
      </w:pPr>
      <w:bookmarkStart w:id="27" w:name="_Toc132875298"/>
      <w:r w:rsidRPr="00CC077B">
        <w:t>4</w:t>
      </w:r>
      <w:r w:rsidR="002E545E" w:rsidRPr="00CC077B">
        <w:t xml:space="preserve">.1 </w:t>
      </w:r>
      <w:r w:rsidR="008326CE" w:rsidRPr="00CC077B">
        <w:t>Cấu hình vlan, interface, port channel</w:t>
      </w:r>
      <w:bookmarkEnd w:id="27"/>
      <w:r w:rsidR="009B3576" w:rsidRPr="00CC077B">
        <w:tab/>
      </w:r>
    </w:p>
    <w:p w14:paraId="30649CF3" w14:textId="7E118D87" w:rsidR="009B3576" w:rsidRPr="00CC077B" w:rsidRDefault="0072266E" w:rsidP="00A4267F">
      <w:pPr>
        <w:pStyle w:val="Tiumccp1"/>
        <w:tabs>
          <w:tab w:val="clear" w:pos="6379"/>
          <w:tab w:val="left" w:pos="5472"/>
        </w:tabs>
        <w:outlineLvl w:val="1"/>
        <w:rPr>
          <w:lang w:val="fr-FR"/>
        </w:rPr>
      </w:pPr>
      <w:bookmarkStart w:id="28" w:name="_Toc132875299"/>
      <w:r w:rsidRPr="00CC077B">
        <w:rPr>
          <w:lang w:val="fr-FR"/>
        </w:rPr>
        <w:t xml:space="preserve">4.1.1 </w:t>
      </w:r>
      <w:r w:rsidR="009B3576" w:rsidRPr="00CC077B">
        <w:rPr>
          <w:lang w:val="fr-FR"/>
        </w:rPr>
        <w:t>CHI NHÁNH A</w:t>
      </w:r>
      <w:bookmarkEnd w:id="28"/>
    </w:p>
    <w:p w14:paraId="430F7FAF" w14:textId="74D12F80" w:rsidR="00BD2407" w:rsidRPr="00CC077B" w:rsidRDefault="00BD2407" w:rsidP="00CC077B">
      <w:pPr>
        <w:pStyle w:val="Tiumccp1"/>
        <w:tabs>
          <w:tab w:val="clear" w:pos="6379"/>
          <w:tab w:val="left" w:pos="5472"/>
        </w:tabs>
        <w:rPr>
          <w:b w:val="0"/>
          <w:sz w:val="26"/>
          <w:szCs w:val="26"/>
          <w:lang w:val="fr-FR"/>
        </w:rPr>
      </w:pPr>
      <w:r w:rsidRPr="00CC077B">
        <w:rPr>
          <w:b w:val="0"/>
          <w:sz w:val="26"/>
          <w:szCs w:val="26"/>
          <w:lang w:val="fr-FR"/>
        </w:rPr>
        <w:t>Có 3 VLAN là 10, 20, 30</w:t>
      </w:r>
    </w:p>
    <w:p w14:paraId="18183F9B" w14:textId="06728C10"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Multislayer Switch Cơ sở A</w:t>
      </w:r>
      <w:r w:rsidR="00757BAC" w:rsidRPr="00CC077B">
        <w:rPr>
          <w:b w:val="0"/>
          <w:sz w:val="26"/>
          <w:szCs w:val="26"/>
        </w:rPr>
        <w:t>:</w:t>
      </w:r>
    </w:p>
    <w:p w14:paraId="6EEB1220" w14:textId="3D3B3E13" w:rsidR="00BF2F04" w:rsidRPr="00CC077B" w:rsidRDefault="00BF2F04" w:rsidP="00CC077B">
      <w:pPr>
        <w:spacing w:line="360" w:lineRule="auto"/>
        <w:ind w:left="720"/>
        <w:rPr>
          <w:sz w:val="26"/>
          <w:szCs w:val="26"/>
        </w:rPr>
      </w:pPr>
      <w:r w:rsidRPr="00CC077B">
        <w:rPr>
          <w:color w:val="000000"/>
          <w:sz w:val="26"/>
          <w:szCs w:val="26"/>
        </w:rPr>
        <w:t>confter</w:t>
      </w:r>
    </w:p>
    <w:p w14:paraId="4B2351C8" w14:textId="24C940B0" w:rsidR="00BF2F04" w:rsidRPr="00CC077B" w:rsidRDefault="00BF2F04" w:rsidP="00CC077B">
      <w:pPr>
        <w:spacing w:line="360" w:lineRule="auto"/>
        <w:ind w:left="720"/>
        <w:rPr>
          <w:sz w:val="26"/>
          <w:szCs w:val="26"/>
        </w:rPr>
      </w:pPr>
      <w:r w:rsidRPr="00CC077B">
        <w:rPr>
          <w:color w:val="000000"/>
          <w:sz w:val="26"/>
          <w:szCs w:val="26"/>
        </w:rPr>
        <w:t>vlan10</w:t>
      </w:r>
    </w:p>
    <w:p w14:paraId="25053EBF" w14:textId="57C354FC" w:rsidR="00BF2F04" w:rsidRPr="00CC077B" w:rsidRDefault="00BF2F04" w:rsidP="00CC077B">
      <w:pPr>
        <w:spacing w:line="360" w:lineRule="auto"/>
        <w:ind w:left="720"/>
        <w:rPr>
          <w:sz w:val="26"/>
          <w:szCs w:val="26"/>
        </w:rPr>
      </w:pPr>
      <w:r w:rsidRPr="00CC077B">
        <w:rPr>
          <w:color w:val="000000"/>
          <w:sz w:val="26"/>
          <w:szCs w:val="26"/>
        </w:rPr>
        <w:t>namev10</w:t>
      </w:r>
    </w:p>
    <w:p w14:paraId="5544FE1A" w14:textId="7BA03876" w:rsidR="00BF2F04" w:rsidRPr="00CC077B" w:rsidRDefault="00BF2F04" w:rsidP="00CC077B">
      <w:pPr>
        <w:spacing w:line="360" w:lineRule="auto"/>
        <w:ind w:left="720"/>
        <w:rPr>
          <w:sz w:val="26"/>
          <w:szCs w:val="26"/>
        </w:rPr>
      </w:pPr>
      <w:r w:rsidRPr="00CC077B">
        <w:rPr>
          <w:color w:val="000000"/>
          <w:sz w:val="26"/>
          <w:szCs w:val="26"/>
        </w:rPr>
        <w:t>vlan20</w:t>
      </w:r>
    </w:p>
    <w:p w14:paraId="52D507AE" w14:textId="4CA2FCCE" w:rsidR="00BF2F04" w:rsidRPr="00CC077B" w:rsidRDefault="00BF2F04" w:rsidP="00CC077B">
      <w:pPr>
        <w:spacing w:line="360" w:lineRule="auto"/>
        <w:ind w:left="720"/>
        <w:rPr>
          <w:sz w:val="26"/>
          <w:szCs w:val="26"/>
        </w:rPr>
      </w:pPr>
      <w:r w:rsidRPr="00CC077B">
        <w:rPr>
          <w:color w:val="000000"/>
          <w:sz w:val="26"/>
          <w:szCs w:val="26"/>
        </w:rPr>
        <w:t>namev20</w:t>
      </w:r>
    </w:p>
    <w:p w14:paraId="51948F0D" w14:textId="23C94115" w:rsidR="00BF2F04" w:rsidRPr="00CC077B" w:rsidRDefault="00BF2F04" w:rsidP="00CC077B">
      <w:pPr>
        <w:spacing w:line="360" w:lineRule="auto"/>
        <w:ind w:left="720"/>
        <w:rPr>
          <w:sz w:val="26"/>
          <w:szCs w:val="26"/>
        </w:rPr>
      </w:pPr>
      <w:r w:rsidRPr="00CC077B">
        <w:rPr>
          <w:color w:val="000000"/>
          <w:sz w:val="26"/>
          <w:szCs w:val="26"/>
        </w:rPr>
        <w:t>vlan30</w:t>
      </w:r>
    </w:p>
    <w:p w14:paraId="4B40D4B1" w14:textId="7AD278B9" w:rsidR="00BF2F04" w:rsidRPr="00CC077B" w:rsidRDefault="00BF2F04" w:rsidP="00CC077B">
      <w:pPr>
        <w:spacing w:line="360" w:lineRule="auto"/>
        <w:ind w:left="720"/>
        <w:rPr>
          <w:sz w:val="26"/>
          <w:szCs w:val="26"/>
        </w:rPr>
      </w:pPr>
      <w:r w:rsidRPr="00CC077B">
        <w:rPr>
          <w:color w:val="000000"/>
          <w:sz w:val="26"/>
          <w:szCs w:val="26"/>
        </w:rPr>
        <w:t>namev30</w:t>
      </w:r>
    </w:p>
    <w:p w14:paraId="112C6485" w14:textId="77777777" w:rsidR="00BF2F04" w:rsidRPr="00CC077B" w:rsidRDefault="00BF2F04" w:rsidP="00CC077B">
      <w:pPr>
        <w:spacing w:line="360" w:lineRule="auto"/>
        <w:ind w:left="720"/>
        <w:rPr>
          <w:sz w:val="26"/>
          <w:szCs w:val="26"/>
        </w:rPr>
      </w:pPr>
      <w:r w:rsidRPr="00CC077B">
        <w:rPr>
          <w:color w:val="000000"/>
          <w:sz w:val="26"/>
          <w:szCs w:val="26"/>
        </w:rPr>
        <w:t xml:space="preserve">vlan999 </w:t>
      </w:r>
    </w:p>
    <w:p w14:paraId="3BC35F9D" w14:textId="5A6661BE" w:rsidR="007B6452" w:rsidRPr="00CC077B" w:rsidRDefault="00BF2F04" w:rsidP="00CC077B">
      <w:pPr>
        <w:pStyle w:val="Tiumccp1"/>
        <w:tabs>
          <w:tab w:val="clear" w:pos="6379"/>
          <w:tab w:val="left" w:pos="5472"/>
        </w:tabs>
        <w:ind w:left="720"/>
        <w:rPr>
          <w:b w:val="0"/>
          <w:color w:val="000000"/>
          <w:sz w:val="26"/>
          <w:szCs w:val="26"/>
        </w:rPr>
      </w:pPr>
      <w:r w:rsidRPr="00CC077B">
        <w:rPr>
          <w:b w:val="0"/>
          <w:color w:val="000000"/>
          <w:sz w:val="26"/>
          <w:szCs w:val="26"/>
        </w:rPr>
        <w:t>namev999</w:t>
      </w:r>
    </w:p>
    <w:p w14:paraId="03A705B2" w14:textId="6B82146F" w:rsidR="006F36F9" w:rsidRPr="00CC077B" w:rsidRDefault="006F36F9" w:rsidP="00CC077B">
      <w:pPr>
        <w:pStyle w:val="Tiumccp1"/>
        <w:tabs>
          <w:tab w:val="clear" w:pos="6379"/>
          <w:tab w:val="left" w:pos="5472"/>
        </w:tabs>
        <w:ind w:left="720"/>
        <w:rPr>
          <w:b w:val="0"/>
          <w:color w:val="000000"/>
          <w:sz w:val="26"/>
          <w:szCs w:val="26"/>
        </w:rPr>
      </w:pPr>
      <w:r w:rsidRPr="00CC077B">
        <w:rPr>
          <w:b w:val="0"/>
          <w:color w:val="000000"/>
          <w:sz w:val="26"/>
          <w:szCs w:val="26"/>
        </w:rPr>
        <w:t>ipv6 unicast-routing</w:t>
      </w:r>
    </w:p>
    <w:p w14:paraId="607312AC" w14:textId="21F6AE04" w:rsidR="00BF2F04" w:rsidRPr="00CC077B" w:rsidRDefault="001C3643" w:rsidP="00CC077B">
      <w:pPr>
        <w:pStyle w:val="Tiumccp1"/>
        <w:tabs>
          <w:tab w:val="clear" w:pos="6379"/>
          <w:tab w:val="left" w:pos="5472"/>
        </w:tabs>
        <w:ind w:left="720"/>
        <w:rPr>
          <w:b w:val="0"/>
          <w:sz w:val="26"/>
          <w:szCs w:val="26"/>
        </w:rPr>
      </w:pPr>
      <w:r w:rsidRPr="00CC077B">
        <w:rPr>
          <w:b w:val="0"/>
          <w:sz w:val="26"/>
          <w:szCs w:val="26"/>
        </w:rPr>
        <w:t>interface vlan10</w:t>
      </w:r>
    </w:p>
    <w:p w14:paraId="0F7E9EF5" w14:textId="2464A923"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192.168.10.1 </w:t>
      </w:r>
      <w:r w:rsidR="00E67584" w:rsidRPr="00CC077B">
        <w:rPr>
          <w:b w:val="0"/>
          <w:sz w:val="26"/>
          <w:szCs w:val="26"/>
        </w:rPr>
        <w:t>255.255.255.0</w:t>
      </w:r>
    </w:p>
    <w:p w14:paraId="4ACD12B9" w14:textId="23E7C9B8" w:rsidR="00AA359A" w:rsidRPr="00CC077B" w:rsidRDefault="00AA359A" w:rsidP="00CC077B">
      <w:pPr>
        <w:spacing w:line="360" w:lineRule="auto"/>
        <w:ind w:left="720"/>
        <w:rPr>
          <w:sz w:val="26"/>
          <w:szCs w:val="26"/>
        </w:rPr>
      </w:pPr>
      <w:r w:rsidRPr="00CC077B">
        <w:rPr>
          <w:color w:val="000000"/>
          <w:sz w:val="26"/>
          <w:szCs w:val="26"/>
        </w:rPr>
        <w:t xml:space="preserve">ip helper-address 192.168.1.2 </w:t>
      </w:r>
    </w:p>
    <w:p w14:paraId="38541ED8" w14:textId="2560CD32" w:rsidR="00AA359A" w:rsidRPr="00CC077B" w:rsidRDefault="00AA359A" w:rsidP="00CC077B">
      <w:pPr>
        <w:spacing w:line="360" w:lineRule="auto"/>
        <w:ind w:left="720"/>
        <w:rPr>
          <w:sz w:val="26"/>
          <w:szCs w:val="26"/>
        </w:rPr>
      </w:pPr>
      <w:r w:rsidRPr="00CC077B">
        <w:rPr>
          <w:color w:val="000000"/>
          <w:sz w:val="26"/>
          <w:szCs w:val="26"/>
        </w:rPr>
        <w:t xml:space="preserve">ipv6 enable </w:t>
      </w:r>
    </w:p>
    <w:p w14:paraId="71454C19" w14:textId="4334C495" w:rsidR="00F978C2" w:rsidRPr="00CC077B" w:rsidRDefault="00AA359A" w:rsidP="00CC077B">
      <w:pPr>
        <w:spacing w:line="360" w:lineRule="auto"/>
        <w:ind w:left="720"/>
        <w:rPr>
          <w:color w:val="000000"/>
          <w:sz w:val="26"/>
          <w:szCs w:val="26"/>
        </w:rPr>
      </w:pPr>
      <w:r w:rsidRPr="00CC077B">
        <w:rPr>
          <w:color w:val="000000"/>
          <w:sz w:val="26"/>
          <w:szCs w:val="26"/>
        </w:rPr>
        <w:t>ipv6</w:t>
      </w:r>
      <w:r w:rsidR="00F978C2" w:rsidRPr="00CC077B">
        <w:rPr>
          <w:color w:val="000000"/>
          <w:sz w:val="26"/>
          <w:szCs w:val="26"/>
        </w:rPr>
        <w:t xml:space="preserve"> </w:t>
      </w:r>
      <w:r w:rsidRPr="00CC077B">
        <w:rPr>
          <w:color w:val="000000"/>
          <w:sz w:val="26"/>
          <w:szCs w:val="26"/>
        </w:rPr>
        <w:t>address</w:t>
      </w:r>
      <w:r w:rsidR="00F978C2" w:rsidRPr="00CC077B">
        <w:rPr>
          <w:color w:val="000000"/>
          <w:sz w:val="26"/>
          <w:szCs w:val="26"/>
        </w:rPr>
        <w:t xml:space="preserve"> </w:t>
      </w:r>
      <w:r w:rsidR="00D118F5" w:rsidRPr="00CC077B">
        <w:rPr>
          <w:color w:val="000000"/>
          <w:sz w:val="26"/>
          <w:szCs w:val="26"/>
        </w:rPr>
        <w:t>2001:DB</w:t>
      </w:r>
      <w:proofErr w:type="gramStart"/>
      <w:r w:rsidR="00D118F5" w:rsidRPr="00CC077B">
        <w:rPr>
          <w:color w:val="000000"/>
          <w:sz w:val="26"/>
          <w:szCs w:val="26"/>
        </w:rPr>
        <w:t>8:CAFE</w:t>
      </w:r>
      <w:proofErr w:type="gramEnd"/>
      <w:r w:rsidR="00D118F5" w:rsidRPr="00CC077B">
        <w:rPr>
          <w:color w:val="000000"/>
          <w:sz w:val="26"/>
          <w:szCs w:val="26"/>
        </w:rPr>
        <w:t>:A1</w:t>
      </w:r>
      <w:r w:rsidRPr="00CC077B">
        <w:rPr>
          <w:color w:val="000000"/>
          <w:sz w:val="26"/>
          <w:szCs w:val="26"/>
        </w:rPr>
        <w:t xml:space="preserve">::1/64 </w:t>
      </w:r>
    </w:p>
    <w:p w14:paraId="67DF24AB" w14:textId="425C11FD" w:rsidR="00AA359A" w:rsidRPr="00CC077B" w:rsidRDefault="00AA359A" w:rsidP="00CC077B">
      <w:pPr>
        <w:spacing w:line="360" w:lineRule="auto"/>
        <w:ind w:left="720"/>
        <w:rPr>
          <w:sz w:val="26"/>
          <w:szCs w:val="26"/>
        </w:rPr>
      </w:pPr>
      <w:r w:rsidRPr="00CC077B">
        <w:rPr>
          <w:color w:val="000000"/>
          <w:sz w:val="26"/>
          <w:szCs w:val="26"/>
        </w:rPr>
        <w:t>interface</w:t>
      </w:r>
      <w:r w:rsidR="00F978C2" w:rsidRPr="00CC077B">
        <w:rPr>
          <w:color w:val="000000"/>
          <w:sz w:val="26"/>
          <w:szCs w:val="26"/>
        </w:rPr>
        <w:t xml:space="preserve"> </w:t>
      </w:r>
      <w:r w:rsidRPr="00CC077B">
        <w:rPr>
          <w:color w:val="000000"/>
          <w:sz w:val="26"/>
          <w:szCs w:val="26"/>
        </w:rPr>
        <w:t xml:space="preserve">Vlan20 </w:t>
      </w:r>
    </w:p>
    <w:p w14:paraId="768EB1B3" w14:textId="085898B3" w:rsidR="00AA359A" w:rsidRPr="00CC077B" w:rsidRDefault="00AA359A" w:rsidP="00CC077B">
      <w:pPr>
        <w:spacing w:line="360" w:lineRule="auto"/>
        <w:ind w:left="720"/>
        <w:rPr>
          <w:sz w:val="26"/>
          <w:szCs w:val="26"/>
        </w:rPr>
      </w:pPr>
      <w:r w:rsidRPr="00CC077B">
        <w:rPr>
          <w:color w:val="000000"/>
          <w:sz w:val="26"/>
          <w:szCs w:val="26"/>
        </w:rPr>
        <w:t>ipaddress192.168.20.1</w:t>
      </w:r>
      <w:r w:rsidR="00171C32" w:rsidRPr="00CC077B">
        <w:rPr>
          <w:color w:val="000000"/>
          <w:sz w:val="26"/>
          <w:szCs w:val="26"/>
        </w:rPr>
        <w:t xml:space="preserve"> </w:t>
      </w:r>
      <w:r w:rsidRPr="00CC077B">
        <w:rPr>
          <w:color w:val="000000"/>
          <w:sz w:val="26"/>
          <w:szCs w:val="26"/>
        </w:rPr>
        <w:t xml:space="preserve">255.255.255.0 </w:t>
      </w:r>
    </w:p>
    <w:p w14:paraId="5B440A59" w14:textId="48F52BFC" w:rsidR="00AA359A" w:rsidRPr="00CC077B" w:rsidRDefault="00AA359A" w:rsidP="00CC077B">
      <w:pPr>
        <w:spacing w:line="360" w:lineRule="auto"/>
        <w:ind w:left="720"/>
        <w:rPr>
          <w:sz w:val="26"/>
          <w:szCs w:val="26"/>
        </w:rPr>
      </w:pPr>
      <w:r w:rsidRPr="00CC077B">
        <w:rPr>
          <w:color w:val="000000"/>
          <w:sz w:val="26"/>
          <w:szCs w:val="26"/>
        </w:rPr>
        <w:t>ip</w:t>
      </w:r>
      <w:r w:rsidR="007D3111" w:rsidRPr="00CC077B">
        <w:rPr>
          <w:color w:val="000000"/>
          <w:sz w:val="26"/>
          <w:szCs w:val="26"/>
        </w:rPr>
        <w:t xml:space="preserve"> </w:t>
      </w:r>
      <w:r w:rsidRPr="00CC077B">
        <w:rPr>
          <w:color w:val="000000"/>
          <w:sz w:val="26"/>
          <w:szCs w:val="26"/>
        </w:rPr>
        <w:t>helper-address</w:t>
      </w:r>
      <w:r w:rsidR="007D3111" w:rsidRPr="00CC077B">
        <w:rPr>
          <w:color w:val="000000"/>
          <w:sz w:val="26"/>
          <w:szCs w:val="26"/>
        </w:rPr>
        <w:t xml:space="preserve"> </w:t>
      </w:r>
      <w:r w:rsidRPr="00CC077B">
        <w:rPr>
          <w:color w:val="000000"/>
          <w:sz w:val="26"/>
          <w:szCs w:val="26"/>
        </w:rPr>
        <w:t xml:space="preserve">192.168.1.2 </w:t>
      </w:r>
    </w:p>
    <w:p w14:paraId="6158AD4B" w14:textId="77777777" w:rsidR="007811F9" w:rsidRPr="00CC077B" w:rsidRDefault="007811F9" w:rsidP="00CC077B">
      <w:pPr>
        <w:spacing w:line="360" w:lineRule="auto"/>
        <w:ind w:left="720"/>
        <w:rPr>
          <w:sz w:val="26"/>
          <w:szCs w:val="26"/>
        </w:rPr>
      </w:pPr>
      <w:r w:rsidRPr="00CC077B">
        <w:rPr>
          <w:color w:val="000000"/>
          <w:sz w:val="26"/>
          <w:szCs w:val="26"/>
        </w:rPr>
        <w:t xml:space="preserve">ipv6 enable </w:t>
      </w:r>
    </w:p>
    <w:p w14:paraId="3834F751" w14:textId="24C09928" w:rsidR="00BC532B" w:rsidRPr="00CC077B" w:rsidRDefault="00AA359A" w:rsidP="00CC077B">
      <w:pPr>
        <w:spacing w:line="360" w:lineRule="auto"/>
        <w:ind w:left="720"/>
        <w:rPr>
          <w:color w:val="000000"/>
          <w:sz w:val="26"/>
          <w:szCs w:val="26"/>
        </w:rPr>
      </w:pPr>
      <w:r w:rsidRPr="00CC077B">
        <w:rPr>
          <w:color w:val="000000"/>
          <w:sz w:val="26"/>
          <w:szCs w:val="26"/>
        </w:rPr>
        <w:t>ipv6</w:t>
      </w:r>
      <w:r w:rsidR="003A3362" w:rsidRPr="00CC077B">
        <w:rPr>
          <w:color w:val="000000"/>
          <w:sz w:val="26"/>
          <w:szCs w:val="26"/>
        </w:rPr>
        <w:t xml:space="preserve"> </w:t>
      </w:r>
      <w:r w:rsidRPr="00CC077B">
        <w:rPr>
          <w:color w:val="000000"/>
          <w:sz w:val="26"/>
          <w:szCs w:val="26"/>
        </w:rPr>
        <w:t>address</w:t>
      </w:r>
      <w:r w:rsidR="003A3362" w:rsidRPr="00CC077B">
        <w:rPr>
          <w:color w:val="000000"/>
          <w:sz w:val="26"/>
          <w:szCs w:val="26"/>
        </w:rPr>
        <w:t xml:space="preserve"> </w:t>
      </w:r>
      <w:r w:rsidR="00D118F5" w:rsidRPr="00CC077B">
        <w:rPr>
          <w:color w:val="000000"/>
          <w:sz w:val="26"/>
          <w:szCs w:val="26"/>
        </w:rPr>
        <w:t>2001:DB</w:t>
      </w:r>
      <w:proofErr w:type="gramStart"/>
      <w:r w:rsidR="00D118F5" w:rsidRPr="00CC077B">
        <w:rPr>
          <w:color w:val="000000"/>
          <w:sz w:val="26"/>
          <w:szCs w:val="26"/>
        </w:rPr>
        <w:t>8:CAFE</w:t>
      </w:r>
      <w:proofErr w:type="gramEnd"/>
      <w:r w:rsidR="00D118F5" w:rsidRPr="00CC077B">
        <w:rPr>
          <w:color w:val="000000"/>
          <w:sz w:val="26"/>
          <w:szCs w:val="26"/>
        </w:rPr>
        <w:t>:A</w:t>
      </w:r>
      <w:r w:rsidR="00357C67" w:rsidRPr="00CC077B">
        <w:rPr>
          <w:color w:val="000000"/>
          <w:sz w:val="26"/>
          <w:szCs w:val="26"/>
        </w:rPr>
        <w:t>2</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578BE36F" w14:textId="040B7028" w:rsidR="00AA359A" w:rsidRPr="00CC077B" w:rsidRDefault="00AA359A" w:rsidP="00CC077B">
      <w:pPr>
        <w:spacing w:line="360" w:lineRule="auto"/>
        <w:ind w:left="720"/>
        <w:rPr>
          <w:sz w:val="26"/>
          <w:szCs w:val="26"/>
        </w:rPr>
      </w:pPr>
      <w:r w:rsidRPr="00CC077B">
        <w:rPr>
          <w:color w:val="000000"/>
          <w:sz w:val="26"/>
          <w:szCs w:val="26"/>
        </w:rPr>
        <w:t>interface</w:t>
      </w:r>
      <w:r w:rsidR="00403FA5" w:rsidRPr="00CC077B">
        <w:rPr>
          <w:color w:val="000000"/>
          <w:sz w:val="26"/>
          <w:szCs w:val="26"/>
        </w:rPr>
        <w:t xml:space="preserve"> </w:t>
      </w:r>
      <w:r w:rsidRPr="00CC077B">
        <w:rPr>
          <w:color w:val="000000"/>
          <w:sz w:val="26"/>
          <w:szCs w:val="26"/>
        </w:rPr>
        <w:t xml:space="preserve">Vlan30 </w:t>
      </w:r>
    </w:p>
    <w:p w14:paraId="2CA10453" w14:textId="29E4A208" w:rsidR="00AA359A" w:rsidRPr="00CC077B" w:rsidRDefault="00AA359A" w:rsidP="00CC077B">
      <w:pPr>
        <w:spacing w:line="360" w:lineRule="auto"/>
        <w:ind w:left="720"/>
        <w:rPr>
          <w:sz w:val="26"/>
          <w:szCs w:val="26"/>
        </w:rPr>
      </w:pPr>
      <w:r w:rsidRPr="00CC077B">
        <w:rPr>
          <w:color w:val="000000"/>
          <w:sz w:val="26"/>
          <w:szCs w:val="26"/>
        </w:rPr>
        <w:t>ip</w:t>
      </w:r>
      <w:r w:rsidR="00403FA5" w:rsidRPr="00CC077B">
        <w:rPr>
          <w:color w:val="000000"/>
          <w:sz w:val="26"/>
          <w:szCs w:val="26"/>
        </w:rPr>
        <w:t xml:space="preserve"> </w:t>
      </w:r>
      <w:r w:rsidRPr="00CC077B">
        <w:rPr>
          <w:color w:val="000000"/>
          <w:sz w:val="26"/>
          <w:szCs w:val="26"/>
        </w:rPr>
        <w:t>address192.168.30.1</w:t>
      </w:r>
      <w:r w:rsidR="00B73143" w:rsidRPr="00CC077B">
        <w:rPr>
          <w:color w:val="000000"/>
          <w:sz w:val="26"/>
          <w:szCs w:val="26"/>
        </w:rPr>
        <w:t xml:space="preserve"> </w:t>
      </w:r>
      <w:r w:rsidRPr="00CC077B">
        <w:rPr>
          <w:color w:val="000000"/>
          <w:sz w:val="26"/>
          <w:szCs w:val="26"/>
        </w:rPr>
        <w:t xml:space="preserve">255.255.255.0 </w:t>
      </w:r>
    </w:p>
    <w:p w14:paraId="4ADFCE1B" w14:textId="146915F4" w:rsidR="00AA359A" w:rsidRPr="00CC077B" w:rsidRDefault="00AA359A" w:rsidP="00CC077B">
      <w:pPr>
        <w:pStyle w:val="Tiumccp1"/>
        <w:tabs>
          <w:tab w:val="clear" w:pos="6379"/>
          <w:tab w:val="left" w:pos="5472"/>
        </w:tabs>
        <w:ind w:left="720"/>
        <w:rPr>
          <w:b w:val="0"/>
          <w:color w:val="000000"/>
          <w:sz w:val="26"/>
          <w:szCs w:val="26"/>
        </w:rPr>
      </w:pPr>
      <w:r w:rsidRPr="00CC077B">
        <w:rPr>
          <w:b w:val="0"/>
          <w:color w:val="000000"/>
          <w:sz w:val="26"/>
          <w:szCs w:val="26"/>
        </w:rPr>
        <w:lastRenderedPageBreak/>
        <w:t>ip</w:t>
      </w:r>
      <w:r w:rsidR="00403FA5" w:rsidRPr="00CC077B">
        <w:rPr>
          <w:b w:val="0"/>
          <w:color w:val="000000"/>
          <w:sz w:val="26"/>
          <w:szCs w:val="26"/>
        </w:rPr>
        <w:t xml:space="preserve"> </w:t>
      </w:r>
      <w:r w:rsidRPr="00CC077B">
        <w:rPr>
          <w:b w:val="0"/>
          <w:color w:val="000000"/>
          <w:sz w:val="26"/>
          <w:szCs w:val="26"/>
        </w:rPr>
        <w:t>helper-address</w:t>
      </w:r>
      <w:r w:rsidR="00E440E3" w:rsidRPr="00CC077B">
        <w:rPr>
          <w:b w:val="0"/>
          <w:color w:val="000000"/>
          <w:sz w:val="26"/>
          <w:szCs w:val="26"/>
        </w:rPr>
        <w:t xml:space="preserve"> </w:t>
      </w:r>
      <w:r w:rsidRPr="00CC077B">
        <w:rPr>
          <w:b w:val="0"/>
          <w:color w:val="000000"/>
          <w:sz w:val="26"/>
          <w:szCs w:val="26"/>
        </w:rPr>
        <w:t>192.168.1.2</w:t>
      </w:r>
    </w:p>
    <w:p w14:paraId="60DDB878" w14:textId="3C323C17" w:rsidR="00194CDE" w:rsidRPr="00CC077B" w:rsidRDefault="00194CDE" w:rsidP="00CC077B">
      <w:pPr>
        <w:pStyle w:val="Tiumccp1"/>
        <w:tabs>
          <w:tab w:val="clear" w:pos="6379"/>
          <w:tab w:val="left" w:pos="5472"/>
        </w:tabs>
        <w:ind w:left="720"/>
        <w:rPr>
          <w:b w:val="0"/>
          <w:sz w:val="26"/>
          <w:szCs w:val="26"/>
        </w:rPr>
      </w:pPr>
      <w:r w:rsidRPr="00CC077B">
        <w:rPr>
          <w:b w:val="0"/>
          <w:color w:val="000000"/>
          <w:sz w:val="26"/>
          <w:szCs w:val="26"/>
        </w:rPr>
        <w:t>ipv6 enable</w:t>
      </w:r>
    </w:p>
    <w:p w14:paraId="1A4131ED" w14:textId="0BC052ED" w:rsidR="00E950EA" w:rsidRPr="00CC077B" w:rsidRDefault="00B73143" w:rsidP="00CC077B">
      <w:pPr>
        <w:spacing w:line="360" w:lineRule="auto"/>
        <w:ind w:left="720"/>
        <w:rPr>
          <w:color w:val="000000"/>
          <w:sz w:val="26"/>
          <w:szCs w:val="26"/>
        </w:rPr>
      </w:pPr>
      <w:r w:rsidRPr="00CC077B">
        <w:rPr>
          <w:color w:val="000000"/>
          <w:sz w:val="26"/>
          <w:szCs w:val="26"/>
        </w:rPr>
        <w:t>ipv6</w:t>
      </w:r>
      <w:r w:rsidR="00194CDE" w:rsidRPr="00CC077B">
        <w:rPr>
          <w:color w:val="000000"/>
          <w:sz w:val="26"/>
          <w:szCs w:val="26"/>
        </w:rPr>
        <w:t xml:space="preserve"> </w:t>
      </w:r>
      <w:r w:rsidRPr="00CC077B">
        <w:rPr>
          <w:color w:val="000000"/>
          <w:sz w:val="26"/>
          <w:szCs w:val="26"/>
        </w:rPr>
        <w:t>address2001:DB</w:t>
      </w:r>
      <w:proofErr w:type="gramStart"/>
      <w:r w:rsidRPr="00CC077B">
        <w:rPr>
          <w:color w:val="000000"/>
          <w:sz w:val="26"/>
          <w:szCs w:val="26"/>
        </w:rPr>
        <w:t>8:CAFE</w:t>
      </w:r>
      <w:proofErr w:type="gramEnd"/>
      <w:r w:rsidRPr="00CC077B">
        <w:rPr>
          <w:color w:val="000000"/>
          <w:sz w:val="26"/>
          <w:szCs w:val="26"/>
        </w:rPr>
        <w:t>:A</w:t>
      </w:r>
      <w:r w:rsidR="00357C67" w:rsidRPr="00CC077B">
        <w:rPr>
          <w:color w:val="000000"/>
          <w:sz w:val="26"/>
          <w:szCs w:val="26"/>
        </w:rPr>
        <w:t>3</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0795A16E" w14:textId="6501438D" w:rsidR="00E950EA" w:rsidRPr="00CC077B" w:rsidRDefault="00E950EA" w:rsidP="00CC077B">
      <w:pPr>
        <w:spacing w:line="360" w:lineRule="auto"/>
        <w:ind w:left="720"/>
        <w:rPr>
          <w:sz w:val="26"/>
          <w:szCs w:val="26"/>
        </w:rPr>
      </w:pPr>
      <w:r w:rsidRPr="00CC077B">
        <w:rPr>
          <w:color w:val="000000"/>
          <w:sz w:val="26"/>
          <w:szCs w:val="26"/>
        </w:rPr>
        <w:t xml:space="preserve">interface Vlan999 </w:t>
      </w:r>
    </w:p>
    <w:p w14:paraId="4BD3F25C" w14:textId="1ECB5A93" w:rsidR="00E950EA" w:rsidRPr="00CC077B" w:rsidRDefault="00E950EA" w:rsidP="00CC077B">
      <w:pPr>
        <w:spacing w:line="360" w:lineRule="auto"/>
        <w:ind w:left="720"/>
        <w:rPr>
          <w:color w:val="000000"/>
          <w:sz w:val="26"/>
          <w:szCs w:val="26"/>
        </w:rPr>
      </w:pPr>
      <w:r w:rsidRPr="00CC077B">
        <w:rPr>
          <w:color w:val="000000"/>
          <w:sz w:val="26"/>
          <w:szCs w:val="26"/>
        </w:rPr>
        <w:t>ip address 192.168.1.1 255.255.255.0</w:t>
      </w:r>
    </w:p>
    <w:p w14:paraId="6E7C6A2F"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360288EE" w14:textId="77777777" w:rsidR="00BF648C" w:rsidRPr="00CC077B" w:rsidRDefault="00BF648C" w:rsidP="00CC077B">
      <w:pPr>
        <w:spacing w:line="360" w:lineRule="auto"/>
        <w:ind w:left="720"/>
        <w:rPr>
          <w:color w:val="000000"/>
          <w:sz w:val="26"/>
          <w:szCs w:val="26"/>
        </w:rPr>
      </w:pPr>
      <w:r w:rsidRPr="00CC077B">
        <w:rPr>
          <w:color w:val="000000"/>
          <w:sz w:val="26"/>
          <w:szCs w:val="26"/>
        </w:rPr>
        <w:t>no switchport</w:t>
      </w:r>
    </w:p>
    <w:p w14:paraId="1A4BF60B" w14:textId="77777777" w:rsidR="00BF648C" w:rsidRPr="00CC077B" w:rsidRDefault="00BF648C" w:rsidP="00CC077B">
      <w:pPr>
        <w:spacing w:line="360" w:lineRule="auto"/>
        <w:ind w:left="720"/>
        <w:rPr>
          <w:color w:val="000000"/>
          <w:sz w:val="26"/>
          <w:szCs w:val="26"/>
        </w:rPr>
      </w:pPr>
      <w:r w:rsidRPr="00CC077B">
        <w:rPr>
          <w:color w:val="000000"/>
          <w:sz w:val="26"/>
          <w:szCs w:val="26"/>
        </w:rPr>
        <w:t>ip address 192.168.110.2 255.255.255.0</w:t>
      </w:r>
    </w:p>
    <w:p w14:paraId="6F2AC6D4" w14:textId="77777777" w:rsidR="00BF648C" w:rsidRPr="00CC077B" w:rsidRDefault="00BF648C" w:rsidP="00CC077B">
      <w:pPr>
        <w:spacing w:line="360" w:lineRule="auto"/>
        <w:ind w:left="720"/>
        <w:rPr>
          <w:color w:val="000000"/>
          <w:sz w:val="26"/>
          <w:szCs w:val="26"/>
        </w:rPr>
      </w:pPr>
      <w:r w:rsidRPr="00CC077B">
        <w:rPr>
          <w:color w:val="000000"/>
          <w:sz w:val="26"/>
          <w:szCs w:val="26"/>
        </w:rPr>
        <w:t>ipv6 address 2001:DB</w:t>
      </w:r>
      <w:proofErr w:type="gramStart"/>
      <w:r w:rsidRPr="00CC077B">
        <w:rPr>
          <w:color w:val="000000"/>
          <w:sz w:val="26"/>
          <w:szCs w:val="26"/>
        </w:rPr>
        <w:t>8:CAFE</w:t>
      </w:r>
      <w:proofErr w:type="gramEnd"/>
      <w:r w:rsidRPr="00CC077B">
        <w:rPr>
          <w:color w:val="000000"/>
          <w:sz w:val="26"/>
          <w:szCs w:val="26"/>
        </w:rPr>
        <w:t>:A1::2/64</w:t>
      </w:r>
    </w:p>
    <w:p w14:paraId="571AB41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367CBB8A"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6A337266"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52B8A804"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1112900D"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102CFA19"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28834D7A"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5040043B"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42EF2D2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DEE3A40" w14:textId="6CA39285" w:rsidR="00BF648C" w:rsidRPr="00CC077B" w:rsidRDefault="00BF648C" w:rsidP="00CC077B">
      <w:pPr>
        <w:spacing w:line="360" w:lineRule="auto"/>
        <w:ind w:left="720"/>
        <w:rPr>
          <w:color w:val="000000"/>
          <w:sz w:val="26"/>
          <w:szCs w:val="26"/>
        </w:rPr>
      </w:pPr>
      <w:r w:rsidRPr="00CC077B">
        <w:rPr>
          <w:color w:val="000000"/>
          <w:sz w:val="26"/>
          <w:szCs w:val="26"/>
        </w:rPr>
        <w:t>ip routing</w:t>
      </w:r>
    </w:p>
    <w:p w14:paraId="54F68B68" w14:textId="77777777" w:rsidR="00BF648C" w:rsidRPr="00CC077B" w:rsidRDefault="00BF648C" w:rsidP="00CC077B">
      <w:pPr>
        <w:spacing w:line="360" w:lineRule="auto"/>
        <w:rPr>
          <w:color w:val="000000"/>
          <w:sz w:val="26"/>
          <w:szCs w:val="26"/>
        </w:rPr>
      </w:pPr>
    </w:p>
    <w:p w14:paraId="33A1DFEB" w14:textId="7373FEE0" w:rsidR="00BF648C" w:rsidRPr="002371F9" w:rsidRDefault="00BF648C" w:rsidP="002371F9">
      <w:pPr>
        <w:pStyle w:val="ListParagraph"/>
        <w:numPr>
          <w:ilvl w:val="0"/>
          <w:numId w:val="45"/>
        </w:numPr>
        <w:spacing w:line="360" w:lineRule="auto"/>
        <w:rPr>
          <w:sz w:val="26"/>
          <w:szCs w:val="26"/>
        </w:rPr>
      </w:pPr>
      <w:r w:rsidRPr="002371F9">
        <w:rPr>
          <w:sz w:val="26"/>
          <w:szCs w:val="26"/>
        </w:rPr>
        <w:t>Tầng 1 – A</w:t>
      </w:r>
      <w:r w:rsidR="006E315B" w:rsidRPr="002371F9">
        <w:rPr>
          <w:sz w:val="26"/>
          <w:szCs w:val="26"/>
        </w:rPr>
        <w:t xml:space="preserve"> / Tầng 2 - A</w:t>
      </w:r>
    </w:p>
    <w:p w14:paraId="14C0B15E" w14:textId="719A9F15" w:rsidR="00BF648C" w:rsidRPr="00CC077B" w:rsidRDefault="00CC077B" w:rsidP="00CC077B">
      <w:pPr>
        <w:spacing w:line="360" w:lineRule="auto"/>
        <w:ind w:left="720"/>
        <w:rPr>
          <w:color w:val="000000"/>
          <w:sz w:val="26"/>
          <w:szCs w:val="26"/>
        </w:rPr>
      </w:pPr>
      <w:r w:rsidRPr="00CC077B">
        <w:rPr>
          <w:color w:val="000000"/>
          <w:sz w:val="26"/>
          <w:szCs w:val="26"/>
        </w:rPr>
        <w:t>configure terminal</w:t>
      </w:r>
    </w:p>
    <w:p w14:paraId="3F61211D"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0C4037B2"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16A55932" w14:textId="77777777"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605B891C"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32A7EEF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6F87FE07"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name v30</w:t>
      </w:r>
    </w:p>
    <w:p w14:paraId="4F29537E"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7F74F9D6"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45A18A9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14F9D3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6506F86"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16D3484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2881159"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790E697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8F09D73"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24C2CDF9" w14:textId="01D506A5"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0BC921E9" w14:textId="77777777" w:rsidR="00BF648C" w:rsidRPr="00CC077B" w:rsidRDefault="00BF648C" w:rsidP="00CC077B">
      <w:pPr>
        <w:spacing w:line="360" w:lineRule="auto"/>
        <w:ind w:left="720"/>
        <w:rPr>
          <w:color w:val="000000"/>
          <w:sz w:val="26"/>
          <w:szCs w:val="26"/>
        </w:rPr>
      </w:pPr>
    </w:p>
    <w:p w14:paraId="3415E63C" w14:textId="33C8E185" w:rsidR="00BF648C" w:rsidRPr="002371F9" w:rsidRDefault="00BF648C" w:rsidP="002371F9">
      <w:pPr>
        <w:pStyle w:val="ListParagraph"/>
        <w:numPr>
          <w:ilvl w:val="0"/>
          <w:numId w:val="44"/>
        </w:numPr>
        <w:spacing w:line="360" w:lineRule="auto"/>
        <w:rPr>
          <w:sz w:val="26"/>
          <w:szCs w:val="26"/>
        </w:rPr>
      </w:pPr>
      <w:r w:rsidRPr="002371F9">
        <w:rPr>
          <w:sz w:val="26"/>
          <w:szCs w:val="26"/>
        </w:rPr>
        <w:t>phòng A1-101</w:t>
      </w:r>
      <w:r w:rsidR="006E315B" w:rsidRPr="002371F9">
        <w:rPr>
          <w:sz w:val="26"/>
          <w:szCs w:val="26"/>
        </w:rPr>
        <w:t xml:space="preserve"> / phòng A1-201</w:t>
      </w:r>
    </w:p>
    <w:p w14:paraId="508B828A" w14:textId="77777777" w:rsidR="00CC077B" w:rsidRPr="00CC077B" w:rsidRDefault="00CC077B" w:rsidP="00CC077B">
      <w:pPr>
        <w:spacing w:line="360" w:lineRule="auto"/>
        <w:ind w:left="720"/>
        <w:rPr>
          <w:color w:val="000000"/>
          <w:sz w:val="26"/>
          <w:szCs w:val="26"/>
        </w:rPr>
      </w:pPr>
      <w:r w:rsidRPr="00CC077B">
        <w:rPr>
          <w:color w:val="000000"/>
          <w:sz w:val="26"/>
          <w:szCs w:val="26"/>
        </w:rPr>
        <w:t>configure terminal</w:t>
      </w:r>
    </w:p>
    <w:p w14:paraId="61DE9562"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3315BF7F"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593A78AE" w14:textId="64603E61"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55205476"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5455091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5D4B53A2" w14:textId="77777777" w:rsidR="00BF648C" w:rsidRPr="00CC077B" w:rsidRDefault="00BF648C" w:rsidP="00CC077B">
      <w:pPr>
        <w:spacing w:line="360" w:lineRule="auto"/>
        <w:ind w:left="720"/>
        <w:rPr>
          <w:color w:val="000000"/>
          <w:sz w:val="26"/>
          <w:szCs w:val="26"/>
        </w:rPr>
      </w:pPr>
      <w:r w:rsidRPr="00CC077B">
        <w:rPr>
          <w:color w:val="000000"/>
          <w:sz w:val="26"/>
          <w:szCs w:val="26"/>
        </w:rPr>
        <w:t>name v30</w:t>
      </w:r>
    </w:p>
    <w:p w14:paraId="2DD44D3D"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44A3D967"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5CD81FC1"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A47190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4994E82"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4865A6F2"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7EC263F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0281AA3D"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interface FastEthernet0/3</w:t>
      </w:r>
    </w:p>
    <w:p w14:paraId="436C9FEE"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28A8E0C9" w14:textId="3940490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5D295D1D" w14:textId="77777777" w:rsidR="00BF648C" w:rsidRPr="00CC077B" w:rsidRDefault="00BF648C" w:rsidP="00CC077B">
      <w:pPr>
        <w:spacing w:line="360" w:lineRule="auto"/>
        <w:rPr>
          <w:color w:val="000000"/>
          <w:sz w:val="26"/>
          <w:szCs w:val="26"/>
        </w:rPr>
      </w:pPr>
    </w:p>
    <w:p w14:paraId="136A9B4C" w14:textId="4D1EDB1E" w:rsidR="00BF648C" w:rsidRPr="002371F9" w:rsidRDefault="00BF648C" w:rsidP="002371F9">
      <w:pPr>
        <w:pStyle w:val="ListParagraph"/>
        <w:numPr>
          <w:ilvl w:val="0"/>
          <w:numId w:val="43"/>
        </w:numPr>
        <w:spacing w:line="360" w:lineRule="auto"/>
        <w:rPr>
          <w:sz w:val="26"/>
          <w:szCs w:val="26"/>
        </w:rPr>
      </w:pPr>
      <w:r w:rsidRPr="002371F9">
        <w:rPr>
          <w:sz w:val="26"/>
          <w:szCs w:val="26"/>
        </w:rPr>
        <w:t>phòng A1-102</w:t>
      </w:r>
      <w:r w:rsidR="006E315B" w:rsidRPr="002371F9">
        <w:rPr>
          <w:sz w:val="26"/>
          <w:szCs w:val="26"/>
        </w:rPr>
        <w:t xml:space="preserve"> / phòng A1-202</w:t>
      </w:r>
    </w:p>
    <w:p w14:paraId="1E8849BA" w14:textId="2C975FA2" w:rsidR="00BF648C" w:rsidRPr="002371F9" w:rsidRDefault="00CC077B" w:rsidP="00CC077B">
      <w:pPr>
        <w:spacing w:line="360" w:lineRule="auto"/>
        <w:ind w:left="720"/>
        <w:rPr>
          <w:rStyle w:val="fontstyle01"/>
          <w:rFonts w:ascii="Times New Roman" w:hAnsi="Times New Roman"/>
          <w:sz w:val="26"/>
          <w:szCs w:val="26"/>
        </w:rPr>
      </w:pPr>
      <w:r w:rsidRPr="002371F9">
        <w:rPr>
          <w:color w:val="000000"/>
          <w:sz w:val="26"/>
          <w:szCs w:val="26"/>
        </w:rPr>
        <w:t>configure terminal</w:t>
      </w:r>
      <w:r w:rsidR="00BF648C" w:rsidRPr="002371F9">
        <w:rPr>
          <w:color w:val="000000"/>
          <w:sz w:val="26"/>
          <w:szCs w:val="26"/>
        </w:rPr>
        <w:br/>
      </w:r>
      <w:r w:rsidR="00BF648C" w:rsidRPr="002371F9">
        <w:rPr>
          <w:rStyle w:val="fontstyle01"/>
          <w:rFonts w:ascii="Times New Roman" w:hAnsi="Times New Roman"/>
          <w:sz w:val="26"/>
          <w:szCs w:val="26"/>
        </w:rPr>
        <w:t>vlan 10</w:t>
      </w:r>
      <w:r w:rsidR="00BF648C" w:rsidRPr="002371F9">
        <w:rPr>
          <w:color w:val="000000"/>
          <w:sz w:val="26"/>
          <w:szCs w:val="26"/>
        </w:rPr>
        <w:br/>
      </w:r>
      <w:r w:rsidR="00BF648C" w:rsidRPr="002371F9">
        <w:rPr>
          <w:rStyle w:val="fontstyle01"/>
          <w:rFonts w:ascii="Times New Roman" w:hAnsi="Times New Roman"/>
          <w:sz w:val="26"/>
          <w:szCs w:val="26"/>
        </w:rPr>
        <w:t>name v10</w:t>
      </w:r>
      <w:r w:rsidR="00BF648C" w:rsidRPr="002371F9">
        <w:rPr>
          <w:color w:val="000000"/>
          <w:sz w:val="26"/>
          <w:szCs w:val="26"/>
        </w:rPr>
        <w:br/>
      </w:r>
      <w:r w:rsidR="00BF648C" w:rsidRPr="002371F9">
        <w:rPr>
          <w:rStyle w:val="fontstyle01"/>
          <w:rFonts w:ascii="Times New Roman" w:hAnsi="Times New Roman"/>
          <w:sz w:val="26"/>
          <w:szCs w:val="26"/>
        </w:rPr>
        <w:t>vlan 20</w:t>
      </w:r>
      <w:r w:rsidR="00BF648C" w:rsidRPr="002371F9">
        <w:rPr>
          <w:color w:val="000000"/>
          <w:sz w:val="26"/>
          <w:szCs w:val="26"/>
        </w:rPr>
        <w:br/>
      </w:r>
      <w:r w:rsidR="00BF648C" w:rsidRPr="002371F9">
        <w:rPr>
          <w:rStyle w:val="fontstyle01"/>
          <w:rFonts w:ascii="Times New Roman" w:hAnsi="Times New Roman"/>
          <w:sz w:val="26"/>
          <w:szCs w:val="26"/>
        </w:rPr>
        <w:t>name v20</w:t>
      </w:r>
      <w:r w:rsidR="00BF648C" w:rsidRPr="002371F9">
        <w:rPr>
          <w:color w:val="000000"/>
          <w:sz w:val="26"/>
          <w:szCs w:val="26"/>
        </w:rPr>
        <w:br/>
      </w:r>
      <w:r w:rsidR="00BF648C" w:rsidRPr="002371F9">
        <w:rPr>
          <w:rStyle w:val="fontstyle01"/>
          <w:rFonts w:ascii="Times New Roman" w:hAnsi="Times New Roman"/>
          <w:sz w:val="26"/>
          <w:szCs w:val="26"/>
        </w:rPr>
        <w:t>vlan 30</w:t>
      </w:r>
      <w:r w:rsidR="00BF648C" w:rsidRPr="002371F9">
        <w:rPr>
          <w:color w:val="000000"/>
          <w:sz w:val="26"/>
          <w:szCs w:val="26"/>
        </w:rPr>
        <w:br/>
      </w:r>
      <w:r w:rsidR="00BF648C" w:rsidRPr="002371F9">
        <w:rPr>
          <w:rStyle w:val="fontstyle01"/>
          <w:rFonts w:ascii="Times New Roman" w:hAnsi="Times New Roman"/>
          <w:sz w:val="26"/>
          <w:szCs w:val="26"/>
        </w:rPr>
        <w:t>name v30</w:t>
      </w:r>
      <w:r w:rsidR="00BF648C" w:rsidRPr="002371F9">
        <w:rPr>
          <w:color w:val="000000"/>
          <w:sz w:val="26"/>
          <w:szCs w:val="26"/>
        </w:rPr>
        <w:br/>
      </w:r>
      <w:r w:rsidR="00BF648C" w:rsidRPr="002371F9">
        <w:rPr>
          <w:rStyle w:val="fontstyle01"/>
          <w:rFonts w:ascii="Times New Roman" w:hAnsi="Times New Roman"/>
          <w:sz w:val="26"/>
          <w:szCs w:val="26"/>
        </w:rPr>
        <w:t>vlan 999</w:t>
      </w:r>
      <w:r w:rsidR="00BF648C" w:rsidRPr="002371F9">
        <w:rPr>
          <w:color w:val="000000"/>
          <w:sz w:val="26"/>
          <w:szCs w:val="26"/>
        </w:rPr>
        <w:br/>
      </w:r>
      <w:r w:rsidR="00BF648C" w:rsidRPr="002371F9">
        <w:rPr>
          <w:rStyle w:val="fontstyle01"/>
          <w:rFonts w:ascii="Times New Roman" w:hAnsi="Times New Roman"/>
          <w:sz w:val="26"/>
          <w:szCs w:val="26"/>
        </w:rPr>
        <w:t>name v999</w:t>
      </w:r>
      <w:r w:rsidR="00BF648C" w:rsidRPr="002371F9">
        <w:rPr>
          <w:color w:val="000000"/>
          <w:sz w:val="26"/>
          <w:szCs w:val="26"/>
        </w:rPr>
        <w:br/>
      </w:r>
      <w:r w:rsidR="00BF648C" w:rsidRPr="002371F9">
        <w:rPr>
          <w:rStyle w:val="fontstyle01"/>
          <w:rFonts w:ascii="Times New Roman" w:hAnsi="Times New Roman"/>
          <w:sz w:val="26"/>
          <w:szCs w:val="26"/>
        </w:rPr>
        <w:t>interface FastEthernet0/1</w:t>
      </w:r>
      <w:r w:rsidR="00BF648C" w:rsidRPr="002371F9">
        <w:rPr>
          <w:color w:val="000000"/>
          <w:sz w:val="26"/>
          <w:szCs w:val="26"/>
        </w:rPr>
        <w:br/>
      </w:r>
      <w:r w:rsidR="00BF648C" w:rsidRPr="002371F9">
        <w:rPr>
          <w:rStyle w:val="fontstyle01"/>
          <w:rFonts w:ascii="Times New Roman" w:hAnsi="Times New Roman"/>
          <w:sz w:val="26"/>
          <w:szCs w:val="26"/>
        </w:rPr>
        <w:t>switchport mode trunk</w:t>
      </w:r>
      <w:r w:rsidR="00BF648C" w:rsidRPr="002371F9">
        <w:rPr>
          <w:color w:val="000000"/>
          <w:sz w:val="26"/>
          <w:szCs w:val="26"/>
        </w:rPr>
        <w:br/>
      </w:r>
      <w:r w:rsidR="00BF648C" w:rsidRPr="002371F9">
        <w:rPr>
          <w:rStyle w:val="fontstyle01"/>
          <w:rFonts w:ascii="Times New Roman" w:hAnsi="Times New Roman"/>
          <w:sz w:val="26"/>
          <w:szCs w:val="26"/>
        </w:rPr>
        <w:t>interface FastEthernet1/1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r w:rsidR="00BF648C" w:rsidRPr="002371F9">
        <w:rPr>
          <w:rStyle w:val="fontstyle01"/>
          <w:rFonts w:ascii="Times New Roman" w:hAnsi="Times New Roman"/>
          <w:sz w:val="26"/>
          <w:szCs w:val="26"/>
        </w:rPr>
        <w:t>interface FastEthernet2/1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p>
    <w:p w14:paraId="0351B5CE" w14:textId="3C807A11" w:rsidR="006E315B" w:rsidRPr="002371F9" w:rsidRDefault="006E315B" w:rsidP="002371F9">
      <w:pPr>
        <w:pStyle w:val="ListParagraph"/>
        <w:numPr>
          <w:ilvl w:val="0"/>
          <w:numId w:val="42"/>
        </w:numPr>
        <w:spacing w:line="360" w:lineRule="auto"/>
        <w:rPr>
          <w:sz w:val="26"/>
          <w:szCs w:val="26"/>
        </w:rPr>
      </w:pPr>
      <w:r w:rsidRPr="002371F9">
        <w:rPr>
          <w:sz w:val="26"/>
          <w:szCs w:val="26"/>
        </w:rPr>
        <w:t>phòng A1-103 / phòng A1-203</w:t>
      </w:r>
    </w:p>
    <w:p w14:paraId="6C7D5D6C" w14:textId="2EEF481A" w:rsidR="006E315B" w:rsidRPr="002371F9" w:rsidRDefault="006E315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name v30</w:t>
      </w:r>
      <w:r w:rsidRPr="002371F9">
        <w:rPr>
          <w:color w:val="000000"/>
          <w:sz w:val="26"/>
          <w:szCs w:val="26"/>
        </w:rPr>
        <w:br/>
      </w:r>
      <w:r w:rsidRPr="002371F9">
        <w:rPr>
          <w:rStyle w:val="fontstyle01"/>
          <w:rFonts w:ascii="Times New Roman" w:hAnsi="Times New Roman"/>
          <w:sz w:val="26"/>
          <w:szCs w:val="26"/>
        </w:rPr>
        <w:t>vlan 999</w:t>
      </w:r>
      <w:r w:rsidRPr="002371F9">
        <w:rPr>
          <w:color w:val="000000"/>
          <w:sz w:val="26"/>
          <w:szCs w:val="26"/>
        </w:rPr>
        <w:br/>
      </w:r>
      <w:r w:rsidRPr="002371F9">
        <w:rPr>
          <w:rStyle w:val="fontstyle01"/>
          <w:rFonts w:ascii="Times New Roman" w:hAnsi="Times New Roman"/>
          <w:sz w:val="26"/>
          <w:szCs w:val="26"/>
        </w:rPr>
        <w:t>name v999</w:t>
      </w:r>
      <w:r w:rsidRPr="002371F9">
        <w:rPr>
          <w:color w:val="000000"/>
          <w:sz w:val="26"/>
          <w:szCs w:val="26"/>
        </w:rPr>
        <w:br/>
      </w:r>
      <w:r w:rsidRPr="002371F9">
        <w:rPr>
          <w:rStyle w:val="fontstyle01"/>
          <w:rFonts w:ascii="Times New Roman" w:hAnsi="Times New Roman"/>
          <w:sz w:val="26"/>
          <w:szCs w:val="26"/>
        </w:rPr>
        <w:lastRenderedPageBreak/>
        <w:t>interface FastEthernet0/1</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FastEthernet1/1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r w:rsidRPr="002371F9">
        <w:rPr>
          <w:color w:val="000000"/>
          <w:sz w:val="26"/>
          <w:szCs w:val="26"/>
        </w:rPr>
        <w:br/>
      </w:r>
      <w:r w:rsidRPr="002371F9">
        <w:rPr>
          <w:rStyle w:val="fontstyle01"/>
          <w:rFonts w:ascii="Times New Roman" w:hAnsi="Times New Roman"/>
          <w:sz w:val="26"/>
          <w:szCs w:val="26"/>
        </w:rPr>
        <w:t>interface FastEthernet2/1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p>
    <w:p w14:paraId="17960B1A" w14:textId="77777777" w:rsidR="006E315B" w:rsidRPr="00CC077B" w:rsidRDefault="006E315B" w:rsidP="00CC077B">
      <w:pPr>
        <w:spacing w:line="360" w:lineRule="auto"/>
        <w:rPr>
          <w:rStyle w:val="fontstyle01"/>
          <w:rFonts w:ascii="Times New Roman" w:hAnsi="Times New Roman"/>
        </w:rPr>
      </w:pPr>
    </w:p>
    <w:p w14:paraId="2C8142EC" w14:textId="2408B549" w:rsidR="006E315B" w:rsidRPr="00CC077B" w:rsidRDefault="0072266E" w:rsidP="00A4267F">
      <w:pPr>
        <w:pStyle w:val="Tiumccp1"/>
        <w:tabs>
          <w:tab w:val="clear" w:pos="6379"/>
          <w:tab w:val="left" w:pos="5472"/>
        </w:tabs>
        <w:outlineLvl w:val="1"/>
        <w:rPr>
          <w:lang w:val="fr-FR"/>
        </w:rPr>
      </w:pPr>
      <w:bookmarkStart w:id="29" w:name="_Toc132875300"/>
      <w:r w:rsidRPr="00CC077B">
        <w:rPr>
          <w:lang w:val="fr-FR"/>
        </w:rPr>
        <w:t xml:space="preserve">4.1.2 </w:t>
      </w:r>
      <w:r w:rsidR="006E315B" w:rsidRPr="00CC077B">
        <w:rPr>
          <w:lang w:val="fr-FR"/>
        </w:rPr>
        <w:t>CHI NHÁNH B</w:t>
      </w:r>
      <w:bookmarkEnd w:id="29"/>
    </w:p>
    <w:p w14:paraId="75F12129" w14:textId="3330BD0D" w:rsidR="006E315B" w:rsidRPr="002371F9" w:rsidRDefault="006E315B" w:rsidP="00CC077B">
      <w:pPr>
        <w:pStyle w:val="Tiumccp1"/>
        <w:tabs>
          <w:tab w:val="clear" w:pos="6379"/>
          <w:tab w:val="left" w:pos="5472"/>
        </w:tabs>
        <w:rPr>
          <w:b w:val="0"/>
          <w:sz w:val="26"/>
          <w:szCs w:val="26"/>
          <w:lang w:val="fr-FR"/>
        </w:rPr>
      </w:pPr>
      <w:r w:rsidRPr="002371F9">
        <w:rPr>
          <w:b w:val="0"/>
          <w:sz w:val="26"/>
          <w:szCs w:val="26"/>
          <w:lang w:val="fr-FR"/>
        </w:rPr>
        <w:t>Có 3 VLAN là 40, 50, 60</w:t>
      </w:r>
    </w:p>
    <w:p w14:paraId="5274DD14" w14:textId="0FA23E1B" w:rsidR="00EF1866" w:rsidRPr="002371F9" w:rsidRDefault="006E315B" w:rsidP="002371F9">
      <w:pPr>
        <w:pStyle w:val="Tiumccp1"/>
        <w:numPr>
          <w:ilvl w:val="0"/>
          <w:numId w:val="41"/>
        </w:numPr>
        <w:tabs>
          <w:tab w:val="clear" w:pos="6379"/>
          <w:tab w:val="left" w:pos="5472"/>
        </w:tabs>
        <w:rPr>
          <w:b w:val="0"/>
          <w:sz w:val="26"/>
          <w:szCs w:val="26"/>
        </w:rPr>
      </w:pPr>
      <w:r w:rsidRPr="002371F9">
        <w:rPr>
          <w:b w:val="0"/>
          <w:sz w:val="26"/>
          <w:szCs w:val="26"/>
        </w:rPr>
        <w:t>Multislayer Switch Cơ sở B:</w:t>
      </w:r>
    </w:p>
    <w:p w14:paraId="75D88CE6" w14:textId="77777777" w:rsidR="00CC077B" w:rsidRPr="002371F9" w:rsidRDefault="00CC077B" w:rsidP="00CC077B">
      <w:pPr>
        <w:spacing w:line="360" w:lineRule="auto"/>
        <w:ind w:left="720"/>
        <w:rPr>
          <w:color w:val="000000"/>
          <w:sz w:val="26"/>
          <w:szCs w:val="26"/>
        </w:rPr>
      </w:pPr>
      <w:r w:rsidRPr="002371F9">
        <w:rPr>
          <w:color w:val="000000"/>
          <w:sz w:val="26"/>
          <w:szCs w:val="26"/>
        </w:rPr>
        <w:t>configure terminal</w:t>
      </w:r>
    </w:p>
    <w:p w14:paraId="0FA845DE" w14:textId="1619C649" w:rsidR="006E315B" w:rsidRPr="002371F9" w:rsidRDefault="006E315B" w:rsidP="00CC077B">
      <w:pPr>
        <w:spacing w:line="360" w:lineRule="auto"/>
        <w:ind w:left="720"/>
        <w:rPr>
          <w:color w:val="000000"/>
          <w:sz w:val="26"/>
          <w:szCs w:val="26"/>
        </w:rPr>
      </w:pPr>
      <w:r w:rsidRPr="002371F9">
        <w:rPr>
          <w:sz w:val="26"/>
          <w:szCs w:val="26"/>
        </w:rPr>
        <w:t>vlan 40</w:t>
      </w:r>
    </w:p>
    <w:p w14:paraId="458D1C88"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v40</w:t>
      </w:r>
    </w:p>
    <w:p w14:paraId="518C60CD"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50</w:t>
      </w:r>
    </w:p>
    <w:p w14:paraId="116A78AF"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v50</w:t>
      </w:r>
    </w:p>
    <w:p w14:paraId="3CA48DBE"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60</w:t>
      </w:r>
    </w:p>
    <w:p w14:paraId="0FDE8665"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v60</w:t>
      </w:r>
    </w:p>
    <w:p w14:paraId="66D69865"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999</w:t>
      </w:r>
    </w:p>
    <w:p w14:paraId="51A15460"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v999</w:t>
      </w:r>
    </w:p>
    <w:p w14:paraId="352EC01E"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unicast-routing</w:t>
      </w:r>
    </w:p>
    <w:p w14:paraId="5D8CFF2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Vlan40</w:t>
      </w:r>
    </w:p>
    <w:p w14:paraId="0526A870"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192.168.40.1 255.255.255.0</w:t>
      </w:r>
    </w:p>
    <w:p w14:paraId="3718758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40628A2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F5AAB2C"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w:t>
      </w:r>
      <w:proofErr w:type="gramStart"/>
      <w:r w:rsidRPr="002371F9">
        <w:rPr>
          <w:b w:val="0"/>
          <w:sz w:val="26"/>
          <w:szCs w:val="26"/>
        </w:rPr>
        <w:t>8:CAFE</w:t>
      </w:r>
      <w:proofErr w:type="gramEnd"/>
      <w:r w:rsidRPr="002371F9">
        <w:rPr>
          <w:b w:val="0"/>
          <w:sz w:val="26"/>
          <w:szCs w:val="26"/>
        </w:rPr>
        <w:t>:A40::1/64</w:t>
      </w:r>
    </w:p>
    <w:p w14:paraId="746588E1" w14:textId="77777777" w:rsidR="006E315B" w:rsidRPr="002371F9" w:rsidRDefault="006E315B" w:rsidP="00CC077B">
      <w:pPr>
        <w:pStyle w:val="Tiumccp1"/>
        <w:tabs>
          <w:tab w:val="left" w:pos="5472"/>
        </w:tabs>
        <w:ind w:left="720"/>
        <w:rPr>
          <w:b w:val="0"/>
          <w:sz w:val="26"/>
          <w:szCs w:val="26"/>
        </w:rPr>
      </w:pPr>
      <w:r w:rsidRPr="002371F9">
        <w:rPr>
          <w:b w:val="0"/>
          <w:sz w:val="26"/>
          <w:szCs w:val="26"/>
        </w:rPr>
        <w:lastRenderedPageBreak/>
        <w:t>interface Vlan50</w:t>
      </w:r>
    </w:p>
    <w:p w14:paraId="76410E08"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192.168.50.1 255.255.255.0</w:t>
      </w:r>
    </w:p>
    <w:p w14:paraId="38C4312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599DB24D"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1CE22B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w:t>
      </w:r>
      <w:proofErr w:type="gramStart"/>
      <w:r w:rsidRPr="002371F9">
        <w:rPr>
          <w:b w:val="0"/>
          <w:sz w:val="26"/>
          <w:szCs w:val="26"/>
        </w:rPr>
        <w:t>8:CAFE</w:t>
      </w:r>
      <w:proofErr w:type="gramEnd"/>
      <w:r w:rsidRPr="002371F9">
        <w:rPr>
          <w:b w:val="0"/>
          <w:sz w:val="26"/>
          <w:szCs w:val="26"/>
        </w:rPr>
        <w:t>:A50::1/64</w:t>
      </w:r>
    </w:p>
    <w:p w14:paraId="2C16B227"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Vlan60</w:t>
      </w:r>
    </w:p>
    <w:p w14:paraId="7DBD5CA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192.168.60.1 255.255.255.0</w:t>
      </w:r>
    </w:p>
    <w:p w14:paraId="6499693C"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6C66FD8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4619495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w:t>
      </w:r>
      <w:proofErr w:type="gramStart"/>
      <w:r w:rsidRPr="002371F9">
        <w:rPr>
          <w:b w:val="0"/>
          <w:sz w:val="26"/>
          <w:szCs w:val="26"/>
        </w:rPr>
        <w:t>8:CAFE</w:t>
      </w:r>
      <w:proofErr w:type="gramEnd"/>
      <w:r w:rsidRPr="002371F9">
        <w:rPr>
          <w:b w:val="0"/>
          <w:sz w:val="26"/>
          <w:szCs w:val="26"/>
        </w:rPr>
        <w:t>:A60::1/64</w:t>
      </w:r>
    </w:p>
    <w:p w14:paraId="531F36B1"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Vlan999</w:t>
      </w:r>
    </w:p>
    <w:p w14:paraId="6F8204F5"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192.168.2.1 255.255.255.0</w:t>
      </w:r>
    </w:p>
    <w:p w14:paraId="6A0510FB"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FastEthernet0/1</w:t>
      </w:r>
    </w:p>
    <w:p w14:paraId="54616B0B" w14:textId="5F694F43"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no switchport</w:t>
      </w:r>
    </w:p>
    <w:p w14:paraId="13E3257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192.168.120.2 255.255.255.0</w:t>
      </w:r>
    </w:p>
    <w:p w14:paraId="0C204D00"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w:t>
      </w:r>
      <w:proofErr w:type="gramStart"/>
      <w:r w:rsidRPr="002371F9">
        <w:rPr>
          <w:b w:val="0"/>
          <w:sz w:val="26"/>
          <w:szCs w:val="26"/>
        </w:rPr>
        <w:t>8:CAFE</w:t>
      </w:r>
      <w:proofErr w:type="gramEnd"/>
      <w:r w:rsidRPr="002371F9">
        <w:rPr>
          <w:b w:val="0"/>
          <w:sz w:val="26"/>
          <w:szCs w:val="26"/>
        </w:rPr>
        <w:t>:B1::2/64</w:t>
      </w:r>
    </w:p>
    <w:p w14:paraId="4E36B085"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FastEthernet0/2</w:t>
      </w:r>
    </w:p>
    <w:p w14:paraId="231ECF0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FF860C2"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26A4D4E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FastEthernet0/3</w:t>
      </w:r>
    </w:p>
    <w:p w14:paraId="1C89A261"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72716A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619C5C48"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FastEthernet0/4</w:t>
      </w:r>
    </w:p>
    <w:p w14:paraId="468D13AB"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2D3854F9"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76A83E8E" w14:textId="6520A3BB"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ip routing</w:t>
      </w:r>
    </w:p>
    <w:p w14:paraId="3F0C8FB7" w14:textId="77777777" w:rsidR="006E315B" w:rsidRPr="002371F9" w:rsidRDefault="006E315B" w:rsidP="00CC077B">
      <w:pPr>
        <w:pStyle w:val="Tiumccp1"/>
        <w:tabs>
          <w:tab w:val="clear" w:pos="6379"/>
          <w:tab w:val="left" w:pos="5472"/>
        </w:tabs>
        <w:rPr>
          <w:b w:val="0"/>
          <w:sz w:val="26"/>
          <w:szCs w:val="26"/>
        </w:rPr>
      </w:pPr>
    </w:p>
    <w:p w14:paraId="283559CE" w14:textId="27D7B458" w:rsidR="00EF1866" w:rsidRPr="002371F9" w:rsidRDefault="006E315B" w:rsidP="002371F9">
      <w:pPr>
        <w:pStyle w:val="ListParagraph"/>
        <w:numPr>
          <w:ilvl w:val="0"/>
          <w:numId w:val="40"/>
        </w:numPr>
        <w:spacing w:line="360" w:lineRule="auto"/>
        <w:rPr>
          <w:color w:val="000000"/>
          <w:sz w:val="26"/>
          <w:szCs w:val="26"/>
        </w:rPr>
      </w:pPr>
      <w:r w:rsidRPr="002371F9">
        <w:rPr>
          <w:color w:val="000000"/>
          <w:sz w:val="26"/>
          <w:szCs w:val="26"/>
        </w:rPr>
        <w:lastRenderedPageBreak/>
        <w:t xml:space="preserve">Tầng 1 – B / Tầng 2 – B </w:t>
      </w:r>
    </w:p>
    <w:p w14:paraId="7DDC508E" w14:textId="3E64BF89" w:rsidR="00EF1866" w:rsidRPr="002371F9" w:rsidRDefault="00CC077B" w:rsidP="00CC077B">
      <w:pPr>
        <w:spacing w:line="360" w:lineRule="auto"/>
        <w:ind w:left="720"/>
        <w:rPr>
          <w:color w:val="000000"/>
          <w:sz w:val="26"/>
          <w:szCs w:val="26"/>
        </w:rPr>
      </w:pPr>
      <w:r w:rsidRPr="002371F9">
        <w:rPr>
          <w:color w:val="000000"/>
          <w:sz w:val="26"/>
          <w:szCs w:val="26"/>
        </w:rPr>
        <w:t>configure terminal</w:t>
      </w:r>
    </w:p>
    <w:p w14:paraId="080B4F66" w14:textId="77777777" w:rsidR="00EF1866" w:rsidRPr="002371F9" w:rsidRDefault="00EF1866" w:rsidP="00CC077B">
      <w:pPr>
        <w:spacing w:line="360" w:lineRule="auto"/>
        <w:ind w:left="720"/>
        <w:rPr>
          <w:color w:val="000000"/>
          <w:sz w:val="26"/>
          <w:szCs w:val="26"/>
        </w:rPr>
      </w:pPr>
      <w:r w:rsidRPr="002371F9">
        <w:rPr>
          <w:color w:val="000000"/>
          <w:sz w:val="26"/>
          <w:szCs w:val="26"/>
        </w:rPr>
        <w:t>vlan 40</w:t>
      </w:r>
    </w:p>
    <w:p w14:paraId="34F1C09D" w14:textId="77777777" w:rsidR="00EF1866" w:rsidRPr="002371F9" w:rsidRDefault="00EF1866" w:rsidP="00CC077B">
      <w:pPr>
        <w:spacing w:line="360" w:lineRule="auto"/>
        <w:ind w:left="720"/>
        <w:rPr>
          <w:color w:val="000000"/>
          <w:sz w:val="26"/>
          <w:szCs w:val="26"/>
        </w:rPr>
      </w:pPr>
      <w:r w:rsidRPr="002371F9">
        <w:rPr>
          <w:color w:val="000000"/>
          <w:sz w:val="26"/>
          <w:szCs w:val="26"/>
        </w:rPr>
        <w:t>name v40</w:t>
      </w:r>
    </w:p>
    <w:p w14:paraId="39772898" w14:textId="77777777" w:rsidR="00EF1866" w:rsidRPr="002371F9" w:rsidRDefault="00EF1866" w:rsidP="00CC077B">
      <w:pPr>
        <w:spacing w:line="360" w:lineRule="auto"/>
        <w:ind w:left="720"/>
        <w:rPr>
          <w:color w:val="000000"/>
          <w:sz w:val="26"/>
          <w:szCs w:val="26"/>
        </w:rPr>
      </w:pPr>
      <w:r w:rsidRPr="002371F9">
        <w:rPr>
          <w:color w:val="000000"/>
          <w:sz w:val="26"/>
          <w:szCs w:val="26"/>
        </w:rPr>
        <w:t>vlan 50</w:t>
      </w:r>
    </w:p>
    <w:p w14:paraId="2B5D15BA" w14:textId="77777777" w:rsidR="00EF1866" w:rsidRPr="002371F9" w:rsidRDefault="00EF1866" w:rsidP="00CC077B">
      <w:pPr>
        <w:spacing w:line="360" w:lineRule="auto"/>
        <w:ind w:left="720"/>
        <w:rPr>
          <w:color w:val="000000"/>
          <w:sz w:val="26"/>
          <w:szCs w:val="26"/>
        </w:rPr>
      </w:pPr>
      <w:r w:rsidRPr="002371F9">
        <w:rPr>
          <w:color w:val="000000"/>
          <w:sz w:val="26"/>
          <w:szCs w:val="26"/>
        </w:rPr>
        <w:t>name v50</w:t>
      </w:r>
    </w:p>
    <w:p w14:paraId="2D17577D" w14:textId="77777777" w:rsidR="00EF1866" w:rsidRPr="002371F9" w:rsidRDefault="00EF1866" w:rsidP="00CC077B">
      <w:pPr>
        <w:spacing w:line="360" w:lineRule="auto"/>
        <w:ind w:left="720"/>
        <w:rPr>
          <w:color w:val="000000"/>
          <w:sz w:val="26"/>
          <w:szCs w:val="26"/>
        </w:rPr>
      </w:pPr>
      <w:r w:rsidRPr="002371F9">
        <w:rPr>
          <w:color w:val="000000"/>
          <w:sz w:val="26"/>
          <w:szCs w:val="26"/>
        </w:rPr>
        <w:t>vlan 60</w:t>
      </w:r>
    </w:p>
    <w:p w14:paraId="738424DB" w14:textId="77777777" w:rsidR="00EF1866" w:rsidRPr="002371F9" w:rsidRDefault="00EF1866" w:rsidP="00CC077B">
      <w:pPr>
        <w:spacing w:line="360" w:lineRule="auto"/>
        <w:ind w:left="720"/>
        <w:rPr>
          <w:color w:val="000000"/>
          <w:sz w:val="26"/>
          <w:szCs w:val="26"/>
        </w:rPr>
      </w:pPr>
      <w:r w:rsidRPr="002371F9">
        <w:rPr>
          <w:color w:val="000000"/>
          <w:sz w:val="26"/>
          <w:szCs w:val="26"/>
        </w:rPr>
        <w:t>name v60</w:t>
      </w:r>
    </w:p>
    <w:p w14:paraId="2F86EC95" w14:textId="77777777" w:rsidR="00EF1866" w:rsidRPr="002371F9" w:rsidRDefault="00EF1866" w:rsidP="00CC077B">
      <w:pPr>
        <w:spacing w:line="360" w:lineRule="auto"/>
        <w:ind w:left="720"/>
        <w:rPr>
          <w:color w:val="000000"/>
          <w:sz w:val="26"/>
          <w:szCs w:val="26"/>
        </w:rPr>
      </w:pPr>
      <w:r w:rsidRPr="002371F9">
        <w:rPr>
          <w:color w:val="000000"/>
          <w:sz w:val="26"/>
          <w:szCs w:val="26"/>
        </w:rPr>
        <w:t>vlan 999</w:t>
      </w:r>
    </w:p>
    <w:p w14:paraId="662ECFE4" w14:textId="77777777" w:rsidR="00EF1866" w:rsidRPr="002371F9" w:rsidRDefault="00EF1866" w:rsidP="00CC077B">
      <w:pPr>
        <w:spacing w:line="360" w:lineRule="auto"/>
        <w:ind w:left="720"/>
        <w:rPr>
          <w:color w:val="000000"/>
          <w:sz w:val="26"/>
          <w:szCs w:val="26"/>
        </w:rPr>
      </w:pPr>
      <w:r w:rsidRPr="002371F9">
        <w:rPr>
          <w:color w:val="000000"/>
          <w:sz w:val="26"/>
          <w:szCs w:val="26"/>
        </w:rPr>
        <w:t>name v999</w:t>
      </w:r>
    </w:p>
    <w:p w14:paraId="2CEA4DC6"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FastEthernet0/1</w:t>
      </w:r>
    </w:p>
    <w:p w14:paraId="33B666A5"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78C86E1"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FastEthernet0/2</w:t>
      </w:r>
    </w:p>
    <w:p w14:paraId="651F55C1"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E29BC3A"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FastEthernet0/3</w:t>
      </w:r>
    </w:p>
    <w:p w14:paraId="22270B96"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4EF43F8D"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FastEthernet0/4</w:t>
      </w:r>
    </w:p>
    <w:p w14:paraId="0A0C083C" w14:textId="0B36D7B2" w:rsidR="006E315B" w:rsidRPr="002371F9" w:rsidRDefault="00EF1866" w:rsidP="00CC077B">
      <w:pPr>
        <w:spacing w:line="360" w:lineRule="auto"/>
        <w:ind w:left="720"/>
        <w:rPr>
          <w:color w:val="000000"/>
          <w:sz w:val="26"/>
          <w:szCs w:val="26"/>
        </w:rPr>
      </w:pPr>
      <w:r w:rsidRPr="002371F9">
        <w:rPr>
          <w:color w:val="000000"/>
          <w:sz w:val="26"/>
          <w:szCs w:val="26"/>
        </w:rPr>
        <w:t>switchport mode trunk</w:t>
      </w:r>
    </w:p>
    <w:p w14:paraId="06698EBC" w14:textId="77777777" w:rsidR="00EF1866" w:rsidRPr="002371F9" w:rsidRDefault="00EF1866" w:rsidP="00CC077B">
      <w:pPr>
        <w:spacing w:line="360" w:lineRule="auto"/>
        <w:rPr>
          <w:color w:val="000000"/>
          <w:sz w:val="26"/>
          <w:szCs w:val="26"/>
        </w:rPr>
      </w:pPr>
    </w:p>
    <w:p w14:paraId="72108765" w14:textId="2CA1BE86" w:rsidR="00EF1866" w:rsidRPr="002371F9" w:rsidRDefault="00EF1866" w:rsidP="002371F9">
      <w:pPr>
        <w:pStyle w:val="ListParagraph"/>
        <w:numPr>
          <w:ilvl w:val="0"/>
          <w:numId w:val="39"/>
        </w:numPr>
        <w:spacing w:line="360" w:lineRule="auto"/>
        <w:rPr>
          <w:sz w:val="26"/>
          <w:szCs w:val="26"/>
        </w:rPr>
      </w:pPr>
      <w:r w:rsidRPr="002371F9">
        <w:rPr>
          <w:sz w:val="26"/>
          <w:szCs w:val="26"/>
        </w:rPr>
        <w:t>phòng B1-101 / phòng B1-201</w:t>
      </w:r>
    </w:p>
    <w:p w14:paraId="48D05BAA" w14:textId="47D33CD9" w:rsidR="00EF1866"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lastRenderedPageBreak/>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p>
    <w:p w14:paraId="388367B5" w14:textId="77777777" w:rsidR="00EF1866" w:rsidRPr="002371F9" w:rsidRDefault="00EF1866" w:rsidP="00CC077B">
      <w:pPr>
        <w:spacing w:line="360" w:lineRule="auto"/>
        <w:rPr>
          <w:rStyle w:val="fontstyle01"/>
          <w:rFonts w:ascii="Times New Roman" w:hAnsi="Times New Roman"/>
          <w:sz w:val="26"/>
          <w:szCs w:val="26"/>
        </w:rPr>
      </w:pPr>
    </w:p>
    <w:p w14:paraId="21887BE5" w14:textId="6B0C5717" w:rsidR="00EF1866" w:rsidRPr="002371F9" w:rsidRDefault="00EF1866" w:rsidP="002371F9">
      <w:pPr>
        <w:pStyle w:val="ListParagraph"/>
        <w:numPr>
          <w:ilvl w:val="0"/>
          <w:numId w:val="38"/>
        </w:numPr>
        <w:spacing w:line="360" w:lineRule="auto"/>
        <w:rPr>
          <w:rStyle w:val="fontstyle01"/>
          <w:rFonts w:ascii="Times New Roman" w:hAnsi="Times New Roman"/>
          <w:sz w:val="26"/>
          <w:szCs w:val="26"/>
        </w:rPr>
      </w:pPr>
      <w:r w:rsidRPr="002371F9">
        <w:rPr>
          <w:rStyle w:val="fontstyle01"/>
          <w:rFonts w:ascii="Times New Roman" w:hAnsi="Times New Roman"/>
          <w:sz w:val="26"/>
          <w:szCs w:val="26"/>
        </w:rPr>
        <w:t>phòng B1-102 / phòng B1-202</w:t>
      </w:r>
    </w:p>
    <w:p w14:paraId="4A2ED056" w14:textId="50E46F5D"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lastRenderedPageBreak/>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p>
    <w:p w14:paraId="55B0A13E" w14:textId="77777777" w:rsidR="006E315B" w:rsidRPr="002371F9" w:rsidRDefault="006E315B" w:rsidP="00CC077B">
      <w:pPr>
        <w:spacing w:line="360" w:lineRule="auto"/>
        <w:rPr>
          <w:color w:val="000000"/>
          <w:sz w:val="26"/>
          <w:szCs w:val="26"/>
        </w:rPr>
      </w:pPr>
    </w:p>
    <w:p w14:paraId="549A3505" w14:textId="0A15F9DE" w:rsidR="00EF1866" w:rsidRPr="002371F9" w:rsidRDefault="00EF1866" w:rsidP="002371F9">
      <w:pPr>
        <w:pStyle w:val="ListParagraph"/>
        <w:numPr>
          <w:ilvl w:val="0"/>
          <w:numId w:val="37"/>
        </w:numPr>
        <w:spacing w:line="360" w:lineRule="auto"/>
        <w:rPr>
          <w:color w:val="000000"/>
          <w:sz w:val="26"/>
          <w:szCs w:val="26"/>
        </w:rPr>
      </w:pPr>
      <w:r w:rsidRPr="002371F9">
        <w:rPr>
          <w:color w:val="000000"/>
          <w:sz w:val="26"/>
          <w:szCs w:val="26"/>
        </w:rPr>
        <w:t>phòng B1-103 / phòng B1-203</w:t>
      </w:r>
    </w:p>
    <w:p w14:paraId="2E6C1F7A" w14:textId="6B7F0FB4"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p>
    <w:p w14:paraId="0BAD341F" w14:textId="77777777" w:rsidR="00BF648C" w:rsidRPr="00CC077B" w:rsidRDefault="00BF648C" w:rsidP="00CC077B">
      <w:pPr>
        <w:spacing w:line="360" w:lineRule="auto"/>
        <w:rPr>
          <w:sz w:val="26"/>
          <w:szCs w:val="26"/>
        </w:rPr>
      </w:pPr>
    </w:p>
    <w:p w14:paraId="38BE5564" w14:textId="293A1357" w:rsidR="00EF1866" w:rsidRPr="00417819" w:rsidRDefault="0072266E" w:rsidP="00417819">
      <w:pPr>
        <w:pStyle w:val="Heading2"/>
        <w:rPr>
          <w:rFonts w:ascii="Times New Roman" w:hAnsi="Times New Roman" w:cs="Times New Roman"/>
          <w:bCs w:val="0"/>
          <w:color w:val="auto"/>
          <w:sz w:val="28"/>
          <w:szCs w:val="28"/>
        </w:rPr>
      </w:pPr>
      <w:bookmarkStart w:id="30"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CHI NHÁNH C</w:t>
      </w:r>
      <w:bookmarkEnd w:id="30"/>
    </w:p>
    <w:p w14:paraId="4FB928E9" w14:textId="483BE05A" w:rsidR="00EF1866" w:rsidRPr="002371F9" w:rsidRDefault="00EF1866" w:rsidP="00CC077B">
      <w:pPr>
        <w:spacing w:line="360" w:lineRule="auto"/>
        <w:rPr>
          <w:sz w:val="26"/>
          <w:szCs w:val="26"/>
        </w:rPr>
      </w:pPr>
      <w:r w:rsidRPr="002371F9">
        <w:rPr>
          <w:sz w:val="26"/>
          <w:szCs w:val="26"/>
        </w:rPr>
        <w:t>Có 3 vlan 70, 80, 90</w:t>
      </w:r>
    </w:p>
    <w:p w14:paraId="68ED6B06" w14:textId="779EA560" w:rsidR="00EF1866" w:rsidRPr="002371F9" w:rsidRDefault="00EF1866" w:rsidP="002371F9">
      <w:pPr>
        <w:pStyle w:val="ListParagraph"/>
        <w:numPr>
          <w:ilvl w:val="0"/>
          <w:numId w:val="36"/>
        </w:numPr>
        <w:spacing w:line="360" w:lineRule="auto"/>
        <w:rPr>
          <w:sz w:val="26"/>
          <w:szCs w:val="26"/>
        </w:rPr>
      </w:pPr>
      <w:r w:rsidRPr="002371F9">
        <w:rPr>
          <w:sz w:val="26"/>
          <w:szCs w:val="26"/>
        </w:rPr>
        <w:t>Multilayer Switch Cơ sở C1_1</w:t>
      </w:r>
    </w:p>
    <w:p w14:paraId="2A374F7E" w14:textId="4BA8E9A8" w:rsidR="00942160" w:rsidRPr="002371F9" w:rsidRDefault="00CC077B" w:rsidP="00CC077B">
      <w:pPr>
        <w:spacing w:line="360" w:lineRule="auto"/>
        <w:ind w:left="720"/>
        <w:rPr>
          <w:sz w:val="26"/>
          <w:szCs w:val="26"/>
        </w:rPr>
      </w:pPr>
      <w:r w:rsidRPr="002371F9">
        <w:rPr>
          <w:sz w:val="26"/>
          <w:szCs w:val="26"/>
        </w:rPr>
        <w:t>configure terminal</w:t>
      </w:r>
    </w:p>
    <w:p w14:paraId="26F16D7E" w14:textId="77777777" w:rsidR="00942160" w:rsidRPr="002371F9" w:rsidRDefault="00942160" w:rsidP="00CC077B">
      <w:pPr>
        <w:spacing w:line="360" w:lineRule="auto"/>
        <w:ind w:left="720"/>
        <w:rPr>
          <w:sz w:val="26"/>
          <w:szCs w:val="26"/>
        </w:rPr>
      </w:pPr>
      <w:r w:rsidRPr="002371F9">
        <w:rPr>
          <w:sz w:val="26"/>
          <w:szCs w:val="26"/>
        </w:rPr>
        <w:t>vlan 70</w:t>
      </w:r>
    </w:p>
    <w:p w14:paraId="170230A6" w14:textId="77777777" w:rsidR="00942160" w:rsidRPr="002371F9" w:rsidRDefault="00942160" w:rsidP="00CC077B">
      <w:pPr>
        <w:spacing w:line="360" w:lineRule="auto"/>
        <w:ind w:left="720"/>
        <w:rPr>
          <w:sz w:val="26"/>
          <w:szCs w:val="26"/>
        </w:rPr>
      </w:pPr>
      <w:r w:rsidRPr="002371F9">
        <w:rPr>
          <w:sz w:val="26"/>
          <w:szCs w:val="26"/>
        </w:rPr>
        <w:lastRenderedPageBreak/>
        <w:t>name v70</w:t>
      </w:r>
    </w:p>
    <w:p w14:paraId="4A111AC8" w14:textId="77777777" w:rsidR="00942160" w:rsidRPr="002371F9" w:rsidRDefault="00942160" w:rsidP="00CC077B">
      <w:pPr>
        <w:spacing w:line="360" w:lineRule="auto"/>
        <w:ind w:left="720"/>
        <w:rPr>
          <w:sz w:val="26"/>
          <w:szCs w:val="26"/>
        </w:rPr>
      </w:pPr>
      <w:r w:rsidRPr="002371F9">
        <w:rPr>
          <w:sz w:val="26"/>
          <w:szCs w:val="26"/>
        </w:rPr>
        <w:t>vlan 80</w:t>
      </w:r>
    </w:p>
    <w:p w14:paraId="0D3D59A1" w14:textId="77777777" w:rsidR="00942160" w:rsidRPr="002371F9" w:rsidRDefault="00942160" w:rsidP="00CC077B">
      <w:pPr>
        <w:spacing w:line="360" w:lineRule="auto"/>
        <w:ind w:left="720"/>
        <w:rPr>
          <w:sz w:val="26"/>
          <w:szCs w:val="26"/>
        </w:rPr>
      </w:pPr>
      <w:r w:rsidRPr="002371F9">
        <w:rPr>
          <w:sz w:val="26"/>
          <w:szCs w:val="26"/>
        </w:rPr>
        <w:t>name v80</w:t>
      </w:r>
    </w:p>
    <w:p w14:paraId="05A42958" w14:textId="77777777" w:rsidR="00942160" w:rsidRPr="002371F9" w:rsidRDefault="00942160" w:rsidP="00CC077B">
      <w:pPr>
        <w:spacing w:line="360" w:lineRule="auto"/>
        <w:ind w:left="720"/>
        <w:rPr>
          <w:sz w:val="26"/>
          <w:szCs w:val="26"/>
        </w:rPr>
      </w:pPr>
      <w:r w:rsidRPr="002371F9">
        <w:rPr>
          <w:sz w:val="26"/>
          <w:szCs w:val="26"/>
        </w:rPr>
        <w:t>vlan 90</w:t>
      </w:r>
    </w:p>
    <w:p w14:paraId="05D2BCC2" w14:textId="77777777" w:rsidR="00942160" w:rsidRPr="002371F9" w:rsidRDefault="00942160" w:rsidP="00CC077B">
      <w:pPr>
        <w:spacing w:line="360" w:lineRule="auto"/>
        <w:ind w:left="720"/>
        <w:rPr>
          <w:sz w:val="26"/>
          <w:szCs w:val="26"/>
        </w:rPr>
      </w:pPr>
      <w:r w:rsidRPr="002371F9">
        <w:rPr>
          <w:sz w:val="26"/>
          <w:szCs w:val="26"/>
        </w:rPr>
        <w:t>name v90</w:t>
      </w:r>
    </w:p>
    <w:p w14:paraId="00A02344" w14:textId="77777777" w:rsidR="00942160" w:rsidRPr="002371F9" w:rsidRDefault="00942160" w:rsidP="00CC077B">
      <w:pPr>
        <w:spacing w:line="360" w:lineRule="auto"/>
        <w:ind w:left="720"/>
        <w:rPr>
          <w:sz w:val="26"/>
          <w:szCs w:val="26"/>
        </w:rPr>
      </w:pPr>
      <w:r w:rsidRPr="002371F9">
        <w:rPr>
          <w:sz w:val="26"/>
          <w:szCs w:val="26"/>
        </w:rPr>
        <w:t>vlan 999</w:t>
      </w:r>
    </w:p>
    <w:p w14:paraId="1A759171" w14:textId="77777777" w:rsidR="00942160" w:rsidRPr="002371F9" w:rsidRDefault="00942160" w:rsidP="00CC077B">
      <w:pPr>
        <w:spacing w:line="360" w:lineRule="auto"/>
        <w:ind w:left="720"/>
        <w:rPr>
          <w:sz w:val="26"/>
          <w:szCs w:val="26"/>
        </w:rPr>
      </w:pPr>
      <w:r w:rsidRPr="002371F9">
        <w:rPr>
          <w:sz w:val="26"/>
          <w:szCs w:val="26"/>
        </w:rPr>
        <w:t>name v999</w:t>
      </w:r>
    </w:p>
    <w:p w14:paraId="2B595633" w14:textId="77777777" w:rsidR="00942160" w:rsidRPr="002371F9" w:rsidRDefault="00942160" w:rsidP="00CC077B">
      <w:pPr>
        <w:spacing w:line="360" w:lineRule="auto"/>
        <w:ind w:left="720"/>
        <w:rPr>
          <w:sz w:val="26"/>
          <w:szCs w:val="26"/>
        </w:rPr>
      </w:pPr>
      <w:r w:rsidRPr="002371F9">
        <w:rPr>
          <w:sz w:val="26"/>
          <w:szCs w:val="26"/>
        </w:rPr>
        <w:t>ipv6 unicast-routing</w:t>
      </w:r>
    </w:p>
    <w:p w14:paraId="1D4C9FB5" w14:textId="77777777" w:rsidR="00942160" w:rsidRPr="002371F9" w:rsidRDefault="00942160" w:rsidP="00CC077B">
      <w:pPr>
        <w:spacing w:line="360" w:lineRule="auto"/>
        <w:ind w:left="720"/>
        <w:rPr>
          <w:sz w:val="26"/>
          <w:szCs w:val="26"/>
        </w:rPr>
      </w:pPr>
      <w:r w:rsidRPr="002371F9">
        <w:rPr>
          <w:sz w:val="26"/>
          <w:szCs w:val="26"/>
        </w:rPr>
        <w:t>interface Vlan70</w:t>
      </w:r>
    </w:p>
    <w:p w14:paraId="1F97B54A" w14:textId="77777777" w:rsidR="00942160" w:rsidRPr="002371F9" w:rsidRDefault="00942160" w:rsidP="00CC077B">
      <w:pPr>
        <w:spacing w:line="360" w:lineRule="auto"/>
        <w:ind w:left="720"/>
        <w:rPr>
          <w:sz w:val="26"/>
          <w:szCs w:val="26"/>
        </w:rPr>
      </w:pPr>
      <w:r w:rsidRPr="002371F9">
        <w:rPr>
          <w:sz w:val="26"/>
          <w:szCs w:val="26"/>
        </w:rPr>
        <w:t>ip address 192.168.70.1 255.255.255.0</w:t>
      </w:r>
    </w:p>
    <w:p w14:paraId="1A12A181"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7CA83E0" w14:textId="77777777" w:rsidR="00942160" w:rsidRPr="002371F9" w:rsidRDefault="00942160" w:rsidP="00CC077B">
      <w:pPr>
        <w:spacing w:line="360" w:lineRule="auto"/>
        <w:ind w:left="720"/>
        <w:rPr>
          <w:sz w:val="26"/>
          <w:szCs w:val="26"/>
        </w:rPr>
      </w:pPr>
      <w:r w:rsidRPr="002371F9">
        <w:rPr>
          <w:sz w:val="26"/>
          <w:szCs w:val="26"/>
        </w:rPr>
        <w:t>ipv6 enable</w:t>
      </w:r>
    </w:p>
    <w:p w14:paraId="0F321ECD" w14:textId="77777777" w:rsidR="00942160" w:rsidRPr="002371F9" w:rsidRDefault="00942160" w:rsidP="00CC077B">
      <w:pPr>
        <w:spacing w:line="360" w:lineRule="auto"/>
        <w:ind w:left="720"/>
        <w:rPr>
          <w:sz w:val="26"/>
          <w:szCs w:val="26"/>
        </w:rPr>
      </w:pPr>
      <w:r w:rsidRPr="002371F9">
        <w:rPr>
          <w:sz w:val="26"/>
          <w:szCs w:val="26"/>
        </w:rPr>
        <w:t>ipv6 address 2001:DB</w:t>
      </w:r>
      <w:proofErr w:type="gramStart"/>
      <w:r w:rsidRPr="002371F9">
        <w:rPr>
          <w:sz w:val="26"/>
          <w:szCs w:val="26"/>
        </w:rPr>
        <w:t>8:CAFE</w:t>
      </w:r>
      <w:proofErr w:type="gramEnd"/>
      <w:r w:rsidRPr="002371F9">
        <w:rPr>
          <w:sz w:val="26"/>
          <w:szCs w:val="26"/>
        </w:rPr>
        <w:t>:A70::1/64</w:t>
      </w:r>
    </w:p>
    <w:p w14:paraId="10D4685B" w14:textId="77777777" w:rsidR="00942160" w:rsidRPr="002371F9" w:rsidRDefault="00942160" w:rsidP="00CC077B">
      <w:pPr>
        <w:spacing w:line="360" w:lineRule="auto"/>
        <w:ind w:left="720"/>
        <w:rPr>
          <w:sz w:val="26"/>
          <w:szCs w:val="26"/>
        </w:rPr>
      </w:pPr>
      <w:r w:rsidRPr="002371F9">
        <w:rPr>
          <w:sz w:val="26"/>
          <w:szCs w:val="26"/>
        </w:rPr>
        <w:t>interface Vlan80</w:t>
      </w:r>
    </w:p>
    <w:p w14:paraId="3FB42248" w14:textId="77777777" w:rsidR="00942160" w:rsidRPr="002371F9" w:rsidRDefault="00942160" w:rsidP="00CC077B">
      <w:pPr>
        <w:spacing w:line="360" w:lineRule="auto"/>
        <w:ind w:left="720"/>
        <w:rPr>
          <w:sz w:val="26"/>
          <w:szCs w:val="26"/>
        </w:rPr>
      </w:pPr>
      <w:r w:rsidRPr="002371F9">
        <w:rPr>
          <w:sz w:val="26"/>
          <w:szCs w:val="26"/>
        </w:rPr>
        <w:t>ip address 192.168.80.1 255.255.255.0</w:t>
      </w:r>
    </w:p>
    <w:p w14:paraId="7C93F8F9"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3C359F9" w14:textId="77777777" w:rsidR="00942160" w:rsidRPr="002371F9" w:rsidRDefault="00942160" w:rsidP="00CC077B">
      <w:pPr>
        <w:spacing w:line="360" w:lineRule="auto"/>
        <w:ind w:left="720"/>
        <w:rPr>
          <w:sz w:val="26"/>
          <w:szCs w:val="26"/>
        </w:rPr>
      </w:pPr>
      <w:r w:rsidRPr="002371F9">
        <w:rPr>
          <w:sz w:val="26"/>
          <w:szCs w:val="26"/>
        </w:rPr>
        <w:t>ipv6 enable</w:t>
      </w:r>
    </w:p>
    <w:p w14:paraId="085F867E" w14:textId="77777777" w:rsidR="00942160" w:rsidRPr="002371F9" w:rsidRDefault="00942160" w:rsidP="00CC077B">
      <w:pPr>
        <w:spacing w:line="360" w:lineRule="auto"/>
        <w:ind w:left="720"/>
        <w:rPr>
          <w:sz w:val="26"/>
          <w:szCs w:val="26"/>
        </w:rPr>
      </w:pPr>
      <w:r w:rsidRPr="002371F9">
        <w:rPr>
          <w:sz w:val="26"/>
          <w:szCs w:val="26"/>
        </w:rPr>
        <w:t>ipv6 address 2001:DB</w:t>
      </w:r>
      <w:proofErr w:type="gramStart"/>
      <w:r w:rsidRPr="002371F9">
        <w:rPr>
          <w:sz w:val="26"/>
          <w:szCs w:val="26"/>
        </w:rPr>
        <w:t>8:CAFE</w:t>
      </w:r>
      <w:proofErr w:type="gramEnd"/>
      <w:r w:rsidRPr="002371F9">
        <w:rPr>
          <w:sz w:val="26"/>
          <w:szCs w:val="26"/>
        </w:rPr>
        <w:t>:A80::1/64</w:t>
      </w:r>
    </w:p>
    <w:p w14:paraId="53B74BDD" w14:textId="77777777" w:rsidR="00942160" w:rsidRPr="002371F9" w:rsidRDefault="00942160" w:rsidP="00CC077B">
      <w:pPr>
        <w:spacing w:line="360" w:lineRule="auto"/>
        <w:ind w:left="720"/>
        <w:rPr>
          <w:sz w:val="26"/>
          <w:szCs w:val="26"/>
        </w:rPr>
      </w:pPr>
      <w:r w:rsidRPr="002371F9">
        <w:rPr>
          <w:sz w:val="26"/>
          <w:szCs w:val="26"/>
        </w:rPr>
        <w:t>interface Vlan90</w:t>
      </w:r>
    </w:p>
    <w:p w14:paraId="39E6510D" w14:textId="77777777" w:rsidR="00942160" w:rsidRPr="002371F9" w:rsidRDefault="00942160" w:rsidP="00CC077B">
      <w:pPr>
        <w:spacing w:line="360" w:lineRule="auto"/>
        <w:ind w:left="720"/>
        <w:rPr>
          <w:sz w:val="26"/>
          <w:szCs w:val="26"/>
        </w:rPr>
      </w:pPr>
      <w:r w:rsidRPr="002371F9">
        <w:rPr>
          <w:sz w:val="26"/>
          <w:szCs w:val="26"/>
        </w:rPr>
        <w:t>ip address 192.168.90.1 255.255.255.0</w:t>
      </w:r>
    </w:p>
    <w:p w14:paraId="53C02B8D"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0E53932C" w14:textId="77777777" w:rsidR="00942160" w:rsidRPr="002371F9" w:rsidRDefault="00942160" w:rsidP="00CC077B">
      <w:pPr>
        <w:spacing w:line="360" w:lineRule="auto"/>
        <w:ind w:left="720"/>
        <w:rPr>
          <w:sz w:val="26"/>
          <w:szCs w:val="26"/>
        </w:rPr>
      </w:pPr>
      <w:r w:rsidRPr="002371F9">
        <w:rPr>
          <w:sz w:val="26"/>
          <w:szCs w:val="26"/>
        </w:rPr>
        <w:t>ipv6 enable</w:t>
      </w:r>
    </w:p>
    <w:p w14:paraId="3741B562" w14:textId="77777777" w:rsidR="00942160" w:rsidRPr="002371F9" w:rsidRDefault="00942160" w:rsidP="00CC077B">
      <w:pPr>
        <w:spacing w:line="360" w:lineRule="auto"/>
        <w:ind w:left="720"/>
        <w:rPr>
          <w:sz w:val="26"/>
          <w:szCs w:val="26"/>
        </w:rPr>
      </w:pPr>
      <w:r w:rsidRPr="002371F9">
        <w:rPr>
          <w:sz w:val="26"/>
          <w:szCs w:val="26"/>
        </w:rPr>
        <w:t>ipv6 address 2001:DB</w:t>
      </w:r>
      <w:proofErr w:type="gramStart"/>
      <w:r w:rsidRPr="002371F9">
        <w:rPr>
          <w:sz w:val="26"/>
          <w:szCs w:val="26"/>
        </w:rPr>
        <w:t>8:CAFE</w:t>
      </w:r>
      <w:proofErr w:type="gramEnd"/>
      <w:r w:rsidRPr="002371F9">
        <w:rPr>
          <w:sz w:val="26"/>
          <w:szCs w:val="26"/>
        </w:rPr>
        <w:t>:A90::1/64</w:t>
      </w:r>
    </w:p>
    <w:p w14:paraId="6ED8457E" w14:textId="77777777" w:rsidR="00942160" w:rsidRPr="002371F9" w:rsidRDefault="00942160" w:rsidP="00CC077B">
      <w:pPr>
        <w:spacing w:line="360" w:lineRule="auto"/>
        <w:ind w:left="720"/>
        <w:rPr>
          <w:sz w:val="26"/>
          <w:szCs w:val="26"/>
        </w:rPr>
      </w:pPr>
      <w:r w:rsidRPr="002371F9">
        <w:rPr>
          <w:sz w:val="26"/>
          <w:szCs w:val="26"/>
        </w:rPr>
        <w:t>interface Vlan999</w:t>
      </w:r>
    </w:p>
    <w:p w14:paraId="79EEEB41" w14:textId="77777777" w:rsidR="00942160" w:rsidRPr="002371F9" w:rsidRDefault="00942160" w:rsidP="00CC077B">
      <w:pPr>
        <w:spacing w:line="360" w:lineRule="auto"/>
        <w:ind w:left="720"/>
        <w:rPr>
          <w:sz w:val="26"/>
          <w:szCs w:val="26"/>
        </w:rPr>
      </w:pPr>
      <w:r w:rsidRPr="002371F9">
        <w:rPr>
          <w:sz w:val="26"/>
          <w:szCs w:val="26"/>
        </w:rPr>
        <w:t>ip address 192.168.3.1 255.255.255.0</w:t>
      </w:r>
    </w:p>
    <w:p w14:paraId="5DC41FD0" w14:textId="77777777" w:rsidR="00942160" w:rsidRPr="002371F9" w:rsidRDefault="00942160" w:rsidP="00CC077B">
      <w:pPr>
        <w:spacing w:line="360" w:lineRule="auto"/>
        <w:ind w:left="720"/>
        <w:rPr>
          <w:sz w:val="26"/>
          <w:szCs w:val="26"/>
        </w:rPr>
      </w:pPr>
      <w:r w:rsidRPr="002371F9">
        <w:rPr>
          <w:sz w:val="26"/>
          <w:szCs w:val="26"/>
        </w:rPr>
        <w:t>interface FastEthernet0/1</w:t>
      </w:r>
    </w:p>
    <w:p w14:paraId="48054A80" w14:textId="77777777" w:rsidR="00942160" w:rsidRPr="002371F9" w:rsidRDefault="00942160" w:rsidP="00CC077B">
      <w:pPr>
        <w:spacing w:line="360" w:lineRule="auto"/>
        <w:ind w:left="720"/>
        <w:rPr>
          <w:sz w:val="26"/>
          <w:szCs w:val="26"/>
        </w:rPr>
      </w:pPr>
      <w:r w:rsidRPr="002371F9">
        <w:rPr>
          <w:sz w:val="26"/>
          <w:szCs w:val="26"/>
        </w:rPr>
        <w:t>no switchport</w:t>
      </w:r>
    </w:p>
    <w:p w14:paraId="0E07E579" w14:textId="77777777" w:rsidR="00942160" w:rsidRPr="002371F9" w:rsidRDefault="00942160" w:rsidP="00CC077B">
      <w:pPr>
        <w:spacing w:line="360" w:lineRule="auto"/>
        <w:ind w:left="720"/>
        <w:rPr>
          <w:sz w:val="26"/>
          <w:szCs w:val="26"/>
        </w:rPr>
      </w:pPr>
      <w:r w:rsidRPr="002371F9">
        <w:rPr>
          <w:sz w:val="26"/>
          <w:szCs w:val="26"/>
        </w:rPr>
        <w:lastRenderedPageBreak/>
        <w:t>ip address 192.168.130.2 255.255.255.0</w:t>
      </w:r>
    </w:p>
    <w:p w14:paraId="5FFB05AF" w14:textId="77777777" w:rsidR="00942160" w:rsidRPr="002371F9" w:rsidRDefault="00942160" w:rsidP="00CC077B">
      <w:pPr>
        <w:spacing w:line="360" w:lineRule="auto"/>
        <w:ind w:left="720"/>
        <w:rPr>
          <w:sz w:val="26"/>
          <w:szCs w:val="26"/>
        </w:rPr>
      </w:pPr>
      <w:r w:rsidRPr="002371F9">
        <w:rPr>
          <w:sz w:val="26"/>
          <w:szCs w:val="26"/>
        </w:rPr>
        <w:t>ipv6 enable</w:t>
      </w:r>
    </w:p>
    <w:p w14:paraId="364E4A70" w14:textId="3C15E34A" w:rsidR="00EF1866" w:rsidRPr="002371F9" w:rsidRDefault="00942160" w:rsidP="00CC077B">
      <w:pPr>
        <w:spacing w:line="360" w:lineRule="auto"/>
        <w:ind w:left="720"/>
        <w:rPr>
          <w:sz w:val="26"/>
          <w:szCs w:val="26"/>
        </w:rPr>
      </w:pPr>
      <w:r w:rsidRPr="002371F9">
        <w:rPr>
          <w:sz w:val="26"/>
          <w:szCs w:val="26"/>
        </w:rPr>
        <w:t>ipv6 address 2001:DB</w:t>
      </w:r>
      <w:proofErr w:type="gramStart"/>
      <w:r w:rsidRPr="002371F9">
        <w:rPr>
          <w:sz w:val="26"/>
          <w:szCs w:val="26"/>
        </w:rPr>
        <w:t>8:CAFE</w:t>
      </w:r>
      <w:proofErr w:type="gramEnd"/>
      <w:r w:rsidRPr="002371F9">
        <w:rPr>
          <w:sz w:val="26"/>
          <w:szCs w:val="26"/>
        </w:rPr>
        <w:t>:C1::2/64</w:t>
      </w:r>
    </w:p>
    <w:p w14:paraId="339CF1BE" w14:textId="0127A517" w:rsidR="00942160" w:rsidRPr="002371F9" w:rsidRDefault="00942160" w:rsidP="00CC077B">
      <w:pPr>
        <w:spacing w:line="360" w:lineRule="auto"/>
        <w:ind w:left="720"/>
        <w:rPr>
          <w:sz w:val="26"/>
          <w:szCs w:val="26"/>
        </w:rPr>
      </w:pPr>
      <w:r w:rsidRPr="002371F9">
        <w:rPr>
          <w:rStyle w:val="fontstyle01"/>
          <w:rFonts w:ascii="Times New Roman" w:hAnsi="Times New Roman"/>
          <w:sz w:val="26"/>
          <w:szCs w:val="26"/>
        </w:rPr>
        <w:t>interface FastEthernet0/2</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ip routing</w:t>
      </w:r>
    </w:p>
    <w:p w14:paraId="14818EA6" w14:textId="77777777" w:rsidR="00EF1866" w:rsidRPr="002371F9" w:rsidRDefault="00EF1866" w:rsidP="00CC077B">
      <w:pPr>
        <w:spacing w:line="360" w:lineRule="auto"/>
        <w:rPr>
          <w:sz w:val="26"/>
          <w:szCs w:val="26"/>
        </w:rPr>
      </w:pPr>
    </w:p>
    <w:p w14:paraId="42D79D53" w14:textId="192E6977" w:rsidR="00942160" w:rsidRPr="002371F9" w:rsidRDefault="00942160" w:rsidP="002371F9">
      <w:pPr>
        <w:pStyle w:val="ListParagraph"/>
        <w:numPr>
          <w:ilvl w:val="0"/>
          <w:numId w:val="35"/>
        </w:numPr>
        <w:spacing w:line="360" w:lineRule="auto"/>
        <w:rPr>
          <w:sz w:val="26"/>
          <w:szCs w:val="26"/>
        </w:rPr>
      </w:pPr>
      <w:r w:rsidRPr="002371F9">
        <w:rPr>
          <w:sz w:val="26"/>
          <w:szCs w:val="26"/>
        </w:rPr>
        <w:t>Multilayer Switch Cơ sở C1_2</w:t>
      </w:r>
    </w:p>
    <w:p w14:paraId="017FCB0B" w14:textId="11946405"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ipv6 unicast-routing</w:t>
      </w:r>
      <w:r w:rsidR="00942160" w:rsidRPr="002371F9">
        <w:rPr>
          <w:color w:val="000000"/>
          <w:sz w:val="26"/>
          <w:szCs w:val="26"/>
        </w:rPr>
        <w:br/>
      </w:r>
      <w:r w:rsidR="00942160" w:rsidRPr="002371F9">
        <w:rPr>
          <w:rStyle w:val="fontstyle01"/>
          <w:rFonts w:ascii="Times New Roman" w:hAnsi="Times New Roman"/>
          <w:sz w:val="26"/>
          <w:szCs w:val="26"/>
        </w:rPr>
        <w:t>interface Vlan70</w:t>
      </w:r>
      <w:r w:rsidR="00942160" w:rsidRPr="002371F9">
        <w:rPr>
          <w:color w:val="000000"/>
          <w:sz w:val="26"/>
          <w:szCs w:val="26"/>
        </w:rPr>
        <w:br/>
      </w:r>
      <w:r w:rsidR="00942160" w:rsidRPr="002371F9">
        <w:rPr>
          <w:rStyle w:val="fontstyle01"/>
          <w:rFonts w:ascii="Times New Roman" w:hAnsi="Times New Roman"/>
          <w:sz w:val="26"/>
          <w:szCs w:val="26"/>
        </w:rPr>
        <w:t>ip address 192.168.70.1 255.255.255.0</w:t>
      </w:r>
      <w:r w:rsidR="00942160" w:rsidRPr="002371F9">
        <w:rPr>
          <w:color w:val="000000"/>
          <w:sz w:val="26"/>
          <w:szCs w:val="26"/>
        </w:rPr>
        <w:br/>
      </w:r>
      <w:r w:rsidR="00942160" w:rsidRPr="002371F9">
        <w:rPr>
          <w:rStyle w:val="fontstyle01"/>
          <w:rFonts w:ascii="Times New Roman" w:hAnsi="Times New Roman"/>
          <w:sz w:val="26"/>
          <w:szCs w:val="26"/>
        </w:rPr>
        <w:lastRenderedPageBreak/>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2001:DB8:CAFE:A70::1/64</w:t>
      </w:r>
      <w:r w:rsidR="00942160" w:rsidRPr="002371F9">
        <w:rPr>
          <w:color w:val="000000"/>
          <w:sz w:val="26"/>
          <w:szCs w:val="26"/>
        </w:rPr>
        <w:br/>
      </w:r>
      <w:r w:rsidR="00942160" w:rsidRPr="002371F9">
        <w:rPr>
          <w:rStyle w:val="fontstyle01"/>
          <w:rFonts w:ascii="Times New Roman" w:hAnsi="Times New Roman"/>
          <w:sz w:val="26"/>
          <w:szCs w:val="26"/>
        </w:rPr>
        <w:t>interface Vlan80</w:t>
      </w:r>
      <w:r w:rsidR="00942160" w:rsidRPr="002371F9">
        <w:rPr>
          <w:color w:val="000000"/>
          <w:sz w:val="26"/>
          <w:szCs w:val="26"/>
        </w:rPr>
        <w:br/>
      </w:r>
      <w:r w:rsidR="00942160" w:rsidRPr="002371F9">
        <w:rPr>
          <w:rStyle w:val="fontstyle01"/>
          <w:rFonts w:ascii="Times New Roman" w:hAnsi="Times New Roman"/>
          <w:sz w:val="26"/>
          <w:szCs w:val="26"/>
        </w:rPr>
        <w:t>ip address 192.168.80.1 255.255.255.0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2001:DB8:CAFE:A80::1/64</w:t>
      </w:r>
      <w:r w:rsidR="00942160" w:rsidRPr="002371F9">
        <w:rPr>
          <w:color w:val="000000"/>
          <w:sz w:val="26"/>
          <w:szCs w:val="26"/>
        </w:rPr>
        <w:br/>
      </w:r>
      <w:r w:rsidR="00942160" w:rsidRPr="002371F9">
        <w:rPr>
          <w:rStyle w:val="fontstyle01"/>
          <w:rFonts w:ascii="Times New Roman" w:hAnsi="Times New Roman"/>
          <w:sz w:val="26"/>
          <w:szCs w:val="26"/>
        </w:rPr>
        <w:t>interface Vlan90</w:t>
      </w:r>
      <w:r w:rsidR="00942160" w:rsidRPr="002371F9">
        <w:rPr>
          <w:color w:val="000000"/>
          <w:sz w:val="26"/>
          <w:szCs w:val="26"/>
        </w:rPr>
        <w:br/>
      </w:r>
      <w:r w:rsidR="00942160" w:rsidRPr="002371F9">
        <w:rPr>
          <w:rStyle w:val="fontstyle01"/>
          <w:rFonts w:ascii="Times New Roman" w:hAnsi="Times New Roman"/>
          <w:sz w:val="26"/>
          <w:szCs w:val="26"/>
        </w:rPr>
        <w:t>ip address 192.168.90.1 255.255.255.0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2001:DB8:CAFE:A90::1/64</w:t>
      </w:r>
      <w:r w:rsidR="00942160" w:rsidRPr="002371F9">
        <w:rPr>
          <w:color w:val="000000"/>
          <w:sz w:val="26"/>
          <w:szCs w:val="26"/>
        </w:rPr>
        <w:br/>
      </w:r>
      <w:r w:rsidR="00942160" w:rsidRPr="002371F9">
        <w:rPr>
          <w:rStyle w:val="fontstyle01"/>
          <w:rFonts w:ascii="Times New Roman" w:hAnsi="Times New Roman"/>
          <w:sz w:val="26"/>
          <w:szCs w:val="26"/>
        </w:rPr>
        <w:t>interface Vlan999</w:t>
      </w:r>
      <w:r w:rsidR="00942160" w:rsidRPr="002371F9">
        <w:rPr>
          <w:color w:val="000000"/>
          <w:sz w:val="26"/>
          <w:szCs w:val="26"/>
        </w:rPr>
        <w:br/>
      </w:r>
      <w:r w:rsidR="00942160" w:rsidRPr="002371F9">
        <w:rPr>
          <w:rStyle w:val="fontstyle01"/>
          <w:rFonts w:ascii="Times New Roman" w:hAnsi="Times New Roman"/>
          <w:sz w:val="26"/>
          <w:szCs w:val="26"/>
        </w:rPr>
        <w:t>ip address 192.168.3.2 255.255.255.0</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no switchport</w:t>
      </w:r>
      <w:r w:rsidR="00942160" w:rsidRPr="002371F9">
        <w:rPr>
          <w:color w:val="000000"/>
          <w:sz w:val="26"/>
          <w:szCs w:val="26"/>
        </w:rPr>
        <w:br/>
      </w:r>
      <w:r w:rsidR="00942160" w:rsidRPr="002371F9">
        <w:rPr>
          <w:rStyle w:val="fontstyle01"/>
          <w:rFonts w:ascii="Times New Roman" w:hAnsi="Times New Roman"/>
          <w:sz w:val="26"/>
          <w:szCs w:val="26"/>
        </w:rPr>
        <w:t>ip address 192.168.140.2 255.255.255.0</w:t>
      </w:r>
      <w:r w:rsidR="00942160" w:rsidRPr="002371F9">
        <w:rPr>
          <w:color w:val="000000"/>
          <w:sz w:val="26"/>
          <w:szCs w:val="26"/>
        </w:rPr>
        <w:br/>
      </w:r>
      <w:r w:rsidR="00942160" w:rsidRPr="002371F9">
        <w:rPr>
          <w:rStyle w:val="fontstyle01"/>
          <w:rFonts w:ascii="Times New Roman" w:hAnsi="Times New Roman"/>
          <w:sz w:val="26"/>
          <w:szCs w:val="26"/>
        </w:rPr>
        <w:t>ipv6 address 2001:DB8:CAFE:C2::2/64</w:t>
      </w:r>
      <w:r w:rsidR="00942160" w:rsidRPr="002371F9">
        <w:rPr>
          <w:color w:val="000000"/>
          <w:sz w:val="26"/>
          <w:szCs w:val="26"/>
        </w:rPr>
        <w:br/>
      </w:r>
      <w:r w:rsidR="00942160" w:rsidRPr="002371F9">
        <w:rPr>
          <w:rStyle w:val="fontstyle01"/>
          <w:rFonts w:ascii="Times New Roman" w:hAnsi="Times New Roman"/>
          <w:sz w:val="26"/>
          <w:szCs w:val="26"/>
        </w:rPr>
        <w:t>interface FastEthernet0/2</w:t>
      </w:r>
    </w:p>
    <w:p w14:paraId="35483F34" w14:textId="54A3E191" w:rsidR="00942160" w:rsidRPr="002371F9" w:rsidRDefault="00942160"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lastRenderedPageBreak/>
        <w:t>switchport mode trunk</w:t>
      </w:r>
      <w:r w:rsidRPr="002371F9">
        <w:rPr>
          <w:color w:val="000000"/>
          <w:sz w:val="26"/>
          <w:szCs w:val="26"/>
        </w:rPr>
        <w:br/>
      </w:r>
      <w:r w:rsidRPr="002371F9">
        <w:rPr>
          <w:rStyle w:val="fontstyle01"/>
          <w:rFonts w:ascii="Times New Roman" w:hAnsi="Times New Roman"/>
          <w:sz w:val="26"/>
          <w:szCs w:val="26"/>
        </w:rPr>
        <w:t>ip routing</w:t>
      </w:r>
    </w:p>
    <w:p w14:paraId="188E836B" w14:textId="77777777" w:rsidR="00942160" w:rsidRPr="002371F9" w:rsidRDefault="00942160" w:rsidP="00CC077B">
      <w:pPr>
        <w:spacing w:line="360" w:lineRule="auto"/>
        <w:rPr>
          <w:rStyle w:val="fontstyle01"/>
          <w:rFonts w:ascii="Times New Roman" w:hAnsi="Times New Roman"/>
          <w:sz w:val="26"/>
          <w:szCs w:val="26"/>
        </w:rPr>
      </w:pPr>
    </w:p>
    <w:p w14:paraId="76AEF0BD" w14:textId="1EB63A5A" w:rsidR="00942160" w:rsidRPr="002371F9" w:rsidRDefault="00942160" w:rsidP="002371F9">
      <w:pPr>
        <w:pStyle w:val="ListParagraph"/>
        <w:numPr>
          <w:ilvl w:val="0"/>
          <w:numId w:val="34"/>
        </w:numPr>
        <w:spacing w:line="360" w:lineRule="auto"/>
        <w:rPr>
          <w:sz w:val="26"/>
          <w:szCs w:val="26"/>
        </w:rPr>
      </w:pPr>
      <w:r w:rsidRPr="002371F9">
        <w:rPr>
          <w:sz w:val="26"/>
          <w:szCs w:val="26"/>
        </w:rPr>
        <w:t>Tầng 1 – C / Tầng 2 – C</w:t>
      </w:r>
    </w:p>
    <w:p w14:paraId="7227B17B" w14:textId="6749240F"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FastEthernet0/2</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FastEthernet0/3</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FastEthernet0/4</w:t>
      </w:r>
      <w:r w:rsidR="00942160" w:rsidRPr="002371F9">
        <w:rPr>
          <w:color w:val="000000"/>
          <w:sz w:val="26"/>
          <w:szCs w:val="26"/>
        </w:rPr>
        <w:br/>
      </w:r>
      <w:r w:rsidR="00942160" w:rsidRPr="002371F9">
        <w:rPr>
          <w:rStyle w:val="fontstyle01"/>
          <w:rFonts w:ascii="Times New Roman" w:hAnsi="Times New Roman"/>
          <w:sz w:val="26"/>
          <w:szCs w:val="26"/>
        </w:rPr>
        <w:t>switchport mode trunk</w:t>
      </w:r>
    </w:p>
    <w:p w14:paraId="45A13166" w14:textId="77777777" w:rsidR="00942160" w:rsidRPr="002371F9" w:rsidRDefault="00942160" w:rsidP="00CC077B">
      <w:pPr>
        <w:spacing w:line="360" w:lineRule="auto"/>
        <w:rPr>
          <w:rStyle w:val="fontstyle01"/>
          <w:rFonts w:ascii="Times New Roman" w:hAnsi="Times New Roman"/>
          <w:sz w:val="26"/>
          <w:szCs w:val="26"/>
        </w:rPr>
      </w:pPr>
    </w:p>
    <w:p w14:paraId="31F5981B" w14:textId="2490B760" w:rsidR="00942160" w:rsidRPr="002371F9" w:rsidRDefault="00942160" w:rsidP="002371F9">
      <w:pPr>
        <w:pStyle w:val="ListParagraph"/>
        <w:numPr>
          <w:ilvl w:val="0"/>
          <w:numId w:val="33"/>
        </w:numPr>
        <w:spacing w:line="360" w:lineRule="auto"/>
        <w:rPr>
          <w:sz w:val="26"/>
          <w:szCs w:val="26"/>
        </w:rPr>
      </w:pPr>
      <w:r w:rsidRPr="002371F9">
        <w:rPr>
          <w:sz w:val="26"/>
          <w:szCs w:val="26"/>
        </w:rPr>
        <w:t>phòng C1-101 / phòng C1-201</w:t>
      </w:r>
    </w:p>
    <w:p w14:paraId="679FEE4C" w14:textId="2616AA56"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lastRenderedPageBreak/>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p>
    <w:p w14:paraId="596B78A7" w14:textId="77777777" w:rsidR="00942160" w:rsidRPr="002371F9" w:rsidRDefault="00942160" w:rsidP="00CC077B">
      <w:pPr>
        <w:spacing w:line="360" w:lineRule="auto"/>
        <w:rPr>
          <w:sz w:val="26"/>
          <w:szCs w:val="26"/>
        </w:rPr>
      </w:pPr>
    </w:p>
    <w:p w14:paraId="50D6ABE1" w14:textId="5ED799BE" w:rsidR="00942160" w:rsidRPr="002371F9" w:rsidRDefault="00942160" w:rsidP="002371F9">
      <w:pPr>
        <w:pStyle w:val="ListParagraph"/>
        <w:numPr>
          <w:ilvl w:val="0"/>
          <w:numId w:val="32"/>
        </w:numPr>
        <w:spacing w:line="360" w:lineRule="auto"/>
        <w:rPr>
          <w:sz w:val="26"/>
          <w:szCs w:val="26"/>
        </w:rPr>
      </w:pPr>
      <w:r w:rsidRPr="002371F9">
        <w:rPr>
          <w:sz w:val="26"/>
          <w:szCs w:val="26"/>
        </w:rPr>
        <w:t>phòng C1-102 / phòng C1-202</w:t>
      </w:r>
    </w:p>
    <w:p w14:paraId="589D1937" w14:textId="39B79480"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lastRenderedPageBreak/>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p>
    <w:p w14:paraId="620301EA" w14:textId="77777777" w:rsidR="00942160" w:rsidRPr="002371F9" w:rsidRDefault="00942160" w:rsidP="00CC077B">
      <w:pPr>
        <w:spacing w:line="360" w:lineRule="auto"/>
        <w:rPr>
          <w:color w:val="000000"/>
          <w:sz w:val="26"/>
          <w:szCs w:val="26"/>
        </w:rPr>
      </w:pPr>
    </w:p>
    <w:p w14:paraId="5ADE5B6D" w14:textId="1031ECE3" w:rsidR="00942160" w:rsidRPr="002371F9" w:rsidRDefault="00942160" w:rsidP="002371F9">
      <w:pPr>
        <w:pStyle w:val="ListParagraph"/>
        <w:numPr>
          <w:ilvl w:val="0"/>
          <w:numId w:val="31"/>
        </w:numPr>
        <w:spacing w:line="360" w:lineRule="auto"/>
        <w:rPr>
          <w:sz w:val="26"/>
          <w:szCs w:val="26"/>
        </w:rPr>
      </w:pPr>
      <w:r w:rsidRPr="002371F9">
        <w:rPr>
          <w:sz w:val="26"/>
          <w:szCs w:val="26"/>
        </w:rPr>
        <w:t>phòng C1-103 / phòng C1-203</w:t>
      </w:r>
    </w:p>
    <w:p w14:paraId="30BB1D42" w14:textId="787723C3"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p>
    <w:p w14:paraId="02BE39D7" w14:textId="77777777" w:rsidR="00942160" w:rsidRPr="002371F9" w:rsidRDefault="00942160" w:rsidP="00CC077B">
      <w:pPr>
        <w:spacing w:line="360" w:lineRule="auto"/>
        <w:rPr>
          <w:sz w:val="26"/>
          <w:szCs w:val="26"/>
        </w:rPr>
      </w:pP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1" w:name="_Toc132875302"/>
      <w:r w:rsidRPr="000F5C7A">
        <w:rPr>
          <w:rFonts w:ascii="Times New Roman" w:hAnsi="Times New Roman" w:cs="Times New Roman"/>
          <w:color w:val="auto"/>
          <w:sz w:val="28"/>
          <w:szCs w:val="28"/>
        </w:rPr>
        <w:t>4.1.4 Cấu hình CORE Router</w:t>
      </w:r>
      <w:bookmarkEnd w:id="31"/>
    </w:p>
    <w:p w14:paraId="4DCA69AF" w14:textId="6659724A"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Router cơ sở A</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lastRenderedPageBreak/>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3654DEE3" w14:textId="61616490" w:rsidR="00942160" w:rsidRPr="002371F9" w:rsidRDefault="00942160" w:rsidP="002371F9">
      <w:pPr>
        <w:pStyle w:val="ListParagraph"/>
        <w:numPr>
          <w:ilvl w:val="0"/>
          <w:numId w:val="29"/>
        </w:numPr>
        <w:spacing w:line="360" w:lineRule="auto"/>
        <w:rPr>
          <w:b/>
          <w:bCs/>
          <w:color w:val="000000"/>
          <w:sz w:val="26"/>
          <w:szCs w:val="26"/>
        </w:rPr>
      </w:pPr>
      <w:r w:rsidRPr="002371F9">
        <w:rPr>
          <w:b/>
          <w:bCs/>
          <w:color w:val="000000"/>
          <w:sz w:val="26"/>
          <w:szCs w:val="26"/>
        </w:rPr>
        <w:t>Router cơ sở B</w:t>
      </w:r>
    </w:p>
    <w:p w14:paraId="27F4FDCB" w14:textId="2CD30433"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FastEthernet0/1</w:t>
      </w:r>
      <w:r w:rsidRPr="002371F9">
        <w:rPr>
          <w:color w:val="000000"/>
          <w:sz w:val="26"/>
          <w:szCs w:val="26"/>
        </w:rPr>
        <w:br/>
        <w:t>ip address 192.168.120.1 255.255.255.0</w:t>
      </w:r>
    </w:p>
    <w:p w14:paraId="389A235F" w14:textId="77777777" w:rsidR="00942160" w:rsidRPr="002371F9" w:rsidRDefault="00942160" w:rsidP="00CC077B">
      <w:pPr>
        <w:spacing w:line="360" w:lineRule="auto"/>
        <w:ind w:left="720"/>
        <w:rPr>
          <w:color w:val="000000"/>
          <w:sz w:val="26"/>
          <w:szCs w:val="26"/>
        </w:rPr>
      </w:pPr>
      <w:r w:rsidRPr="002371F9">
        <w:rPr>
          <w:color w:val="000000"/>
          <w:sz w:val="26"/>
          <w:szCs w:val="26"/>
        </w:rPr>
        <w:t>ipv6 address FE80::1 link-local</w:t>
      </w:r>
      <w:r w:rsidRPr="002371F9">
        <w:rPr>
          <w:color w:val="000000"/>
          <w:sz w:val="26"/>
          <w:szCs w:val="26"/>
        </w:rPr>
        <w:br/>
        <w:t>ipv6 address 2001:DB8:CAFE:B1::1/64</w:t>
      </w:r>
      <w:r w:rsidRPr="002371F9">
        <w:rPr>
          <w:color w:val="000000"/>
          <w:sz w:val="26"/>
          <w:szCs w:val="26"/>
        </w:rPr>
        <w:br/>
        <w:t>interface Serial1/0</w:t>
      </w:r>
      <w:r w:rsidRPr="002371F9">
        <w:rPr>
          <w:color w:val="000000"/>
          <w:sz w:val="26"/>
          <w:szCs w:val="26"/>
        </w:rPr>
        <w:br/>
        <w:t>ip address 10.0.0.2 255.0.0.0</w:t>
      </w:r>
      <w:r w:rsidRPr="002371F9">
        <w:rPr>
          <w:color w:val="000000"/>
          <w:sz w:val="26"/>
          <w:szCs w:val="26"/>
        </w:rPr>
        <w:br/>
        <w:t>ipv6 address 2001:DB8:ACAD:D1::2/64</w:t>
      </w:r>
      <w:r w:rsidRPr="002371F9">
        <w:rPr>
          <w:color w:val="000000"/>
          <w:sz w:val="26"/>
          <w:szCs w:val="26"/>
        </w:rPr>
        <w:br/>
        <w:t>interface Serial1/1</w:t>
      </w:r>
      <w:r w:rsidRPr="002371F9">
        <w:rPr>
          <w:color w:val="000000"/>
          <w:sz w:val="26"/>
          <w:szCs w:val="26"/>
        </w:rPr>
        <w:br/>
        <w:t>ip address 9.0.0.1 255.0.0.0</w:t>
      </w:r>
      <w:r w:rsidRPr="002371F9">
        <w:rPr>
          <w:color w:val="000000"/>
          <w:sz w:val="26"/>
          <w:szCs w:val="26"/>
        </w:rPr>
        <w:br/>
        <w:t>ipv6 address 2001:DB8:ACAD:D3::1/64</w:t>
      </w:r>
    </w:p>
    <w:p w14:paraId="41C31DC9" w14:textId="77777777" w:rsidR="002371F9" w:rsidRPr="002371F9" w:rsidRDefault="002371F9" w:rsidP="00CC077B">
      <w:pPr>
        <w:spacing w:line="360" w:lineRule="auto"/>
        <w:ind w:left="720"/>
        <w:rPr>
          <w:color w:val="000000"/>
          <w:sz w:val="26"/>
          <w:szCs w:val="26"/>
        </w:rPr>
      </w:pPr>
    </w:p>
    <w:p w14:paraId="5706B7F4" w14:textId="6663D2C1" w:rsidR="00CC077B" w:rsidRPr="002371F9" w:rsidRDefault="00942160" w:rsidP="002371F9">
      <w:pPr>
        <w:pStyle w:val="ListParagraph"/>
        <w:numPr>
          <w:ilvl w:val="0"/>
          <w:numId w:val="28"/>
        </w:numPr>
        <w:spacing w:line="360" w:lineRule="auto"/>
        <w:rPr>
          <w:b/>
          <w:bCs/>
          <w:color w:val="000000"/>
          <w:sz w:val="26"/>
          <w:szCs w:val="26"/>
        </w:rPr>
      </w:pPr>
      <w:r w:rsidRPr="002371F9">
        <w:rPr>
          <w:b/>
          <w:bCs/>
          <w:color w:val="000000"/>
          <w:sz w:val="26"/>
          <w:szCs w:val="26"/>
        </w:rPr>
        <w:lastRenderedPageBreak/>
        <w:t>Router cơ sở C</w:t>
      </w:r>
    </w:p>
    <w:p w14:paraId="452AB5C4" w14:textId="5F54E5F4" w:rsidR="00942160" w:rsidRPr="002371F9" w:rsidRDefault="00942160" w:rsidP="00CC077B">
      <w:pPr>
        <w:spacing w:line="360" w:lineRule="auto"/>
        <w:ind w:left="720"/>
        <w:rPr>
          <w:b/>
          <w:bCs/>
          <w:color w:val="000000"/>
          <w:sz w:val="26"/>
          <w:szCs w:val="26"/>
        </w:rPr>
      </w:pPr>
      <w:r w:rsidRPr="002371F9">
        <w:rPr>
          <w:b/>
          <w:bCs/>
          <w:color w:val="000000"/>
          <w:sz w:val="26"/>
          <w:szCs w:val="26"/>
        </w:rPr>
        <w:br/>
      </w: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192.168.140.1 255.255.255.0</w:t>
      </w:r>
      <w:r w:rsidRPr="002371F9">
        <w:rPr>
          <w:color w:val="000000"/>
          <w:sz w:val="26"/>
          <w:szCs w:val="26"/>
        </w:rPr>
        <w:br/>
        <w:t>ipv6 address FE80::1 link-local</w:t>
      </w:r>
      <w:r w:rsidRPr="002371F9">
        <w:rPr>
          <w:color w:val="000000"/>
          <w:sz w:val="26"/>
          <w:szCs w:val="26"/>
        </w:rPr>
        <w:br/>
        <w:t>ipv6 address 2001:DB8:CAFE:C2::1/64</w:t>
      </w:r>
      <w:r w:rsidRPr="002371F9">
        <w:rPr>
          <w:color w:val="000000"/>
          <w:sz w:val="26"/>
          <w:szCs w:val="26"/>
        </w:rPr>
        <w:br/>
        <w:t>interface FastEthernet0/1</w:t>
      </w:r>
      <w:r w:rsidRPr="002371F9">
        <w:rPr>
          <w:color w:val="000000"/>
          <w:sz w:val="26"/>
          <w:szCs w:val="26"/>
        </w:rPr>
        <w:br/>
        <w:t>ip address 192.168.130.1 255.255.255.0</w:t>
      </w:r>
      <w:r w:rsidRPr="002371F9">
        <w:rPr>
          <w:color w:val="000000"/>
          <w:sz w:val="26"/>
          <w:szCs w:val="26"/>
        </w:rPr>
        <w:br/>
        <w:t>ipv6 address FE80::1 link-local</w:t>
      </w:r>
      <w:r w:rsidRPr="002371F9">
        <w:rPr>
          <w:color w:val="000000"/>
          <w:sz w:val="26"/>
          <w:szCs w:val="26"/>
        </w:rPr>
        <w:br/>
        <w:t>ipv6 address 2001:DB8:CAFE:C1::1/64</w:t>
      </w:r>
      <w:r w:rsidRPr="002371F9">
        <w:rPr>
          <w:color w:val="000000"/>
          <w:sz w:val="26"/>
          <w:szCs w:val="26"/>
        </w:rPr>
        <w:br/>
        <w:t>interface Serial1/0</w:t>
      </w:r>
      <w:r w:rsidRPr="002371F9">
        <w:rPr>
          <w:color w:val="000000"/>
          <w:sz w:val="26"/>
          <w:szCs w:val="26"/>
        </w:rPr>
        <w:br/>
        <w:t>ip address 8.0.0.2 255.0.0.0</w:t>
      </w:r>
      <w:r w:rsidRPr="002371F9">
        <w:rPr>
          <w:color w:val="000000"/>
          <w:sz w:val="26"/>
          <w:szCs w:val="26"/>
        </w:rPr>
        <w:br/>
        <w:t>ipv6 address 2001:DB8:ACAD:D2::2/64</w:t>
      </w:r>
      <w:r w:rsidRPr="002371F9">
        <w:rPr>
          <w:color w:val="000000"/>
          <w:sz w:val="26"/>
          <w:szCs w:val="26"/>
        </w:rPr>
        <w:br/>
        <w:t>interface Serial1/1</w:t>
      </w:r>
      <w:r w:rsidRPr="002371F9">
        <w:rPr>
          <w:color w:val="000000"/>
          <w:sz w:val="26"/>
          <w:szCs w:val="26"/>
        </w:rPr>
        <w:br/>
        <w:t>ip address 9.0.0.2 255.0.0.0</w:t>
      </w:r>
      <w:r w:rsidRPr="002371F9">
        <w:rPr>
          <w:color w:val="000000"/>
          <w:sz w:val="26"/>
          <w:szCs w:val="26"/>
        </w:rPr>
        <w:br/>
        <w:t>ipv6 address 2001:DB8:ACAD:D3::2/64</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2" w:name="_Toc132875303"/>
      <w:r w:rsidRPr="00CC077B">
        <w:t>4.2 Cấu hình Server</w:t>
      </w:r>
      <w:bookmarkEnd w:id="32"/>
    </w:p>
    <w:p w14:paraId="0C3AEF7A" w14:textId="4865B6B5" w:rsidR="009728BA" w:rsidRPr="00CC077B" w:rsidRDefault="009A4904" w:rsidP="00CC093B">
      <w:pPr>
        <w:pStyle w:val="Tiumccp1"/>
        <w:outlineLvl w:val="1"/>
      </w:pPr>
      <w:bookmarkStart w:id="33" w:name="_Toc132875304"/>
      <w:r w:rsidRPr="00CC077B">
        <w:t>4.2.1</w:t>
      </w:r>
      <w:r w:rsidR="004F4538" w:rsidRPr="00CC077B">
        <w:t xml:space="preserve"> DHCP Server</w:t>
      </w:r>
      <w:bookmarkEnd w:id="33"/>
    </w:p>
    <w:p w14:paraId="09BD41BD" w14:textId="23B5B18B" w:rsidR="00942160" w:rsidRPr="002371F9" w:rsidRDefault="000A2239" w:rsidP="002371F9">
      <w:pPr>
        <w:pStyle w:val="Tiumccp1"/>
        <w:numPr>
          <w:ilvl w:val="0"/>
          <w:numId w:val="27"/>
        </w:numPr>
        <w:rPr>
          <w:b w:val="0"/>
          <w:bCs/>
          <w:sz w:val="26"/>
          <w:szCs w:val="26"/>
        </w:rPr>
      </w:pPr>
      <w:r w:rsidRPr="002371F9">
        <w:rPr>
          <w:b w:val="0"/>
          <w:bCs/>
          <w:sz w:val="26"/>
          <w:szCs w:val="26"/>
        </w:rPr>
        <w:t>DHCP Server A1</w:t>
      </w:r>
    </w:p>
    <w:p w14:paraId="7E3A2CEA" w14:textId="1432A2B2"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59833EB" wp14:editId="6B0CB37B">
            <wp:extent cx="5326842" cy="5707875"/>
            <wp:effectExtent l="0" t="0" r="762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326842" cy="5707875"/>
                    </a:xfrm>
                    <a:prstGeom prst="rect">
                      <a:avLst/>
                    </a:prstGeom>
                  </pic:spPr>
                </pic:pic>
              </a:graphicData>
            </a:graphic>
          </wp:inline>
        </w:drawing>
      </w:r>
    </w:p>
    <w:p w14:paraId="19835D6C" w14:textId="4DBB3A1F"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22B19FF0" wp14:editId="2553CDFD">
            <wp:extent cx="5791835" cy="3306445"/>
            <wp:effectExtent l="0" t="0" r="0" b="825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0"/>
                    <a:stretch>
                      <a:fillRect/>
                    </a:stretch>
                  </pic:blipFill>
                  <pic:spPr>
                    <a:xfrm>
                      <a:off x="0" y="0"/>
                      <a:ext cx="5791835" cy="3306445"/>
                    </a:xfrm>
                    <a:prstGeom prst="rect">
                      <a:avLst/>
                    </a:prstGeom>
                  </pic:spPr>
                </pic:pic>
              </a:graphicData>
            </a:graphic>
          </wp:inline>
        </w:drawing>
      </w:r>
    </w:p>
    <w:p w14:paraId="219DF25F" w14:textId="77777777" w:rsidR="000A2239" w:rsidRPr="002371F9" w:rsidRDefault="000A2239" w:rsidP="00CC077B">
      <w:pPr>
        <w:pStyle w:val="Tiumccp1"/>
        <w:rPr>
          <w:b w:val="0"/>
          <w:bCs/>
          <w:sz w:val="26"/>
          <w:szCs w:val="26"/>
        </w:rPr>
      </w:pPr>
    </w:p>
    <w:p w14:paraId="0208B1C0" w14:textId="17EF7405" w:rsidR="000A2239" w:rsidRPr="002371F9" w:rsidRDefault="000A2239" w:rsidP="002371F9">
      <w:pPr>
        <w:pStyle w:val="Tiumccp1"/>
        <w:numPr>
          <w:ilvl w:val="0"/>
          <w:numId w:val="26"/>
        </w:numPr>
        <w:rPr>
          <w:b w:val="0"/>
          <w:bCs/>
          <w:sz w:val="26"/>
          <w:szCs w:val="26"/>
        </w:rPr>
      </w:pPr>
      <w:r w:rsidRPr="002371F9">
        <w:rPr>
          <w:b w:val="0"/>
          <w:bCs/>
          <w:sz w:val="26"/>
          <w:szCs w:val="26"/>
        </w:rPr>
        <w:t>DHCP Server B1</w:t>
      </w:r>
    </w:p>
    <w:p w14:paraId="187328F9" w14:textId="2F1CA9A8"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9A55816" wp14:editId="57313DD3">
            <wp:extent cx="5334462" cy="571549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334462" cy="5715495"/>
                    </a:xfrm>
                    <a:prstGeom prst="rect">
                      <a:avLst/>
                    </a:prstGeom>
                  </pic:spPr>
                </pic:pic>
              </a:graphicData>
            </a:graphic>
          </wp:inline>
        </w:drawing>
      </w:r>
    </w:p>
    <w:p w14:paraId="68CE992A" w14:textId="62EEC4C5"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CFFB69F" wp14:editId="42669E96">
            <wp:extent cx="5791835" cy="322643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2"/>
                    <a:stretch>
                      <a:fillRect/>
                    </a:stretch>
                  </pic:blipFill>
                  <pic:spPr>
                    <a:xfrm>
                      <a:off x="0" y="0"/>
                      <a:ext cx="5791835" cy="3226435"/>
                    </a:xfrm>
                    <a:prstGeom prst="rect">
                      <a:avLst/>
                    </a:prstGeom>
                  </pic:spPr>
                </pic:pic>
              </a:graphicData>
            </a:graphic>
          </wp:inline>
        </w:drawing>
      </w:r>
    </w:p>
    <w:p w14:paraId="7EEF45E8" w14:textId="77777777" w:rsidR="000A2239" w:rsidRPr="002371F9" w:rsidRDefault="000A2239" w:rsidP="00CC077B">
      <w:pPr>
        <w:pStyle w:val="Tiumccp1"/>
        <w:rPr>
          <w:sz w:val="26"/>
          <w:szCs w:val="26"/>
        </w:rPr>
      </w:pPr>
    </w:p>
    <w:p w14:paraId="5C90D11B" w14:textId="3AD47BE8" w:rsidR="000A2239" w:rsidRPr="002371F9" w:rsidRDefault="000A2239" w:rsidP="002371F9">
      <w:pPr>
        <w:pStyle w:val="Tiumccp1"/>
        <w:numPr>
          <w:ilvl w:val="0"/>
          <w:numId w:val="25"/>
        </w:numPr>
        <w:rPr>
          <w:b w:val="0"/>
          <w:bCs/>
          <w:sz w:val="26"/>
          <w:szCs w:val="26"/>
        </w:rPr>
      </w:pPr>
      <w:r w:rsidRPr="002371F9">
        <w:rPr>
          <w:b w:val="0"/>
          <w:bCs/>
          <w:sz w:val="26"/>
          <w:szCs w:val="26"/>
        </w:rPr>
        <w:t>DHCP Server C1</w:t>
      </w:r>
    </w:p>
    <w:p w14:paraId="5F3689CC" w14:textId="7E4BCE60"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3D392AFE" wp14:editId="55331E53">
            <wp:extent cx="5326842" cy="5761219"/>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326842" cy="5761219"/>
                    </a:xfrm>
                    <a:prstGeom prst="rect">
                      <a:avLst/>
                    </a:prstGeom>
                  </pic:spPr>
                </pic:pic>
              </a:graphicData>
            </a:graphic>
          </wp:inline>
        </w:drawing>
      </w:r>
    </w:p>
    <w:p w14:paraId="2A874CA7" w14:textId="6B3CA05D"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2301E365" wp14:editId="29358A1B">
            <wp:extent cx="5791835" cy="3154680"/>
            <wp:effectExtent l="0" t="0" r="0"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5791835" cy="3154680"/>
                    </a:xfrm>
                    <a:prstGeom prst="rect">
                      <a:avLst/>
                    </a:prstGeom>
                  </pic:spPr>
                </pic:pic>
              </a:graphicData>
            </a:graphic>
          </wp:inline>
        </w:drawing>
      </w:r>
    </w:p>
    <w:p w14:paraId="0DBE6967" w14:textId="77777777" w:rsidR="000A2239" w:rsidRPr="002371F9" w:rsidRDefault="000A2239"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4" w:name="_Toc132875305"/>
      <w:r w:rsidRPr="002371F9">
        <w:rPr>
          <w:sz w:val="26"/>
          <w:szCs w:val="26"/>
        </w:rPr>
        <w:t>4.2.2</w:t>
      </w:r>
      <w:r w:rsidR="004F4538" w:rsidRPr="002371F9">
        <w:rPr>
          <w:sz w:val="26"/>
          <w:szCs w:val="26"/>
        </w:rPr>
        <w:t xml:space="preserve"> DNS Server</w:t>
      </w:r>
      <w:bookmarkEnd w:id="34"/>
    </w:p>
    <w:p w14:paraId="485D2C96" w14:textId="370B7A3C"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5" w:name="_Toc132875306"/>
      <w:r w:rsidRPr="00CC077B">
        <w:t>4.2.3</w:t>
      </w:r>
      <w:r w:rsidR="00653481" w:rsidRPr="00CC077B">
        <w:t xml:space="preserve"> Web server và dịch vụ web</w:t>
      </w:r>
      <w:bookmarkEnd w:id="35"/>
    </w:p>
    <w:p w14:paraId="709DF7BD" w14:textId="4FA29ECA" w:rsidR="000A2239" w:rsidRPr="00CC077B" w:rsidRDefault="000A2239" w:rsidP="00CC392E">
      <w:pPr>
        <w:pStyle w:val="Tiumccp1"/>
        <w:jc w:val="center"/>
      </w:pPr>
      <w:r w:rsidRPr="00CC077B">
        <w:rPr>
          <w:noProof/>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6" w:name="_Toc132875307"/>
      <w:r w:rsidRPr="00CC077B">
        <w:t>4.2.4</w:t>
      </w:r>
      <w:r w:rsidR="00BC73F0" w:rsidRPr="00CC077B">
        <w:t xml:space="preserve"> FTP Server</w:t>
      </w:r>
      <w:bookmarkEnd w:id="36"/>
    </w:p>
    <w:p w14:paraId="309ACD8F" w14:textId="52BF7635" w:rsidR="000A2239" w:rsidRPr="00CC077B" w:rsidRDefault="008A331B" w:rsidP="00CC392E">
      <w:pPr>
        <w:pStyle w:val="Tiumccp1"/>
        <w:jc w:val="center"/>
      </w:pPr>
      <w:r w:rsidRPr="00CC077B">
        <w:rPr>
          <w:noProof/>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3"/>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7" w:name="_Toc132875308"/>
      <w:r w:rsidRPr="00CC077B">
        <w:t>4.2.5</w:t>
      </w:r>
      <w:r w:rsidR="00EE139D" w:rsidRPr="00CC077B">
        <w:t xml:space="preserve"> Mail Server</w:t>
      </w:r>
      <w:bookmarkEnd w:id="37"/>
    </w:p>
    <w:p w14:paraId="4E74CE53" w14:textId="52D2ED9F" w:rsidR="008A331B" w:rsidRPr="00CC077B" w:rsidRDefault="008A331B" w:rsidP="00CC392E">
      <w:pPr>
        <w:pStyle w:val="Tiumccp1"/>
        <w:jc w:val="center"/>
      </w:pPr>
      <w:r w:rsidRPr="00CC077B">
        <w:rPr>
          <w:noProof/>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1"/>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2"/>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8" w:name="_Toc132875309"/>
      <w:r w:rsidRPr="00CC077B">
        <w:t>4.3</w:t>
      </w:r>
      <w:r w:rsidR="00F679B4" w:rsidRPr="00CC077B">
        <w:t xml:space="preserve"> Cấu hình định tuyến OSPF</w:t>
      </w:r>
      <w:bookmarkEnd w:id="38"/>
    </w:p>
    <w:p w14:paraId="777AFC32" w14:textId="032115DE" w:rsidR="002371F9" w:rsidRDefault="00CC392E" w:rsidP="00CC392E">
      <w:pPr>
        <w:pStyle w:val="Tiumccp1"/>
        <w:rPr>
          <w:bCs/>
          <w:color w:val="000000"/>
          <w:sz w:val="26"/>
          <w:szCs w:val="26"/>
        </w:rPr>
      </w:pPr>
      <w:r w:rsidRPr="00CC392E">
        <w:rPr>
          <w:bCs/>
          <w:color w:val="000000"/>
          <w:sz w:val="26"/>
          <w:szCs w:val="26"/>
        </w:rPr>
        <w:t>Cơ sở A</w:t>
      </w:r>
    </w:p>
    <w:p w14:paraId="68C491D6" w14:textId="77777777" w:rsidR="00CC392E" w:rsidRDefault="005B2DF6" w:rsidP="002371F9">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Cơ sở A</w:t>
      </w:r>
    </w:p>
    <w:p w14:paraId="240000D5" w14:textId="3121624B" w:rsidR="005B2DF6" w:rsidRPr="00CC392E" w:rsidRDefault="005B2DF6" w:rsidP="00CC392E">
      <w:pPr>
        <w:pStyle w:val="Tiumccp1"/>
        <w:ind w:left="720"/>
        <w:rPr>
          <w:b w:val="0"/>
          <w:color w:val="000000"/>
          <w:sz w:val="26"/>
          <w:szCs w:val="26"/>
        </w:rPr>
      </w:pPr>
      <w:r w:rsidRPr="00CC392E">
        <w:rPr>
          <w:b w:val="0"/>
          <w:color w:val="000000"/>
          <w:sz w:val="26"/>
          <w:szCs w:val="26"/>
        </w:rPr>
        <w:br/>
        <w:t>router ospf 1</w:t>
      </w:r>
      <w:r w:rsidRPr="00CC392E">
        <w:rPr>
          <w:b w:val="0"/>
          <w:color w:val="000000"/>
          <w:sz w:val="26"/>
          <w:szCs w:val="26"/>
        </w:rPr>
        <w:br/>
        <w:t>network 10.0.0.0 0.255.255.255 area 0</w:t>
      </w:r>
      <w:r w:rsidRPr="00CC392E">
        <w:rPr>
          <w:b w:val="0"/>
          <w:color w:val="000000"/>
          <w:sz w:val="26"/>
          <w:szCs w:val="26"/>
        </w:rPr>
        <w:br/>
        <w:t>network 8.0.0.0 0.255.255.255 area 0</w:t>
      </w:r>
      <w:r w:rsidRPr="00CC392E">
        <w:rPr>
          <w:b w:val="0"/>
          <w:color w:val="000000"/>
          <w:sz w:val="26"/>
          <w:szCs w:val="26"/>
        </w:rPr>
        <w:br/>
      </w:r>
      <w:r w:rsidRPr="00CC392E">
        <w:rPr>
          <w:b w:val="0"/>
          <w:color w:val="000000"/>
          <w:sz w:val="26"/>
          <w:szCs w:val="26"/>
        </w:rPr>
        <w:lastRenderedPageBreak/>
        <w:t>network 192.168.100.0 0.0.0.255 area 1</w:t>
      </w:r>
      <w:r w:rsidRPr="00CC392E">
        <w:rPr>
          <w:b w:val="0"/>
          <w:color w:val="000000"/>
          <w:sz w:val="26"/>
          <w:szCs w:val="26"/>
        </w:rPr>
        <w:br/>
        <w:t>network 192.168.110.0 0.0.0.255 area 1</w:t>
      </w:r>
    </w:p>
    <w:p w14:paraId="5566C7D3" w14:textId="77777777" w:rsidR="005B2DF6" w:rsidRPr="00CC392E" w:rsidRDefault="005B2DF6" w:rsidP="00CC392E">
      <w:pPr>
        <w:pStyle w:val="Tiumccp1"/>
        <w:ind w:left="720"/>
        <w:rPr>
          <w:b w:val="0"/>
          <w:color w:val="000000"/>
          <w:sz w:val="26"/>
          <w:szCs w:val="26"/>
          <w:lang w:val="fr-FR"/>
        </w:rPr>
      </w:pPr>
      <w:proofErr w:type="gramStart"/>
      <w:r w:rsidRPr="00CC392E">
        <w:rPr>
          <w:b w:val="0"/>
          <w:color w:val="000000"/>
          <w:sz w:val="26"/>
          <w:szCs w:val="26"/>
          <w:lang w:val="fr-FR"/>
        </w:rPr>
        <w:t>ipv</w:t>
      </w:r>
      <w:proofErr w:type="gramEnd"/>
      <w:r w:rsidRPr="00CC392E">
        <w:rPr>
          <w:b w:val="0"/>
          <w:color w:val="000000"/>
          <w:sz w:val="26"/>
          <w:szCs w:val="26"/>
          <w:lang w:val="fr-FR"/>
        </w:rPr>
        <w:t>6 router ospf 1</w:t>
      </w:r>
    </w:p>
    <w:p w14:paraId="630CCB95" w14:textId="77777777" w:rsidR="005B2DF6" w:rsidRPr="00CC392E" w:rsidRDefault="005B2DF6" w:rsidP="00CC392E">
      <w:pPr>
        <w:pStyle w:val="Tiumccp1"/>
        <w:ind w:left="720"/>
        <w:rPr>
          <w:b w:val="0"/>
          <w:color w:val="000000"/>
          <w:sz w:val="26"/>
          <w:szCs w:val="26"/>
          <w:lang w:val="fr-FR"/>
        </w:rPr>
      </w:pPr>
      <w:proofErr w:type="gramStart"/>
      <w:r w:rsidRPr="00CC392E">
        <w:rPr>
          <w:b w:val="0"/>
          <w:color w:val="000000"/>
          <w:sz w:val="26"/>
          <w:szCs w:val="26"/>
          <w:lang w:val="fr-FR"/>
        </w:rPr>
        <w:t>router</w:t>
      </w:r>
      <w:proofErr w:type="gramEnd"/>
      <w:r w:rsidRPr="00CC392E">
        <w:rPr>
          <w:b w:val="0"/>
          <w:color w:val="000000"/>
          <w:sz w:val="26"/>
          <w:szCs w:val="26"/>
          <w:lang w:val="fr-FR"/>
        </w:rPr>
        <w:t>-id 1.1.1.1</w:t>
      </w:r>
    </w:p>
    <w:p w14:paraId="7CEAFC7A"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se1/0</w:t>
      </w:r>
    </w:p>
    <w:p w14:paraId="5DE4BCFE" w14:textId="77777777"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2B335309"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s1/1</w:t>
      </w:r>
    </w:p>
    <w:p w14:paraId="6B055649" w14:textId="77777777"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46CC1C70"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f0/1</w:t>
      </w:r>
    </w:p>
    <w:p w14:paraId="5C8FFBA9" w14:textId="1F6BE083"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34AFA5A1" w14:textId="77777777" w:rsidR="005B2DF6" w:rsidRPr="00CC392E" w:rsidRDefault="005B2DF6" w:rsidP="00CC077B">
      <w:pPr>
        <w:pStyle w:val="Tiumccp1"/>
        <w:rPr>
          <w:b w:val="0"/>
          <w:color w:val="000000"/>
          <w:sz w:val="26"/>
          <w:szCs w:val="26"/>
        </w:rPr>
      </w:pPr>
    </w:p>
    <w:p w14:paraId="1A9A2479" w14:textId="2F57E80C" w:rsidR="005B2DF6" w:rsidRPr="00CC077B" w:rsidRDefault="005B2DF6" w:rsidP="00CC392E">
      <w:pPr>
        <w:pStyle w:val="Tiumccp1"/>
        <w:jc w:val="center"/>
        <w:rPr>
          <w:b w:val="0"/>
          <w:color w:val="000000"/>
          <w:sz w:val="24"/>
          <w:szCs w:val="24"/>
        </w:rPr>
      </w:pPr>
      <w:r w:rsidRPr="00CC077B">
        <w:rPr>
          <w:b w:val="0"/>
          <w:noProof/>
          <w:color w:val="000000"/>
          <w:sz w:val="24"/>
          <w:szCs w:val="24"/>
        </w:rPr>
        <w:lastRenderedPageBreak/>
        <w:drawing>
          <wp:inline distT="0" distB="0" distL="0" distR="0" wp14:anchorId="5A6DF2B1" wp14:editId="47046471">
            <wp:extent cx="5342083" cy="571549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stretch>
                      <a:fillRect/>
                    </a:stretch>
                  </pic:blipFill>
                  <pic:spPr>
                    <a:xfrm>
                      <a:off x="0" y="0"/>
                      <a:ext cx="5342083" cy="5715495"/>
                    </a:xfrm>
                    <a:prstGeom prst="rect">
                      <a:avLst/>
                    </a:prstGeom>
                  </pic:spPr>
                </pic:pic>
              </a:graphicData>
            </a:graphic>
          </wp:inline>
        </w:drawing>
      </w:r>
    </w:p>
    <w:p w14:paraId="7A5686C2" w14:textId="288B8608" w:rsidR="005B2DF6" w:rsidRPr="00CC077B" w:rsidRDefault="005B2DF6" w:rsidP="00CC392E">
      <w:pPr>
        <w:pStyle w:val="Tiumccp1"/>
        <w:jc w:val="center"/>
        <w:rPr>
          <w:b w:val="0"/>
          <w:color w:val="000000"/>
          <w:sz w:val="24"/>
          <w:szCs w:val="24"/>
        </w:rPr>
      </w:pPr>
      <w:r w:rsidRPr="00CC077B">
        <w:rPr>
          <w:b w:val="0"/>
          <w:noProof/>
          <w:color w:val="000000"/>
          <w:sz w:val="24"/>
          <w:szCs w:val="24"/>
        </w:rPr>
        <w:lastRenderedPageBreak/>
        <w:drawing>
          <wp:inline distT="0" distB="0" distL="0" distR="0" wp14:anchorId="0BA1A8EA" wp14:editId="53D9E1D6">
            <wp:extent cx="5303980" cy="5738357"/>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4"/>
                    <a:stretch>
                      <a:fillRect/>
                    </a:stretch>
                  </pic:blipFill>
                  <pic:spPr>
                    <a:xfrm>
                      <a:off x="0" y="0"/>
                      <a:ext cx="5303980" cy="5738357"/>
                    </a:xfrm>
                    <a:prstGeom prst="rect">
                      <a:avLst/>
                    </a:prstGeom>
                  </pic:spPr>
                </pic:pic>
              </a:graphicData>
            </a:graphic>
          </wp:inline>
        </w:drawing>
      </w:r>
    </w:p>
    <w:p w14:paraId="38B58913" w14:textId="77777777" w:rsidR="005B2DF6" w:rsidRPr="00CC077B" w:rsidRDefault="005B2DF6" w:rsidP="00CC077B">
      <w:pPr>
        <w:pStyle w:val="Tiumccp1"/>
        <w:rPr>
          <w:b w:val="0"/>
          <w:color w:val="000000"/>
          <w:sz w:val="24"/>
          <w:szCs w:val="24"/>
        </w:rPr>
      </w:pPr>
    </w:p>
    <w:p w14:paraId="4765D42E" w14:textId="77777777" w:rsidR="00CC392E"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A1</w:t>
      </w:r>
    </w:p>
    <w:p w14:paraId="04F9E81A" w14:textId="2EFD52FF" w:rsidR="005B2DF6" w:rsidRPr="00CC392E" w:rsidRDefault="005B2DF6"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10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20</w:t>
      </w:r>
      <w:r w:rsidRPr="00CC392E">
        <w:rPr>
          <w:b w:val="0"/>
          <w:bCs/>
          <w:color w:val="000000"/>
          <w:sz w:val="26"/>
          <w:szCs w:val="26"/>
        </w:rPr>
        <w:br/>
      </w:r>
      <w:r w:rsidRPr="00CC392E">
        <w:rPr>
          <w:rStyle w:val="fontstyle01"/>
          <w:rFonts w:ascii="Times New Roman" w:hAnsi="Times New Roman"/>
          <w:b w:val="0"/>
          <w:bCs/>
          <w:sz w:val="26"/>
          <w:szCs w:val="26"/>
        </w:rPr>
        <w:t>52</w:t>
      </w:r>
      <w:r w:rsidRPr="00CC392E">
        <w:rPr>
          <w:b w:val="0"/>
          <w:bCs/>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30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2D1A6232" w14:textId="77777777" w:rsidR="005B2DF6" w:rsidRPr="00CC077B" w:rsidRDefault="005B2DF6" w:rsidP="00CC077B">
      <w:pPr>
        <w:pStyle w:val="Tiumccp1"/>
        <w:rPr>
          <w:rStyle w:val="fontstyle01"/>
          <w:rFonts w:ascii="Times New Roman" w:hAnsi="Times New Roman"/>
          <w:b w:val="0"/>
          <w:bCs/>
        </w:rPr>
      </w:pPr>
    </w:p>
    <w:p w14:paraId="7519A9FE" w14:textId="5C0146E4" w:rsidR="005B2DF6" w:rsidRPr="00CC077B" w:rsidRDefault="005B2DF6" w:rsidP="00CC392E">
      <w:pPr>
        <w:pStyle w:val="Tiumccp1"/>
        <w:jc w:val="center"/>
        <w:rPr>
          <w:b w:val="0"/>
          <w:bCs/>
          <w:color w:val="000000"/>
          <w:sz w:val="24"/>
          <w:szCs w:val="24"/>
        </w:rPr>
      </w:pPr>
      <w:r w:rsidRPr="00CC077B">
        <w:rPr>
          <w:b w:val="0"/>
          <w:bCs/>
          <w:noProof/>
          <w:color w:val="000000"/>
          <w:sz w:val="24"/>
          <w:szCs w:val="24"/>
        </w:rPr>
        <w:drawing>
          <wp:inline distT="0" distB="0" distL="0" distR="0" wp14:anchorId="38098B2B" wp14:editId="612CD180">
            <wp:extent cx="5334462" cy="572311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5"/>
                    <a:stretch>
                      <a:fillRect/>
                    </a:stretch>
                  </pic:blipFill>
                  <pic:spPr>
                    <a:xfrm>
                      <a:off x="0" y="0"/>
                      <a:ext cx="5334462" cy="5723116"/>
                    </a:xfrm>
                    <a:prstGeom prst="rect">
                      <a:avLst/>
                    </a:prstGeom>
                  </pic:spPr>
                </pic:pic>
              </a:graphicData>
            </a:graphic>
          </wp:inline>
        </w:drawing>
      </w:r>
    </w:p>
    <w:p w14:paraId="0D5D833F" w14:textId="77777777" w:rsidR="005B2DF6" w:rsidRPr="00CC077B" w:rsidRDefault="005B2DF6" w:rsidP="00CC077B">
      <w:pPr>
        <w:pStyle w:val="Tiumccp1"/>
        <w:rPr>
          <w:b w:val="0"/>
          <w:bCs/>
          <w:color w:val="000000"/>
          <w:sz w:val="24"/>
          <w:szCs w:val="24"/>
        </w:rPr>
      </w:pPr>
    </w:p>
    <w:p w14:paraId="042A27B9" w14:textId="283B255D" w:rsidR="005B2DF6" w:rsidRPr="00CC077B" w:rsidRDefault="005B2DF6" w:rsidP="00CC392E">
      <w:pPr>
        <w:pStyle w:val="Tiumccp1"/>
        <w:jc w:val="center"/>
        <w:rPr>
          <w:b w:val="0"/>
          <w:bCs/>
          <w:color w:val="000000"/>
          <w:sz w:val="24"/>
          <w:szCs w:val="24"/>
        </w:rPr>
      </w:pPr>
      <w:r w:rsidRPr="00CC077B">
        <w:rPr>
          <w:b w:val="0"/>
          <w:bCs/>
          <w:noProof/>
          <w:color w:val="000000"/>
          <w:sz w:val="24"/>
          <w:szCs w:val="24"/>
        </w:rPr>
        <w:drawing>
          <wp:inline distT="0" distB="0" distL="0" distR="0" wp14:anchorId="00151637" wp14:editId="4401DCA6">
            <wp:extent cx="5311600" cy="5700254"/>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6"/>
                    <a:stretch>
                      <a:fillRect/>
                    </a:stretch>
                  </pic:blipFill>
                  <pic:spPr>
                    <a:xfrm>
                      <a:off x="0" y="0"/>
                      <a:ext cx="5311600" cy="5700254"/>
                    </a:xfrm>
                    <a:prstGeom prst="rect">
                      <a:avLst/>
                    </a:prstGeom>
                  </pic:spPr>
                </pic:pic>
              </a:graphicData>
            </a:graphic>
          </wp:inline>
        </w:drawing>
      </w:r>
    </w:p>
    <w:p w14:paraId="7B642BD0" w14:textId="77777777" w:rsidR="005B2DF6" w:rsidRPr="00CC077B" w:rsidRDefault="005B2DF6" w:rsidP="00CC077B">
      <w:pPr>
        <w:pStyle w:val="Tiumccp1"/>
        <w:rPr>
          <w:b w:val="0"/>
          <w:bCs/>
          <w:color w:val="000000"/>
          <w:sz w:val="24"/>
          <w:szCs w:val="24"/>
        </w:rPr>
      </w:pPr>
    </w:p>
    <w:p w14:paraId="03E7AE64" w14:textId="77777777" w:rsidR="002371F9" w:rsidRDefault="00CC392E" w:rsidP="00CC077B">
      <w:pPr>
        <w:pStyle w:val="Tiumccp1"/>
        <w:rPr>
          <w:bCs/>
          <w:color w:val="000000"/>
          <w:sz w:val="26"/>
          <w:szCs w:val="26"/>
        </w:rPr>
      </w:pPr>
      <w:r w:rsidRPr="00CC392E">
        <w:rPr>
          <w:bCs/>
          <w:color w:val="000000"/>
          <w:sz w:val="26"/>
          <w:szCs w:val="26"/>
        </w:rPr>
        <w:t>Cơ sở B</w:t>
      </w:r>
    </w:p>
    <w:p w14:paraId="4053B155" w14:textId="215BD144" w:rsidR="00CC392E" w:rsidRPr="00CC392E" w:rsidRDefault="00CC392E" w:rsidP="002371F9">
      <w:pPr>
        <w:pStyle w:val="Tiumccp1"/>
        <w:numPr>
          <w:ilvl w:val="0"/>
          <w:numId w:val="22"/>
        </w:numPr>
        <w:rPr>
          <w:b w:val="0"/>
          <w:color w:val="000000"/>
          <w:sz w:val="26"/>
          <w:szCs w:val="26"/>
        </w:rPr>
      </w:pPr>
      <w:r w:rsidRPr="00CC392E">
        <w:rPr>
          <w:b w:val="0"/>
          <w:color w:val="000000"/>
          <w:sz w:val="26"/>
          <w:szCs w:val="26"/>
        </w:rPr>
        <w:t>Router cơ sở B</w:t>
      </w:r>
    </w:p>
    <w:p w14:paraId="74BCFEC6" w14:textId="5C6F9929" w:rsidR="005B2DF6" w:rsidRPr="00CC392E" w:rsidRDefault="005B2DF6" w:rsidP="00CC392E">
      <w:pPr>
        <w:pStyle w:val="Tiumccp1"/>
        <w:ind w:left="720"/>
        <w:rPr>
          <w:b w:val="0"/>
          <w:color w:val="000000"/>
          <w:sz w:val="26"/>
          <w:szCs w:val="26"/>
        </w:rPr>
      </w:pPr>
      <w:r w:rsidRPr="00CC392E">
        <w:rPr>
          <w:b w:val="0"/>
          <w:color w:val="000000"/>
          <w:sz w:val="26"/>
          <w:szCs w:val="26"/>
        </w:rPr>
        <w:br/>
        <w:t>router ospf 1</w:t>
      </w:r>
      <w:r w:rsidRPr="00CC392E">
        <w:rPr>
          <w:b w:val="0"/>
          <w:color w:val="000000"/>
          <w:sz w:val="26"/>
          <w:szCs w:val="26"/>
        </w:rPr>
        <w:br/>
        <w:t>network 192.168.120.0 0.0.0.255 area 2</w:t>
      </w:r>
      <w:r w:rsidRPr="00CC392E">
        <w:rPr>
          <w:b w:val="0"/>
          <w:color w:val="000000"/>
          <w:sz w:val="26"/>
          <w:szCs w:val="26"/>
        </w:rPr>
        <w:br/>
      </w:r>
      <w:r w:rsidRPr="00CC392E">
        <w:rPr>
          <w:b w:val="0"/>
          <w:color w:val="000000"/>
          <w:sz w:val="26"/>
          <w:szCs w:val="26"/>
        </w:rPr>
        <w:lastRenderedPageBreak/>
        <w:t>network 10.0.0.0 0.255.255.255 area 0</w:t>
      </w:r>
      <w:r w:rsidRPr="00CC392E">
        <w:rPr>
          <w:b w:val="0"/>
          <w:color w:val="000000"/>
          <w:sz w:val="26"/>
          <w:szCs w:val="26"/>
        </w:rPr>
        <w:br/>
        <w:t>network 9.0.0.0 0.255.255.255 area 0</w:t>
      </w:r>
    </w:p>
    <w:p w14:paraId="769B5A3E" w14:textId="779A17E6" w:rsidR="005B2DF6" w:rsidRPr="00CC392E" w:rsidRDefault="005B2DF6"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router-id 2.2.2.2</w:t>
      </w:r>
      <w:r w:rsidRPr="00CC392E">
        <w:rPr>
          <w:b w:val="0"/>
          <w:bCs/>
          <w:color w:val="000000"/>
          <w:sz w:val="26"/>
          <w:szCs w:val="26"/>
        </w:rPr>
        <w:br/>
      </w:r>
      <w:r w:rsidRPr="00CC392E">
        <w:rPr>
          <w:rStyle w:val="fontstyle01"/>
          <w:rFonts w:ascii="Times New Roman" w:hAnsi="Times New Roman"/>
          <w:b w:val="0"/>
          <w:bCs/>
          <w:sz w:val="26"/>
          <w:szCs w:val="26"/>
        </w:rPr>
        <w:t>int se1/0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s1/1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fa0/1</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119180D1" w:rsidR="005B2DF6" w:rsidRPr="00CC077B" w:rsidRDefault="0072266E" w:rsidP="00CC392E">
      <w:pPr>
        <w:pStyle w:val="Tiumccp1"/>
        <w:jc w:val="center"/>
        <w:rPr>
          <w:b w:val="0"/>
          <w:bCs/>
          <w:color w:val="000000"/>
          <w:sz w:val="24"/>
          <w:szCs w:val="24"/>
        </w:rPr>
      </w:pPr>
      <w:r w:rsidRPr="00CC077B">
        <w:rPr>
          <w:b w:val="0"/>
          <w:bCs/>
          <w:noProof/>
          <w:color w:val="000000"/>
          <w:sz w:val="24"/>
          <w:szCs w:val="24"/>
        </w:rPr>
        <w:lastRenderedPageBreak/>
        <w:drawing>
          <wp:inline distT="0" distB="0" distL="0" distR="0" wp14:anchorId="16078AB9" wp14:editId="3A61A8E9">
            <wp:extent cx="5387807" cy="5700254"/>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7"/>
                    <a:stretch>
                      <a:fillRect/>
                    </a:stretch>
                  </pic:blipFill>
                  <pic:spPr>
                    <a:xfrm>
                      <a:off x="0" y="0"/>
                      <a:ext cx="5387807" cy="5700254"/>
                    </a:xfrm>
                    <a:prstGeom prst="rect">
                      <a:avLst/>
                    </a:prstGeom>
                  </pic:spPr>
                </pic:pic>
              </a:graphicData>
            </a:graphic>
          </wp:inline>
        </w:drawing>
      </w:r>
    </w:p>
    <w:p w14:paraId="569A8D02" w14:textId="39F3EE58" w:rsidR="0072266E" w:rsidRPr="00CC077B" w:rsidRDefault="0072266E" w:rsidP="00CC392E">
      <w:pPr>
        <w:pStyle w:val="Tiumccp1"/>
        <w:jc w:val="center"/>
        <w:rPr>
          <w:b w:val="0"/>
          <w:bCs/>
          <w:color w:val="000000"/>
          <w:sz w:val="24"/>
          <w:szCs w:val="24"/>
        </w:rPr>
      </w:pPr>
      <w:r w:rsidRPr="00CC077B">
        <w:rPr>
          <w:b w:val="0"/>
          <w:bCs/>
          <w:noProof/>
          <w:color w:val="000000"/>
          <w:sz w:val="24"/>
          <w:szCs w:val="24"/>
        </w:rPr>
        <w:lastRenderedPageBreak/>
        <w:drawing>
          <wp:inline distT="0" distB="0" distL="0" distR="0" wp14:anchorId="5E0B67E7" wp14:editId="769E031F">
            <wp:extent cx="5357324" cy="5745978"/>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357324" cy="5745978"/>
                    </a:xfrm>
                    <a:prstGeom prst="rect">
                      <a:avLst/>
                    </a:prstGeom>
                  </pic:spPr>
                </pic:pic>
              </a:graphicData>
            </a:graphic>
          </wp:inline>
        </w:drawing>
      </w:r>
    </w:p>
    <w:p w14:paraId="4A309CE6" w14:textId="77777777" w:rsidR="00CC392E" w:rsidRDefault="0072266E" w:rsidP="002371F9">
      <w:pPr>
        <w:pStyle w:val="Tiumccp1"/>
        <w:numPr>
          <w:ilvl w:val="0"/>
          <w:numId w:val="21"/>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Multilayer Switch C</w:t>
      </w:r>
      <w:r w:rsidR="00CC392E" w:rsidRPr="00CC392E">
        <w:rPr>
          <w:rStyle w:val="fontstyle01"/>
          <w:rFonts w:ascii="Times New Roman" w:hAnsi="Times New Roman"/>
          <w:b w:val="0"/>
          <w:bCs/>
          <w:sz w:val="26"/>
          <w:szCs w:val="26"/>
        </w:rPr>
        <w:t>ơ sở B1</w:t>
      </w:r>
    </w:p>
    <w:p w14:paraId="17C5821D" w14:textId="711EEB2A" w:rsidR="0072266E" w:rsidRPr="00CC392E" w:rsidRDefault="0072266E" w:rsidP="00CC392E">
      <w:pPr>
        <w:pStyle w:val="Tiumccp1"/>
        <w:ind w:left="720"/>
        <w:rPr>
          <w:b w:val="0"/>
          <w:bCs/>
          <w:color w:val="000000"/>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40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50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60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64A37170" w14:textId="77777777" w:rsidR="005B2DF6" w:rsidRPr="00CC077B" w:rsidRDefault="005B2DF6" w:rsidP="00CC077B">
      <w:pPr>
        <w:pStyle w:val="Tiumccp1"/>
        <w:rPr>
          <w:b w:val="0"/>
          <w:bCs/>
        </w:rPr>
      </w:pPr>
    </w:p>
    <w:p w14:paraId="234BEB48" w14:textId="50DD5566" w:rsidR="0072266E" w:rsidRPr="00CC077B" w:rsidRDefault="0072266E" w:rsidP="00CC392E">
      <w:pPr>
        <w:pStyle w:val="Tiumccp1"/>
        <w:jc w:val="center"/>
        <w:rPr>
          <w:b w:val="0"/>
          <w:bCs/>
        </w:rPr>
      </w:pPr>
      <w:r w:rsidRPr="00CC077B">
        <w:rPr>
          <w:b w:val="0"/>
          <w:bCs/>
          <w:noProof/>
        </w:rPr>
        <w:drawing>
          <wp:inline distT="0" distB="0" distL="0" distR="0" wp14:anchorId="56221341" wp14:editId="74497F59">
            <wp:extent cx="5311600" cy="5677392"/>
            <wp:effectExtent l="0" t="0" r="381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9"/>
                    <a:stretch>
                      <a:fillRect/>
                    </a:stretch>
                  </pic:blipFill>
                  <pic:spPr>
                    <a:xfrm>
                      <a:off x="0" y="0"/>
                      <a:ext cx="5311600" cy="5677392"/>
                    </a:xfrm>
                    <a:prstGeom prst="rect">
                      <a:avLst/>
                    </a:prstGeom>
                  </pic:spPr>
                </pic:pic>
              </a:graphicData>
            </a:graphic>
          </wp:inline>
        </w:drawing>
      </w:r>
    </w:p>
    <w:p w14:paraId="2DBD70CB" w14:textId="59D51BF4" w:rsidR="0072266E" w:rsidRPr="00CC077B" w:rsidRDefault="0072266E" w:rsidP="00CC392E">
      <w:pPr>
        <w:pStyle w:val="Tiumccp1"/>
        <w:jc w:val="center"/>
        <w:rPr>
          <w:b w:val="0"/>
          <w:bCs/>
        </w:rPr>
      </w:pPr>
      <w:r w:rsidRPr="00CC077B">
        <w:rPr>
          <w:b w:val="0"/>
          <w:bCs/>
          <w:noProof/>
        </w:rPr>
        <w:lastRenderedPageBreak/>
        <w:drawing>
          <wp:inline distT="0" distB="0" distL="0" distR="0" wp14:anchorId="5F9E48C3" wp14:editId="565A5AF9">
            <wp:extent cx="5296359" cy="5730737"/>
            <wp:effectExtent l="0" t="0" r="0" b="381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0"/>
                    <a:stretch>
                      <a:fillRect/>
                    </a:stretch>
                  </pic:blipFill>
                  <pic:spPr>
                    <a:xfrm>
                      <a:off x="0" y="0"/>
                      <a:ext cx="5296359" cy="5730737"/>
                    </a:xfrm>
                    <a:prstGeom prst="rect">
                      <a:avLst/>
                    </a:prstGeom>
                  </pic:spPr>
                </pic:pic>
              </a:graphicData>
            </a:graphic>
          </wp:inline>
        </w:drawing>
      </w:r>
    </w:p>
    <w:p w14:paraId="165D5C5F" w14:textId="77777777" w:rsidR="0072266E" w:rsidRPr="00CC077B" w:rsidRDefault="0072266E" w:rsidP="00CC077B">
      <w:pPr>
        <w:pStyle w:val="Tiumccp1"/>
        <w:rPr>
          <w:b w:val="0"/>
          <w:bCs/>
        </w:rPr>
      </w:pPr>
    </w:p>
    <w:p w14:paraId="242CB7C6" w14:textId="77777777" w:rsidR="002371F9" w:rsidRDefault="00CC392E" w:rsidP="00CC077B">
      <w:pPr>
        <w:pStyle w:val="Tiumccp1"/>
        <w:rPr>
          <w:bCs/>
          <w:color w:val="000000"/>
          <w:sz w:val="26"/>
          <w:szCs w:val="26"/>
          <w:lang w:val="fr-FR"/>
        </w:rPr>
      </w:pPr>
      <w:r w:rsidRPr="002371F9">
        <w:rPr>
          <w:bCs/>
          <w:color w:val="000000"/>
          <w:sz w:val="26"/>
          <w:szCs w:val="26"/>
          <w:lang w:val="fr-FR"/>
        </w:rPr>
        <w:t>Cơ sở C</w:t>
      </w:r>
    </w:p>
    <w:p w14:paraId="059DB888" w14:textId="586C9B83" w:rsidR="00CC392E" w:rsidRPr="002371F9" w:rsidRDefault="00CC392E" w:rsidP="002371F9">
      <w:pPr>
        <w:pStyle w:val="Tiumccp1"/>
        <w:numPr>
          <w:ilvl w:val="0"/>
          <w:numId w:val="20"/>
        </w:numPr>
        <w:rPr>
          <w:b w:val="0"/>
          <w:color w:val="000000"/>
          <w:sz w:val="26"/>
          <w:szCs w:val="26"/>
          <w:lang w:val="fr-FR"/>
        </w:rPr>
      </w:pPr>
      <w:r w:rsidRPr="002371F9">
        <w:rPr>
          <w:b w:val="0"/>
          <w:color w:val="000000"/>
          <w:sz w:val="26"/>
          <w:szCs w:val="26"/>
          <w:lang w:val="fr-FR"/>
        </w:rPr>
        <w:t>Router cơ sở C1</w:t>
      </w:r>
    </w:p>
    <w:p w14:paraId="1324D0CB" w14:textId="6FF7845C" w:rsidR="0072266E" w:rsidRPr="00CC392E" w:rsidRDefault="0072266E" w:rsidP="00CC392E">
      <w:pPr>
        <w:pStyle w:val="Tiumccp1"/>
        <w:ind w:left="720"/>
        <w:rPr>
          <w:b w:val="0"/>
          <w:color w:val="000000"/>
          <w:sz w:val="26"/>
          <w:szCs w:val="26"/>
        </w:rPr>
      </w:pPr>
      <w:r w:rsidRPr="002A5326">
        <w:rPr>
          <w:b w:val="0"/>
          <w:color w:val="000000"/>
          <w:sz w:val="26"/>
          <w:szCs w:val="26"/>
        </w:rPr>
        <w:br/>
      </w:r>
      <w:r w:rsidRPr="00CC392E">
        <w:rPr>
          <w:b w:val="0"/>
          <w:color w:val="000000"/>
          <w:sz w:val="26"/>
          <w:szCs w:val="26"/>
        </w:rPr>
        <w:t>router ospf 1</w:t>
      </w:r>
      <w:r w:rsidRPr="00CC392E">
        <w:rPr>
          <w:b w:val="0"/>
          <w:color w:val="000000"/>
          <w:sz w:val="26"/>
          <w:szCs w:val="26"/>
        </w:rPr>
        <w:br/>
        <w:t>network 9.0.0.0 0.255.255.255 area 0</w:t>
      </w:r>
      <w:r w:rsidRPr="00CC392E">
        <w:rPr>
          <w:b w:val="0"/>
          <w:color w:val="000000"/>
          <w:sz w:val="26"/>
          <w:szCs w:val="26"/>
        </w:rPr>
        <w:br/>
      </w:r>
      <w:r w:rsidRPr="00CC392E">
        <w:rPr>
          <w:b w:val="0"/>
          <w:color w:val="000000"/>
          <w:sz w:val="26"/>
          <w:szCs w:val="26"/>
        </w:rPr>
        <w:lastRenderedPageBreak/>
        <w:t>network 8.0.0.0 0.255.255.255 area 0</w:t>
      </w:r>
      <w:r w:rsidRPr="00CC392E">
        <w:rPr>
          <w:b w:val="0"/>
          <w:color w:val="000000"/>
          <w:sz w:val="26"/>
          <w:szCs w:val="26"/>
        </w:rPr>
        <w:br/>
        <w:t>network 192.168.130.0 0.0.0.255 area 3</w:t>
      </w:r>
      <w:r w:rsidRPr="00CC392E">
        <w:rPr>
          <w:b w:val="0"/>
          <w:color w:val="000000"/>
          <w:sz w:val="26"/>
          <w:szCs w:val="26"/>
        </w:rPr>
        <w:br/>
        <w:t>network 192.168.140.0 0.0.0.255 area 3</w:t>
      </w:r>
    </w:p>
    <w:p w14:paraId="49288DBE" w14:textId="03CF4BEF"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router-id 1.1.1.1</w:t>
      </w:r>
      <w:r w:rsidRPr="00CC392E">
        <w:rPr>
          <w:b w:val="0"/>
          <w:bCs/>
          <w:color w:val="000000"/>
          <w:sz w:val="26"/>
          <w:szCs w:val="26"/>
        </w:rPr>
        <w:br/>
      </w:r>
      <w:r w:rsidRPr="00CC392E">
        <w:rPr>
          <w:rStyle w:val="fontstyle01"/>
          <w:rFonts w:ascii="Times New Roman" w:hAnsi="Times New Roman"/>
          <w:b w:val="0"/>
          <w:bCs/>
          <w:sz w:val="26"/>
          <w:szCs w:val="26"/>
        </w:rPr>
        <w:t>int se1/0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s1/1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f0/0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233D8D00" w:rsidR="0072266E" w:rsidRPr="00CC077B" w:rsidRDefault="0072266E" w:rsidP="00CC392E">
      <w:pPr>
        <w:pStyle w:val="Tiumccp1"/>
        <w:jc w:val="center"/>
        <w:rPr>
          <w:b w:val="0"/>
          <w:bCs/>
        </w:rPr>
      </w:pPr>
      <w:r w:rsidRPr="00CC077B">
        <w:rPr>
          <w:b w:val="0"/>
          <w:bCs/>
          <w:noProof/>
        </w:rPr>
        <w:lastRenderedPageBreak/>
        <w:drawing>
          <wp:inline distT="0" distB="0" distL="0" distR="0" wp14:anchorId="0B56EFED" wp14:editId="213F100C">
            <wp:extent cx="5326842" cy="5753599"/>
            <wp:effectExtent l="0" t="0" r="762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1"/>
                    <a:stretch>
                      <a:fillRect/>
                    </a:stretch>
                  </pic:blipFill>
                  <pic:spPr>
                    <a:xfrm>
                      <a:off x="0" y="0"/>
                      <a:ext cx="5326842" cy="5753599"/>
                    </a:xfrm>
                    <a:prstGeom prst="rect">
                      <a:avLst/>
                    </a:prstGeom>
                  </pic:spPr>
                </pic:pic>
              </a:graphicData>
            </a:graphic>
          </wp:inline>
        </w:drawing>
      </w:r>
    </w:p>
    <w:p w14:paraId="69CA7FA5" w14:textId="721E63A0" w:rsidR="0072266E" w:rsidRPr="00CC077B" w:rsidRDefault="0072266E" w:rsidP="00CC392E">
      <w:pPr>
        <w:pStyle w:val="Tiumccp1"/>
        <w:jc w:val="center"/>
        <w:rPr>
          <w:b w:val="0"/>
          <w:bCs/>
        </w:rPr>
      </w:pPr>
      <w:r w:rsidRPr="00CC077B">
        <w:rPr>
          <w:b w:val="0"/>
          <w:bCs/>
          <w:noProof/>
        </w:rPr>
        <w:lastRenderedPageBreak/>
        <w:drawing>
          <wp:inline distT="0" distB="0" distL="0" distR="0" wp14:anchorId="12E0E8CA" wp14:editId="594F4401">
            <wp:extent cx="5303980" cy="566215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303980" cy="5662151"/>
                    </a:xfrm>
                    <a:prstGeom prst="rect">
                      <a:avLst/>
                    </a:prstGeom>
                  </pic:spPr>
                </pic:pic>
              </a:graphicData>
            </a:graphic>
          </wp:inline>
        </w:drawing>
      </w:r>
    </w:p>
    <w:p w14:paraId="5D99DCAA" w14:textId="77777777" w:rsidR="00CC392E" w:rsidRDefault="0072266E" w:rsidP="002371F9">
      <w:pPr>
        <w:pStyle w:val="Tiumccp1"/>
        <w:numPr>
          <w:ilvl w:val="0"/>
          <w:numId w:val="19"/>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C1_1</w:t>
      </w:r>
    </w:p>
    <w:p w14:paraId="3FA24504" w14:textId="3E4E5183" w:rsidR="0072266E" w:rsidRPr="00CC392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p>
    <w:p w14:paraId="3285BC2C" w14:textId="3A8632D7"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ospf 1 area 0</w:t>
      </w:r>
    </w:p>
    <w:p w14:paraId="2A76F629" w14:textId="77777777" w:rsidR="0072266E" w:rsidRPr="00CC077B" w:rsidRDefault="0072266E" w:rsidP="00CC077B">
      <w:pPr>
        <w:pStyle w:val="Tiumccp1"/>
        <w:rPr>
          <w:rStyle w:val="fontstyle01"/>
          <w:rFonts w:ascii="Times New Roman" w:hAnsi="Times New Roman"/>
          <w:b w:val="0"/>
          <w:bCs/>
        </w:rPr>
      </w:pPr>
    </w:p>
    <w:p w14:paraId="76FF3305" w14:textId="5E6D23CA" w:rsidR="0072266E" w:rsidRPr="00CC077B" w:rsidRDefault="0072266E" w:rsidP="00CC392E">
      <w:pPr>
        <w:pStyle w:val="Tiumccp1"/>
        <w:jc w:val="center"/>
        <w:rPr>
          <w:b w:val="0"/>
          <w:bCs/>
        </w:rPr>
      </w:pPr>
      <w:r w:rsidRPr="00CC077B">
        <w:rPr>
          <w:b w:val="0"/>
          <w:bCs/>
          <w:noProof/>
        </w:rPr>
        <w:drawing>
          <wp:inline distT="0" distB="0" distL="0" distR="0" wp14:anchorId="1C02F339" wp14:editId="38398855">
            <wp:extent cx="5342083" cy="575359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5342083" cy="5753599"/>
                    </a:xfrm>
                    <a:prstGeom prst="rect">
                      <a:avLst/>
                    </a:prstGeom>
                  </pic:spPr>
                </pic:pic>
              </a:graphicData>
            </a:graphic>
          </wp:inline>
        </w:drawing>
      </w:r>
    </w:p>
    <w:p w14:paraId="52F0312F" w14:textId="2CE33A7C" w:rsidR="0072266E" w:rsidRPr="00CC077B" w:rsidRDefault="0072266E" w:rsidP="00CC392E">
      <w:pPr>
        <w:pStyle w:val="Tiumccp1"/>
        <w:jc w:val="center"/>
        <w:rPr>
          <w:b w:val="0"/>
          <w:bCs/>
        </w:rPr>
      </w:pPr>
      <w:r w:rsidRPr="00CC077B">
        <w:rPr>
          <w:b w:val="0"/>
          <w:bCs/>
          <w:noProof/>
        </w:rPr>
        <w:lastRenderedPageBreak/>
        <w:drawing>
          <wp:inline distT="0" distB="0" distL="0" distR="0" wp14:anchorId="24477294" wp14:editId="64034ED6">
            <wp:extent cx="5342083"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5342083" cy="5624047"/>
                    </a:xfrm>
                    <a:prstGeom prst="rect">
                      <a:avLst/>
                    </a:prstGeom>
                  </pic:spPr>
                </pic:pic>
              </a:graphicData>
            </a:graphic>
          </wp:inline>
        </w:drawing>
      </w:r>
    </w:p>
    <w:p w14:paraId="152EAECE" w14:textId="77777777" w:rsidR="00CC392E" w:rsidRPr="00CC392E" w:rsidRDefault="0072266E" w:rsidP="002371F9">
      <w:pPr>
        <w:pStyle w:val="Tiumccp1"/>
        <w:numPr>
          <w:ilvl w:val="0"/>
          <w:numId w:val="18"/>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C1_2</w:t>
      </w:r>
    </w:p>
    <w:p w14:paraId="26AF24BE" w14:textId="3EEC9576" w:rsidR="0072266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5C818D8D" w14:textId="77777777" w:rsidR="00CC392E" w:rsidRPr="00CC392E" w:rsidRDefault="00CC392E" w:rsidP="00CC392E">
      <w:pPr>
        <w:pStyle w:val="Tiumccp1"/>
        <w:ind w:left="720"/>
        <w:rPr>
          <w:rStyle w:val="fontstyle01"/>
          <w:rFonts w:ascii="Times New Roman" w:hAnsi="Times New Roman"/>
          <w:b w:val="0"/>
          <w:bCs/>
          <w:sz w:val="26"/>
          <w:szCs w:val="26"/>
        </w:rPr>
      </w:pPr>
    </w:p>
    <w:p w14:paraId="0D16587C" w14:textId="6E5AB574" w:rsidR="0072266E" w:rsidRPr="00CC077B" w:rsidRDefault="0072266E" w:rsidP="00CC392E">
      <w:pPr>
        <w:pStyle w:val="Tiumccp1"/>
        <w:jc w:val="center"/>
        <w:rPr>
          <w:b w:val="0"/>
          <w:bCs/>
        </w:rPr>
      </w:pPr>
      <w:r w:rsidRPr="00CC077B">
        <w:rPr>
          <w:b w:val="0"/>
          <w:bCs/>
          <w:noProof/>
        </w:rPr>
        <w:drawing>
          <wp:inline distT="0" distB="0" distL="0" distR="0" wp14:anchorId="28F00D17" wp14:editId="1C32FF34">
            <wp:extent cx="5288738" cy="5723116"/>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5"/>
                    <a:stretch>
                      <a:fillRect/>
                    </a:stretch>
                  </pic:blipFill>
                  <pic:spPr>
                    <a:xfrm>
                      <a:off x="0" y="0"/>
                      <a:ext cx="5288738" cy="5723116"/>
                    </a:xfrm>
                    <a:prstGeom prst="rect">
                      <a:avLst/>
                    </a:prstGeom>
                  </pic:spPr>
                </pic:pic>
              </a:graphicData>
            </a:graphic>
          </wp:inline>
        </w:drawing>
      </w:r>
    </w:p>
    <w:p w14:paraId="090673E2" w14:textId="77777777" w:rsidR="0072266E" w:rsidRPr="00CC077B" w:rsidRDefault="0072266E" w:rsidP="00CC077B">
      <w:pPr>
        <w:pStyle w:val="Tiumccp1"/>
        <w:rPr>
          <w:b w:val="0"/>
          <w:bCs/>
        </w:rPr>
      </w:pPr>
    </w:p>
    <w:p w14:paraId="0A123CDF" w14:textId="4ED34628" w:rsidR="0072266E" w:rsidRPr="00CC077B" w:rsidRDefault="0072266E" w:rsidP="00CC392E">
      <w:pPr>
        <w:pStyle w:val="Tiumccp1"/>
        <w:jc w:val="center"/>
        <w:rPr>
          <w:b w:val="0"/>
          <w:bCs/>
        </w:rPr>
      </w:pPr>
      <w:r w:rsidRPr="00CC077B">
        <w:rPr>
          <w:b w:val="0"/>
          <w:bCs/>
          <w:noProof/>
        </w:rPr>
        <w:lastRenderedPageBreak/>
        <w:drawing>
          <wp:inline distT="0" distB="0" distL="0" distR="0" wp14:anchorId="1A374480" wp14:editId="554B9F6A">
            <wp:extent cx="5342083" cy="5707875"/>
            <wp:effectExtent l="0" t="0" r="0" b="762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6"/>
                    <a:stretch>
                      <a:fillRect/>
                    </a:stretch>
                  </pic:blipFill>
                  <pic:spPr>
                    <a:xfrm>
                      <a:off x="0" y="0"/>
                      <a:ext cx="5342083" cy="5707875"/>
                    </a:xfrm>
                    <a:prstGeom prst="rect">
                      <a:avLst/>
                    </a:prstGeom>
                  </pic:spPr>
                </pic:pic>
              </a:graphicData>
            </a:graphic>
          </wp:inline>
        </w:drawing>
      </w:r>
    </w:p>
    <w:p w14:paraId="06CB30B4" w14:textId="77777777" w:rsidR="0072266E" w:rsidRPr="00CC077B" w:rsidRDefault="0072266E" w:rsidP="00CC077B">
      <w:pPr>
        <w:pStyle w:val="Tiumccp1"/>
        <w:rPr>
          <w:b w:val="0"/>
          <w:bCs/>
        </w:rPr>
      </w:pPr>
    </w:p>
    <w:p w14:paraId="11B7ECFC" w14:textId="3DF3EBDD" w:rsidR="00FF6248" w:rsidRPr="00CC077B" w:rsidRDefault="00FF6248" w:rsidP="00B60868">
      <w:pPr>
        <w:pStyle w:val="Tiumccp1"/>
        <w:outlineLvl w:val="0"/>
      </w:pPr>
      <w:bookmarkStart w:id="39" w:name="_Toc132875310"/>
      <w:r w:rsidRPr="00CC077B">
        <w:t>4.4</w:t>
      </w:r>
      <w:r w:rsidR="00127BC4" w:rsidRPr="00CC077B">
        <w:t xml:space="preserve"> Cấu hình STP và </w:t>
      </w:r>
      <w:r w:rsidR="00F43651" w:rsidRPr="00CC077B">
        <w:t>H</w:t>
      </w:r>
      <w:r w:rsidR="00127BC4" w:rsidRPr="00CC077B">
        <w:t>S</w:t>
      </w:r>
      <w:r w:rsidR="00F43651" w:rsidRPr="00CC077B">
        <w:t>R</w:t>
      </w:r>
      <w:r w:rsidR="00127BC4" w:rsidRPr="00CC077B">
        <w:t>P</w:t>
      </w:r>
      <w:bookmarkEnd w:id="39"/>
    </w:p>
    <w:p w14:paraId="6D55495A" w14:textId="77777777" w:rsidR="00CC392E" w:rsidRDefault="0072266E" w:rsidP="00CC077B">
      <w:pPr>
        <w:pStyle w:val="Tiumccp1"/>
        <w:rPr>
          <w:bCs/>
          <w:color w:val="000000"/>
          <w:sz w:val="26"/>
          <w:szCs w:val="26"/>
        </w:rPr>
      </w:pPr>
      <w:r w:rsidRPr="00CC392E">
        <w:rPr>
          <w:bCs/>
          <w:color w:val="000000"/>
          <w:sz w:val="26"/>
          <w:szCs w:val="26"/>
        </w:rPr>
        <w:t>CHI NHÁNH 3</w:t>
      </w:r>
    </w:p>
    <w:p w14:paraId="67B363A0" w14:textId="21089CE4" w:rsidR="00CC392E" w:rsidRDefault="0072266E" w:rsidP="00CC392E">
      <w:pPr>
        <w:pStyle w:val="Tiumccp1"/>
        <w:numPr>
          <w:ilvl w:val="0"/>
          <w:numId w:val="17"/>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C1_2</w:t>
      </w:r>
    </w:p>
    <w:p w14:paraId="2D631763" w14:textId="77777777" w:rsid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r>
      <w:r w:rsidRPr="00CC392E">
        <w:rPr>
          <w:b w:val="0"/>
          <w:color w:val="000000"/>
          <w:sz w:val="26"/>
          <w:szCs w:val="26"/>
        </w:rPr>
        <w:lastRenderedPageBreak/>
        <w:t>interface vlan 70</w:t>
      </w:r>
      <w:r w:rsidRPr="00CC392E">
        <w:rPr>
          <w:b w:val="0"/>
          <w:color w:val="000000"/>
          <w:sz w:val="26"/>
          <w:szCs w:val="26"/>
        </w:rPr>
        <w:br/>
        <w:t>standby 1 ip 192.168.70.3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90</w:t>
      </w:r>
      <w:r w:rsidRPr="00CC392E">
        <w:rPr>
          <w:b w:val="0"/>
          <w:color w:val="000000"/>
          <w:sz w:val="26"/>
          <w:szCs w:val="26"/>
        </w:rPr>
        <w:br/>
        <w:t>standby 1 ip 192.168.90.3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p>
    <w:p w14:paraId="73336E10" w14:textId="77777777" w:rsidR="00CC392E" w:rsidRDefault="00CC392E" w:rsidP="00CC392E">
      <w:pPr>
        <w:pStyle w:val="Tiumccp1"/>
        <w:rPr>
          <w:b w:val="0"/>
          <w:color w:val="000000"/>
          <w:sz w:val="26"/>
          <w:szCs w:val="26"/>
        </w:rPr>
      </w:pPr>
    </w:p>
    <w:p w14:paraId="02EB3ECC" w14:textId="32DB1C23" w:rsidR="00CC392E" w:rsidRDefault="0072266E" w:rsidP="00CC392E">
      <w:pPr>
        <w:pStyle w:val="Tiumccp1"/>
        <w:numPr>
          <w:ilvl w:val="0"/>
          <w:numId w:val="16"/>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C1_1</w:t>
      </w:r>
    </w:p>
    <w:p w14:paraId="2A14FE63" w14:textId="4D8503AF" w:rsidR="0072266E" w:rsidRP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t>interface vlan 70</w:t>
      </w:r>
      <w:r w:rsidRPr="00CC392E">
        <w:rPr>
          <w:b w:val="0"/>
          <w:color w:val="000000"/>
          <w:sz w:val="26"/>
          <w:szCs w:val="26"/>
        </w:rPr>
        <w:br/>
        <w:t>standby 1 ip 192.168.70.3</w:t>
      </w:r>
      <w:r w:rsidRPr="00CC392E">
        <w:rPr>
          <w:b w:val="0"/>
          <w:color w:val="000000"/>
          <w:sz w:val="26"/>
          <w:szCs w:val="26"/>
        </w:rPr>
        <w:br/>
      </w:r>
      <w:r w:rsidRPr="00CC392E">
        <w:rPr>
          <w:b w:val="0"/>
          <w:color w:val="000000"/>
          <w:sz w:val="26"/>
          <w:szCs w:val="26"/>
        </w:rPr>
        <w:lastRenderedPageBreak/>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90</w:t>
      </w:r>
    </w:p>
    <w:p w14:paraId="64EB918E" w14:textId="3248605B" w:rsidR="0072266E" w:rsidRPr="00CC392E" w:rsidRDefault="0072266E" w:rsidP="00CC392E">
      <w:pPr>
        <w:pStyle w:val="Tiumccp1"/>
        <w:ind w:left="720"/>
        <w:rPr>
          <w:rStyle w:val="fontstyle01"/>
          <w:rFonts w:ascii="Times New Roman" w:hAnsi="Times New Roman"/>
          <w:b w:val="0"/>
          <w:sz w:val="26"/>
          <w:szCs w:val="26"/>
        </w:rPr>
      </w:pPr>
      <w:r w:rsidRPr="00CC392E">
        <w:rPr>
          <w:rStyle w:val="fontstyle01"/>
          <w:rFonts w:ascii="Times New Roman" w:hAnsi="Times New Roman"/>
          <w:b w:val="0"/>
          <w:sz w:val="26"/>
          <w:szCs w:val="26"/>
        </w:rPr>
        <w:t>standby 1 ip 192.168.90.3</w:t>
      </w:r>
      <w:r w:rsidRPr="00CC392E">
        <w:rPr>
          <w:b w:val="0"/>
          <w:color w:val="000000"/>
          <w:sz w:val="26"/>
          <w:szCs w:val="26"/>
        </w:rPr>
        <w:br/>
      </w:r>
      <w:r w:rsidRPr="00CC392E">
        <w:rPr>
          <w:rStyle w:val="fontstyle01"/>
          <w:rFonts w:ascii="Times New Roman" w:hAnsi="Times New Roman"/>
          <w:b w:val="0"/>
          <w:sz w:val="26"/>
          <w:szCs w:val="26"/>
        </w:rPr>
        <w:t>standby 1 priority 150</w:t>
      </w:r>
      <w:r w:rsidRPr="00CC392E">
        <w:rPr>
          <w:b w:val="0"/>
          <w:color w:val="000000"/>
          <w:sz w:val="26"/>
          <w:szCs w:val="26"/>
        </w:rPr>
        <w:br/>
      </w:r>
      <w:r w:rsidRPr="00CC392E">
        <w:rPr>
          <w:rStyle w:val="fontstyle01"/>
          <w:rFonts w:ascii="Times New Roman" w:hAnsi="Times New Roman"/>
          <w:b w:val="0"/>
          <w:sz w:val="26"/>
          <w:szCs w:val="26"/>
        </w:rPr>
        <w:t>standby 1 preempt</w:t>
      </w:r>
      <w:r w:rsidRPr="00CC392E">
        <w:rPr>
          <w:b w:val="0"/>
          <w:color w:val="000000"/>
          <w:sz w:val="26"/>
          <w:szCs w:val="26"/>
        </w:rPr>
        <w:br/>
      </w:r>
      <w:r w:rsidRPr="00CC392E">
        <w:rPr>
          <w:rStyle w:val="fontstyle01"/>
          <w:rFonts w:ascii="Times New Roman" w:hAnsi="Times New Roman"/>
          <w:b w:val="0"/>
          <w:sz w:val="26"/>
          <w:szCs w:val="26"/>
        </w:rPr>
        <w:t>standby version 2</w:t>
      </w:r>
      <w:r w:rsidRPr="00CC392E">
        <w:rPr>
          <w:b w:val="0"/>
          <w:color w:val="000000"/>
          <w:sz w:val="26"/>
          <w:szCs w:val="26"/>
        </w:rPr>
        <w:br/>
      </w:r>
      <w:r w:rsidRPr="00CC392E">
        <w:rPr>
          <w:rStyle w:val="fontstyle01"/>
          <w:rFonts w:ascii="Times New Roman" w:hAnsi="Times New Roman"/>
          <w:b w:val="0"/>
          <w:sz w:val="26"/>
          <w:szCs w:val="26"/>
        </w:rPr>
        <w:t>standby 2 ipv6 autoconfig</w:t>
      </w:r>
      <w:r w:rsidRPr="00CC392E">
        <w:rPr>
          <w:b w:val="0"/>
          <w:color w:val="000000"/>
          <w:sz w:val="26"/>
          <w:szCs w:val="26"/>
        </w:rPr>
        <w:br/>
      </w:r>
      <w:r w:rsidRPr="00CC392E">
        <w:rPr>
          <w:rStyle w:val="fontstyle01"/>
          <w:rFonts w:ascii="Times New Roman" w:hAnsi="Times New Roman"/>
          <w:b w:val="0"/>
          <w:sz w:val="26"/>
          <w:szCs w:val="26"/>
        </w:rPr>
        <w:t>standby 2 priority 151</w:t>
      </w:r>
      <w:r w:rsidRPr="00CC392E">
        <w:rPr>
          <w:b w:val="0"/>
          <w:color w:val="000000"/>
          <w:sz w:val="26"/>
          <w:szCs w:val="26"/>
        </w:rPr>
        <w:br/>
      </w:r>
      <w:r w:rsidRPr="00CC392E">
        <w:rPr>
          <w:rStyle w:val="fontstyle01"/>
          <w:rFonts w:ascii="Times New Roman" w:hAnsi="Times New Roman"/>
          <w:b w:val="0"/>
          <w:sz w:val="26"/>
          <w:szCs w:val="26"/>
        </w:rPr>
        <w:t>standby 2 preempt</w:t>
      </w:r>
    </w:p>
    <w:p w14:paraId="5E5345F5" w14:textId="77777777" w:rsidR="0072266E" w:rsidRPr="00CC077B" w:rsidRDefault="0072266E" w:rsidP="00CC077B">
      <w:pPr>
        <w:pStyle w:val="Tiumccp1"/>
        <w:rPr>
          <w:b w:val="0"/>
        </w:rPr>
      </w:pPr>
    </w:p>
    <w:p w14:paraId="71E76185" w14:textId="6C78C17D" w:rsidR="00FF6248" w:rsidRPr="00CC077B" w:rsidRDefault="00FF6248" w:rsidP="00D41ED9">
      <w:pPr>
        <w:pStyle w:val="Tiumccp1"/>
        <w:outlineLvl w:val="0"/>
      </w:pPr>
      <w:bookmarkStart w:id="40" w:name="_Toc132875311"/>
      <w:r w:rsidRPr="00CC077B">
        <w:t>4.</w:t>
      </w:r>
      <w:r w:rsidR="002A5326">
        <w:t>5</w:t>
      </w:r>
      <w:r w:rsidR="00A92FC5" w:rsidRPr="00CC077B">
        <w:t xml:space="preserve"> Cấu hình </w:t>
      </w:r>
      <w:r w:rsidR="0072266E" w:rsidRPr="00CC077B">
        <w:t>DHCP Snooping</w:t>
      </w:r>
      <w:bookmarkEnd w:id="40"/>
    </w:p>
    <w:p w14:paraId="3D4440D8" w14:textId="1E923A2C" w:rsidR="002371F9" w:rsidRPr="002371F9" w:rsidRDefault="0072266E" w:rsidP="002371F9">
      <w:pPr>
        <w:pStyle w:val="Tiumccp1"/>
        <w:rPr>
          <w:bCs/>
          <w:color w:val="000000"/>
          <w:sz w:val="26"/>
          <w:szCs w:val="26"/>
        </w:rPr>
      </w:pPr>
      <w:r w:rsidRPr="002371F9">
        <w:rPr>
          <w:bCs/>
          <w:color w:val="000000"/>
          <w:sz w:val="26"/>
          <w:szCs w:val="26"/>
        </w:rPr>
        <w:t>CHI NHÁNH 1</w:t>
      </w:r>
    </w:p>
    <w:p w14:paraId="0F985747" w14:textId="7BFABEE7"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A1</w:t>
      </w:r>
    </w:p>
    <w:p w14:paraId="2762C6A8" w14:textId="77777777" w:rsidR="002371F9" w:rsidRDefault="0072266E" w:rsidP="002371F9">
      <w:pPr>
        <w:pStyle w:val="Tiumccp1"/>
        <w:ind w:left="720"/>
        <w:rPr>
          <w:b w:val="0"/>
          <w:color w:val="000000"/>
          <w:sz w:val="26"/>
          <w:szCs w:val="26"/>
        </w:rPr>
      </w:pPr>
      <w:r w:rsidRPr="002371F9">
        <w:rPr>
          <w:b w:val="0"/>
          <w:color w:val="000000"/>
          <w:sz w:val="26"/>
          <w:szCs w:val="26"/>
        </w:rPr>
        <w:lastRenderedPageBreak/>
        <w:br/>
        <w:t>ip dhcp snooping</w:t>
      </w:r>
      <w:r w:rsidRPr="002371F9">
        <w:rPr>
          <w:b w:val="0"/>
          <w:color w:val="000000"/>
          <w:sz w:val="26"/>
          <w:szCs w:val="26"/>
        </w:rPr>
        <w:br/>
        <w:t>interface f0/1</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1DC9C52F" w14:textId="77777777" w:rsidR="002371F9" w:rsidRDefault="002371F9" w:rsidP="002371F9">
      <w:pPr>
        <w:pStyle w:val="Tiumccp1"/>
        <w:ind w:left="720"/>
        <w:rPr>
          <w:b w:val="0"/>
          <w:color w:val="000000"/>
          <w:sz w:val="26"/>
          <w:szCs w:val="26"/>
        </w:rPr>
      </w:pPr>
    </w:p>
    <w:p w14:paraId="09C04DD4" w14:textId="2C1E29A9"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A1</w:t>
      </w:r>
    </w:p>
    <w:p w14:paraId="31D3032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1DE71EFC" w14:textId="77777777" w:rsidR="002371F9" w:rsidRDefault="0072266E" w:rsidP="00CC077B">
      <w:pPr>
        <w:pStyle w:val="Tiumccp1"/>
        <w:rPr>
          <w:bCs/>
          <w:color w:val="000000"/>
          <w:sz w:val="26"/>
          <w:szCs w:val="26"/>
        </w:rPr>
      </w:pPr>
      <w:r w:rsidRPr="002371F9">
        <w:rPr>
          <w:b w:val="0"/>
          <w:color w:val="000000"/>
          <w:sz w:val="26"/>
          <w:szCs w:val="26"/>
        </w:rPr>
        <w:br/>
      </w:r>
      <w:r w:rsidRPr="002371F9">
        <w:rPr>
          <w:bCs/>
          <w:color w:val="000000"/>
          <w:sz w:val="26"/>
          <w:szCs w:val="26"/>
        </w:rPr>
        <w:t>CHI NHÁNH 2</w:t>
      </w:r>
    </w:p>
    <w:p w14:paraId="2AB2D954" w14:textId="7D4159D5"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B1</w:t>
      </w:r>
    </w:p>
    <w:p w14:paraId="4FBCF26F"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507DF0DB" w14:textId="77777777" w:rsidR="002371F9" w:rsidRDefault="002371F9" w:rsidP="002371F9">
      <w:pPr>
        <w:pStyle w:val="Tiumccp1"/>
        <w:ind w:left="720"/>
        <w:rPr>
          <w:b w:val="0"/>
          <w:color w:val="000000"/>
          <w:sz w:val="26"/>
          <w:szCs w:val="26"/>
        </w:rPr>
      </w:pPr>
    </w:p>
    <w:p w14:paraId="7C0A3860" w14:textId="2C5521D2"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B</w:t>
      </w:r>
    </w:p>
    <w:p w14:paraId="3CFE7568"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2DA407F2" w14:textId="77777777" w:rsidR="002371F9" w:rsidRDefault="0072266E" w:rsidP="00CC077B">
      <w:pPr>
        <w:pStyle w:val="Tiumccp1"/>
        <w:rPr>
          <w:bCs/>
          <w:color w:val="000000"/>
          <w:sz w:val="26"/>
          <w:szCs w:val="26"/>
        </w:rPr>
      </w:pPr>
      <w:r w:rsidRPr="002371F9">
        <w:rPr>
          <w:b w:val="0"/>
          <w:color w:val="000000"/>
          <w:sz w:val="26"/>
          <w:szCs w:val="26"/>
        </w:rPr>
        <w:lastRenderedPageBreak/>
        <w:br/>
      </w:r>
      <w:r w:rsidRPr="002371F9">
        <w:rPr>
          <w:bCs/>
          <w:color w:val="000000"/>
          <w:sz w:val="26"/>
          <w:szCs w:val="26"/>
        </w:rPr>
        <w:t>CHI NHÁNH 3</w:t>
      </w:r>
    </w:p>
    <w:p w14:paraId="048E5CC6" w14:textId="72F9A536"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C1</w:t>
      </w:r>
    </w:p>
    <w:p w14:paraId="483B510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25E69C2C" w14:textId="77777777" w:rsidR="002371F9" w:rsidRDefault="002371F9" w:rsidP="002371F9">
      <w:pPr>
        <w:pStyle w:val="Tiumccp1"/>
        <w:ind w:left="720"/>
        <w:rPr>
          <w:b w:val="0"/>
          <w:color w:val="000000"/>
          <w:sz w:val="26"/>
          <w:szCs w:val="26"/>
        </w:rPr>
      </w:pPr>
    </w:p>
    <w:p w14:paraId="16DF945A" w14:textId="6F593843"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C1_1</w:t>
      </w:r>
    </w:p>
    <w:p w14:paraId="62EA3B30"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3AA3C04F" w14:textId="77777777" w:rsidR="002371F9" w:rsidRDefault="002371F9" w:rsidP="002371F9">
      <w:pPr>
        <w:pStyle w:val="Tiumccp1"/>
        <w:ind w:left="720"/>
        <w:rPr>
          <w:b w:val="0"/>
          <w:color w:val="000000"/>
          <w:sz w:val="26"/>
          <w:szCs w:val="26"/>
        </w:rPr>
      </w:pPr>
    </w:p>
    <w:p w14:paraId="0795862D" w14:textId="59AE3D8C"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C1_2</w:t>
      </w:r>
    </w:p>
    <w:p w14:paraId="2A4EEB28" w14:textId="4EED7B06" w:rsidR="0072266E" w:rsidRPr="002371F9" w:rsidRDefault="0072266E" w:rsidP="002371F9">
      <w:pPr>
        <w:pStyle w:val="Tiumccp1"/>
        <w:ind w:left="720"/>
        <w:rPr>
          <w:bCs/>
          <w:color w:val="000000"/>
          <w:sz w:val="26"/>
          <w:szCs w:val="26"/>
        </w:rPr>
      </w:pPr>
      <w:r w:rsidRPr="002371F9">
        <w:rPr>
          <w:b w:val="0"/>
          <w:color w:val="000000"/>
          <w:sz w:val="26"/>
          <w:szCs w:val="26"/>
        </w:rPr>
        <w:br/>
        <w:t>ip dhcp snooping</w:t>
      </w:r>
      <w:r w:rsidRPr="002371F9">
        <w:rPr>
          <w:b w:val="0"/>
          <w:color w:val="000000"/>
          <w:sz w:val="26"/>
          <w:szCs w:val="26"/>
        </w:rPr>
        <w:br/>
        <w:t>interface f0/4</w:t>
      </w:r>
      <w:r w:rsidRPr="002371F9">
        <w:rPr>
          <w:b w:val="0"/>
          <w:color w:val="000000"/>
          <w:sz w:val="26"/>
          <w:szCs w:val="26"/>
        </w:rPr>
        <w:br/>
        <w:t>ip dhcp snooping trust</w:t>
      </w:r>
    </w:p>
    <w:p w14:paraId="4CB36426" w14:textId="3E865EF4" w:rsidR="00B87066" w:rsidRPr="002371F9" w:rsidRDefault="00B87066" w:rsidP="00CC077B">
      <w:pPr>
        <w:pStyle w:val="Tiumccp1"/>
        <w:rPr>
          <w:sz w:val="26"/>
          <w:szCs w:val="26"/>
        </w:rPr>
      </w:pPr>
    </w:p>
    <w:p w14:paraId="43F590B4" w14:textId="77777777" w:rsidR="00B87066" w:rsidRPr="002371F9" w:rsidRDefault="00B87066" w:rsidP="00CC077B">
      <w:pPr>
        <w:pStyle w:val="Tiumccp1"/>
        <w:rPr>
          <w:sz w:val="26"/>
          <w:szCs w:val="26"/>
        </w:rPr>
      </w:pPr>
    </w:p>
    <w:p w14:paraId="78EEA319" w14:textId="1FE3573A" w:rsidR="00FF3E90" w:rsidRPr="00E00D25" w:rsidRDefault="007B7FF5" w:rsidP="000850DC">
      <w:pPr>
        <w:pStyle w:val="Heading1"/>
        <w:rPr>
          <w:rFonts w:ascii="Times New Roman" w:hAnsi="Times New Roman" w:cs="Times New Roman"/>
        </w:rPr>
      </w:pPr>
      <w:r w:rsidRPr="00CC077B">
        <w:rPr>
          <w:sz w:val="32"/>
          <w:szCs w:val="32"/>
        </w:rPr>
        <w:br w:type="page"/>
      </w:r>
      <w:bookmarkStart w:id="41" w:name="_Toc132875312"/>
      <w:r w:rsidR="00FF3E90" w:rsidRPr="00E00D25">
        <w:rPr>
          <w:rFonts w:ascii="Times New Roman" w:hAnsi="Times New Roman" w:cs="Times New Roman"/>
          <w:color w:val="auto"/>
        </w:rPr>
        <w:lastRenderedPageBreak/>
        <w:t>4.</w:t>
      </w:r>
      <w:r w:rsidR="002A5326">
        <w:rPr>
          <w:rFonts w:ascii="Times New Roman" w:hAnsi="Times New Roman" w:cs="Times New Roman"/>
          <w:color w:val="auto"/>
        </w:rPr>
        <w:t>6</w:t>
      </w:r>
      <w:r w:rsidR="00FF3E90" w:rsidRPr="00E00D25">
        <w:rPr>
          <w:rFonts w:ascii="Times New Roman" w:hAnsi="Times New Roman" w:cs="Times New Roman"/>
          <w:color w:val="auto"/>
        </w:rPr>
        <w:t xml:space="preserve"> Cấu hình SSH</w:t>
      </w:r>
      <w:bookmarkEnd w:id="41"/>
    </w:p>
    <w:p w14:paraId="47A1F559" w14:textId="12875918" w:rsidR="00953708" w:rsidRPr="00953708" w:rsidRDefault="00FF3E90" w:rsidP="00953708">
      <w:pPr>
        <w:pStyle w:val="ListParagraph"/>
        <w:numPr>
          <w:ilvl w:val="0"/>
          <w:numId w:val="16"/>
        </w:numPr>
        <w:spacing w:after="200" w:line="276" w:lineRule="auto"/>
        <w:rPr>
          <w:sz w:val="26"/>
          <w:szCs w:val="26"/>
        </w:rPr>
      </w:pPr>
      <w:r w:rsidRPr="00FF3E90">
        <w:rPr>
          <w:sz w:val="26"/>
          <w:szCs w:val="26"/>
        </w:rPr>
        <w:t>Multilayer Switch Cơ sở A1</w:t>
      </w:r>
    </w:p>
    <w:p w14:paraId="3B1C6E85" w14:textId="24D13E4D" w:rsidR="00953708" w:rsidRDefault="00953708" w:rsidP="00FF3E90">
      <w:pPr>
        <w:spacing w:after="200" w:line="276" w:lineRule="auto"/>
        <w:ind w:left="360"/>
        <w:rPr>
          <w:bCs/>
          <w:sz w:val="26"/>
          <w:szCs w:val="26"/>
        </w:rPr>
      </w:pPr>
      <w:r>
        <w:rPr>
          <w:bCs/>
          <w:sz w:val="26"/>
          <w:szCs w:val="26"/>
        </w:rPr>
        <w:t>enable</w:t>
      </w:r>
    </w:p>
    <w:p w14:paraId="03DC04E9" w14:textId="76129CF3" w:rsidR="00953708" w:rsidRDefault="00953708" w:rsidP="00FF3E90">
      <w:pPr>
        <w:spacing w:after="200" w:line="276" w:lineRule="auto"/>
        <w:ind w:left="360"/>
        <w:rPr>
          <w:bCs/>
          <w:sz w:val="26"/>
          <w:szCs w:val="26"/>
        </w:rPr>
      </w:pPr>
      <w:r>
        <w:rPr>
          <w:bCs/>
          <w:sz w:val="26"/>
          <w:szCs w:val="26"/>
        </w:rPr>
        <w:t>configure terminal</w:t>
      </w:r>
    </w:p>
    <w:p w14:paraId="2E255C08" w14:textId="6D71A038" w:rsidR="00FF3E90" w:rsidRPr="00FF3E90" w:rsidRDefault="00FF3E90" w:rsidP="00FF3E90">
      <w:pPr>
        <w:spacing w:after="200" w:line="276" w:lineRule="auto"/>
        <w:ind w:left="360"/>
        <w:rPr>
          <w:bCs/>
          <w:sz w:val="26"/>
          <w:szCs w:val="26"/>
        </w:rPr>
      </w:pPr>
      <w:r w:rsidRPr="00FF3E90">
        <w:rPr>
          <w:bCs/>
          <w:sz w:val="26"/>
          <w:szCs w:val="26"/>
        </w:rPr>
        <w:t>ip domain-name SSHA1</w:t>
      </w:r>
    </w:p>
    <w:p w14:paraId="67996AF9" w14:textId="77777777" w:rsidR="00FF3E90" w:rsidRPr="00FF3E90" w:rsidRDefault="00FF3E90" w:rsidP="00FF3E90">
      <w:pPr>
        <w:spacing w:after="200" w:line="276" w:lineRule="auto"/>
        <w:ind w:left="360"/>
        <w:rPr>
          <w:bCs/>
          <w:sz w:val="26"/>
          <w:szCs w:val="26"/>
        </w:rPr>
      </w:pPr>
      <w:r w:rsidRPr="00FF3E90">
        <w:rPr>
          <w:bCs/>
          <w:sz w:val="26"/>
          <w:szCs w:val="26"/>
        </w:rPr>
        <w:t>hostname SWA1</w:t>
      </w:r>
    </w:p>
    <w:p w14:paraId="2162F8D7" w14:textId="77777777" w:rsidR="00FF3E90" w:rsidRPr="00FF3E90" w:rsidRDefault="00FF3E90" w:rsidP="00FF3E90">
      <w:pPr>
        <w:spacing w:after="200" w:line="276" w:lineRule="auto"/>
        <w:ind w:left="360"/>
        <w:rPr>
          <w:bCs/>
          <w:sz w:val="26"/>
          <w:szCs w:val="26"/>
        </w:rPr>
      </w:pPr>
      <w:r w:rsidRPr="00FF3E90">
        <w:rPr>
          <w:bCs/>
          <w:sz w:val="26"/>
          <w:szCs w:val="26"/>
        </w:rPr>
        <w:t>username admin privilege 15 password admin</w:t>
      </w:r>
    </w:p>
    <w:p w14:paraId="6CF11DE1" w14:textId="77777777" w:rsidR="00FF3E90" w:rsidRPr="00FF3E90" w:rsidRDefault="00FF3E90" w:rsidP="00FF3E90">
      <w:pPr>
        <w:spacing w:after="200" w:line="276" w:lineRule="auto"/>
        <w:ind w:left="360"/>
        <w:rPr>
          <w:bCs/>
          <w:sz w:val="26"/>
          <w:szCs w:val="26"/>
        </w:rPr>
      </w:pPr>
      <w:r w:rsidRPr="00FF3E90">
        <w:rPr>
          <w:bCs/>
          <w:sz w:val="26"/>
          <w:szCs w:val="26"/>
        </w:rPr>
        <w:t>line vty 0 15</w:t>
      </w:r>
    </w:p>
    <w:p w14:paraId="79142F67" w14:textId="77777777" w:rsidR="00FF3E90" w:rsidRPr="00FF3E90" w:rsidRDefault="00FF3E90" w:rsidP="00FF3E90">
      <w:pPr>
        <w:spacing w:after="200" w:line="276" w:lineRule="auto"/>
        <w:ind w:left="360"/>
        <w:rPr>
          <w:bCs/>
          <w:sz w:val="26"/>
          <w:szCs w:val="26"/>
        </w:rPr>
      </w:pPr>
      <w:r w:rsidRPr="00FF3E90">
        <w:rPr>
          <w:bCs/>
          <w:sz w:val="26"/>
          <w:szCs w:val="26"/>
        </w:rPr>
        <w:t>transport input ssh</w:t>
      </w:r>
    </w:p>
    <w:p w14:paraId="166B8D90" w14:textId="77777777" w:rsidR="00FF3E90" w:rsidRPr="00FF3E90" w:rsidRDefault="00FF3E90" w:rsidP="00FF3E90">
      <w:pPr>
        <w:spacing w:after="200" w:line="276" w:lineRule="auto"/>
        <w:ind w:left="360"/>
        <w:rPr>
          <w:bCs/>
          <w:sz w:val="26"/>
          <w:szCs w:val="26"/>
        </w:rPr>
      </w:pPr>
      <w:r w:rsidRPr="00FF3E90">
        <w:rPr>
          <w:bCs/>
          <w:sz w:val="26"/>
          <w:szCs w:val="26"/>
        </w:rPr>
        <w:t>login local</w:t>
      </w:r>
    </w:p>
    <w:p w14:paraId="4379C29F" w14:textId="77777777" w:rsidR="00FF3E90" w:rsidRPr="00FF3E90" w:rsidRDefault="00FF3E90" w:rsidP="00FF3E90">
      <w:pPr>
        <w:spacing w:after="200" w:line="276" w:lineRule="auto"/>
        <w:ind w:left="360"/>
        <w:rPr>
          <w:bCs/>
          <w:sz w:val="26"/>
          <w:szCs w:val="26"/>
        </w:rPr>
      </w:pPr>
      <w:r w:rsidRPr="00FF3E90">
        <w:rPr>
          <w:bCs/>
          <w:sz w:val="26"/>
          <w:szCs w:val="26"/>
        </w:rPr>
        <w:t xml:space="preserve">crypto key </w:t>
      </w:r>
      <w:proofErr w:type="gramStart"/>
      <w:r w:rsidRPr="00FF3E90">
        <w:rPr>
          <w:bCs/>
          <w:sz w:val="26"/>
          <w:szCs w:val="26"/>
        </w:rPr>
        <w:t>generate</w:t>
      </w:r>
      <w:proofErr w:type="gramEnd"/>
      <w:r w:rsidRPr="00FF3E90">
        <w:rPr>
          <w:bCs/>
          <w:sz w:val="26"/>
          <w:szCs w:val="26"/>
        </w:rPr>
        <w:t xml:space="preserve"> rsa general-keys modulus 2048</w:t>
      </w:r>
    </w:p>
    <w:p w14:paraId="312C2834" w14:textId="77777777" w:rsidR="00FF3E90" w:rsidRPr="00FF3E90" w:rsidRDefault="00FF3E90" w:rsidP="00FF3E90">
      <w:pPr>
        <w:spacing w:after="200" w:line="276" w:lineRule="auto"/>
        <w:ind w:left="360"/>
        <w:rPr>
          <w:bCs/>
          <w:sz w:val="26"/>
          <w:szCs w:val="26"/>
        </w:rPr>
      </w:pPr>
      <w:r w:rsidRPr="00FF3E90">
        <w:rPr>
          <w:bCs/>
          <w:sz w:val="26"/>
          <w:szCs w:val="26"/>
        </w:rPr>
        <w:t>ip ssh version 2</w:t>
      </w:r>
    </w:p>
    <w:p w14:paraId="060F0F96" w14:textId="77777777" w:rsidR="00FF3E90" w:rsidRPr="00FF3E90" w:rsidRDefault="00FF3E90" w:rsidP="00FF3E90">
      <w:pPr>
        <w:spacing w:after="200" w:line="276" w:lineRule="auto"/>
        <w:ind w:left="360"/>
        <w:rPr>
          <w:bCs/>
          <w:sz w:val="26"/>
          <w:szCs w:val="26"/>
        </w:rPr>
      </w:pPr>
      <w:r w:rsidRPr="00FF3E90">
        <w:rPr>
          <w:bCs/>
          <w:sz w:val="26"/>
          <w:szCs w:val="26"/>
        </w:rPr>
        <w:t>end</w:t>
      </w:r>
    </w:p>
    <w:p w14:paraId="6E965460" w14:textId="77777777" w:rsidR="00FF3E90" w:rsidRDefault="00FF3E90" w:rsidP="00FF3E90">
      <w:pPr>
        <w:spacing w:after="200" w:line="276" w:lineRule="auto"/>
        <w:ind w:left="360"/>
        <w:rPr>
          <w:bCs/>
          <w:sz w:val="26"/>
          <w:szCs w:val="26"/>
        </w:rPr>
      </w:pPr>
      <w:r w:rsidRPr="00FF3E90">
        <w:rPr>
          <w:bCs/>
          <w:sz w:val="26"/>
          <w:szCs w:val="26"/>
        </w:rPr>
        <w:t>write</w:t>
      </w:r>
    </w:p>
    <w:p w14:paraId="07324E11" w14:textId="77777777" w:rsidR="00FF3E90" w:rsidRDefault="00FF3E90" w:rsidP="00FB53D0">
      <w:pPr>
        <w:spacing w:after="200" w:line="276" w:lineRule="auto"/>
        <w:jc w:val="center"/>
        <w:rPr>
          <w:b/>
          <w:sz w:val="26"/>
          <w:szCs w:val="26"/>
        </w:rPr>
      </w:pPr>
      <w:r w:rsidRPr="00FF3E90">
        <w:rPr>
          <w:b/>
          <w:noProof/>
          <w:sz w:val="26"/>
          <w:szCs w:val="26"/>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 xml:space="preserve">crypto key </w:t>
      </w:r>
      <w:proofErr w:type="gramStart"/>
      <w:r w:rsidRPr="00FF3E90">
        <w:rPr>
          <w:bCs/>
          <w:sz w:val="26"/>
          <w:szCs w:val="26"/>
        </w:rPr>
        <w:t>generate</w:t>
      </w:r>
      <w:proofErr w:type="gramEnd"/>
      <w:r w:rsidRPr="00FF3E90">
        <w:rPr>
          <w:bCs/>
          <w:sz w:val="26"/>
          <w:szCs w:val="26"/>
        </w:rPr>
        <w:t xml:space="preserv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 xml:space="preserve">crypto key </w:t>
      </w:r>
      <w:proofErr w:type="gramStart"/>
      <w:r w:rsidRPr="00FF3E90">
        <w:rPr>
          <w:bCs/>
          <w:sz w:val="26"/>
          <w:szCs w:val="26"/>
        </w:rPr>
        <w:t>generate</w:t>
      </w:r>
      <w:proofErr w:type="gramEnd"/>
      <w:r w:rsidRPr="00FF3E90">
        <w:rPr>
          <w:bCs/>
          <w:sz w:val="26"/>
          <w:szCs w:val="26"/>
        </w:rPr>
        <w:t xml:space="preserv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1"/>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 xml:space="preserve">crypto key </w:t>
      </w:r>
      <w:proofErr w:type="gramStart"/>
      <w:r w:rsidRPr="009F3CE1">
        <w:rPr>
          <w:bCs/>
          <w:sz w:val="26"/>
          <w:szCs w:val="26"/>
        </w:rPr>
        <w:t>generate</w:t>
      </w:r>
      <w:proofErr w:type="gramEnd"/>
      <w:r w:rsidRPr="009F3CE1">
        <w:rPr>
          <w:bCs/>
          <w:sz w:val="26"/>
          <w:szCs w:val="26"/>
        </w:rPr>
        <w:t xml:space="preserv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5"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6"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7"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8"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9"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70"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1"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2" w:history="1">
        <w:r w:rsidRPr="003F37DB">
          <w:rPr>
            <w:rStyle w:val="Hyperlink"/>
            <w:bCs/>
            <w:i/>
            <w:iCs/>
            <w:color w:val="auto"/>
            <w:sz w:val="26"/>
            <w:szCs w:val="26"/>
            <w:u w:val="none"/>
          </w:rPr>
          <w:t>Khmer Cisco Learn</w:t>
        </w:r>
      </w:hyperlink>
    </w:p>
    <w:sectPr w:rsidR="003F37DB" w:rsidRPr="003F37DB" w:rsidSect="00DB7595">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1E1B7" w14:textId="77777777" w:rsidR="00457F66" w:rsidRDefault="00457F66" w:rsidP="00453AB1">
      <w:r>
        <w:separator/>
      </w:r>
    </w:p>
  </w:endnote>
  <w:endnote w:type="continuationSeparator" w:id="0">
    <w:p w14:paraId="48F33064" w14:textId="77777777" w:rsidR="00457F66" w:rsidRDefault="00457F6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F3523" w14:textId="77777777" w:rsidR="00457F66" w:rsidRDefault="00457F66" w:rsidP="00453AB1">
      <w:r>
        <w:separator/>
      </w:r>
    </w:p>
  </w:footnote>
  <w:footnote w:type="continuationSeparator" w:id="0">
    <w:p w14:paraId="4808CB99" w14:textId="77777777" w:rsidR="00457F66" w:rsidRDefault="00457F6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776AFC" w:rsidRDefault="00776AFC">
    <w:pPr>
      <w:pStyle w:val="Header"/>
      <w:jc w:val="center"/>
    </w:pPr>
  </w:p>
  <w:p w14:paraId="3A9219D0" w14:textId="77777777" w:rsidR="00776AFC" w:rsidRDefault="00776A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56759281" w:rsidR="00776AFC" w:rsidRDefault="00776AFC">
        <w:pPr>
          <w:pStyle w:val="Header"/>
          <w:jc w:val="center"/>
        </w:pPr>
        <w:r>
          <w:fldChar w:fldCharType="begin"/>
        </w:r>
        <w:r>
          <w:instrText xml:space="preserve"> PAGE   \* MERGEFORMAT </w:instrText>
        </w:r>
        <w:r>
          <w:fldChar w:fldCharType="separate"/>
        </w:r>
        <w:r w:rsidR="00A26913">
          <w:rPr>
            <w:noProof/>
          </w:rPr>
          <w:t>iv</w:t>
        </w:r>
        <w:r>
          <w:rPr>
            <w:noProof/>
          </w:rPr>
          <w:fldChar w:fldCharType="end"/>
        </w:r>
      </w:p>
    </w:sdtContent>
  </w:sdt>
  <w:p w14:paraId="2FDF5FA0" w14:textId="77777777" w:rsidR="00776AFC" w:rsidRDefault="00776AF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001E888E" w:rsidR="00776AFC" w:rsidRDefault="00776AFC">
        <w:pPr>
          <w:pStyle w:val="Header"/>
          <w:jc w:val="center"/>
        </w:pPr>
        <w:r>
          <w:fldChar w:fldCharType="begin"/>
        </w:r>
        <w:r>
          <w:instrText xml:space="preserve"> PAGE   \* MERGEFORMAT </w:instrText>
        </w:r>
        <w:r>
          <w:fldChar w:fldCharType="separate"/>
        </w:r>
        <w:r w:rsidR="00A26913">
          <w:rPr>
            <w:noProof/>
          </w:rPr>
          <w:t>16</w:t>
        </w:r>
        <w:r>
          <w:rPr>
            <w:noProof/>
          </w:rPr>
          <w:fldChar w:fldCharType="end"/>
        </w:r>
      </w:p>
    </w:sdtContent>
  </w:sdt>
  <w:p w14:paraId="3ACA7EFD" w14:textId="77777777" w:rsidR="00776AFC" w:rsidRDefault="00776A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58F3"/>
    <w:rsid w:val="00024496"/>
    <w:rsid w:val="00030AD0"/>
    <w:rsid w:val="0003631D"/>
    <w:rsid w:val="00051316"/>
    <w:rsid w:val="00052CCA"/>
    <w:rsid w:val="00060647"/>
    <w:rsid w:val="00065A49"/>
    <w:rsid w:val="000765FA"/>
    <w:rsid w:val="000850DC"/>
    <w:rsid w:val="00087B26"/>
    <w:rsid w:val="000A2239"/>
    <w:rsid w:val="000B413F"/>
    <w:rsid w:val="000B44E3"/>
    <w:rsid w:val="000E1CAB"/>
    <w:rsid w:val="000E23E6"/>
    <w:rsid w:val="000E2B9E"/>
    <w:rsid w:val="000E5A97"/>
    <w:rsid w:val="000F09CB"/>
    <w:rsid w:val="000F3C13"/>
    <w:rsid w:val="000F5C7A"/>
    <w:rsid w:val="001017F9"/>
    <w:rsid w:val="001047E0"/>
    <w:rsid w:val="0010774D"/>
    <w:rsid w:val="00127BC4"/>
    <w:rsid w:val="001305E3"/>
    <w:rsid w:val="00137133"/>
    <w:rsid w:val="00141B91"/>
    <w:rsid w:val="0014390A"/>
    <w:rsid w:val="00164426"/>
    <w:rsid w:val="001713D7"/>
    <w:rsid w:val="00171C32"/>
    <w:rsid w:val="00180FC3"/>
    <w:rsid w:val="00181102"/>
    <w:rsid w:val="00184865"/>
    <w:rsid w:val="001861D9"/>
    <w:rsid w:val="00194CDE"/>
    <w:rsid w:val="001B07D1"/>
    <w:rsid w:val="001B0EE7"/>
    <w:rsid w:val="001C2F7B"/>
    <w:rsid w:val="001C3643"/>
    <w:rsid w:val="001E4ED3"/>
    <w:rsid w:val="002021C9"/>
    <w:rsid w:val="00206C31"/>
    <w:rsid w:val="00207DC2"/>
    <w:rsid w:val="00210765"/>
    <w:rsid w:val="002371F9"/>
    <w:rsid w:val="00241C00"/>
    <w:rsid w:val="002434B3"/>
    <w:rsid w:val="00252F26"/>
    <w:rsid w:val="002558D1"/>
    <w:rsid w:val="0027640B"/>
    <w:rsid w:val="00281C30"/>
    <w:rsid w:val="002835AE"/>
    <w:rsid w:val="002851AD"/>
    <w:rsid w:val="00291721"/>
    <w:rsid w:val="002A5326"/>
    <w:rsid w:val="002B3DF4"/>
    <w:rsid w:val="002C4B06"/>
    <w:rsid w:val="002D4629"/>
    <w:rsid w:val="002D796D"/>
    <w:rsid w:val="002E545E"/>
    <w:rsid w:val="002F570E"/>
    <w:rsid w:val="002F5CF5"/>
    <w:rsid w:val="003049B1"/>
    <w:rsid w:val="003055B3"/>
    <w:rsid w:val="003218FF"/>
    <w:rsid w:val="00343033"/>
    <w:rsid w:val="0034404C"/>
    <w:rsid w:val="0035622C"/>
    <w:rsid w:val="00356ABB"/>
    <w:rsid w:val="00357C67"/>
    <w:rsid w:val="003659B3"/>
    <w:rsid w:val="00395D70"/>
    <w:rsid w:val="003A25F3"/>
    <w:rsid w:val="003A3362"/>
    <w:rsid w:val="003B5EA5"/>
    <w:rsid w:val="003C28FB"/>
    <w:rsid w:val="003D53B9"/>
    <w:rsid w:val="003D5AAB"/>
    <w:rsid w:val="003F250F"/>
    <w:rsid w:val="003F37DB"/>
    <w:rsid w:val="003F4552"/>
    <w:rsid w:val="00402D03"/>
    <w:rsid w:val="00403FA5"/>
    <w:rsid w:val="004136A4"/>
    <w:rsid w:val="0041689D"/>
    <w:rsid w:val="00417819"/>
    <w:rsid w:val="00424D52"/>
    <w:rsid w:val="004417DD"/>
    <w:rsid w:val="00446FE1"/>
    <w:rsid w:val="00450053"/>
    <w:rsid w:val="00453AB1"/>
    <w:rsid w:val="00457F66"/>
    <w:rsid w:val="004831A8"/>
    <w:rsid w:val="00483369"/>
    <w:rsid w:val="00485993"/>
    <w:rsid w:val="004A7C39"/>
    <w:rsid w:val="004C00E9"/>
    <w:rsid w:val="004C341B"/>
    <w:rsid w:val="004D262D"/>
    <w:rsid w:val="004D7282"/>
    <w:rsid w:val="004E3C16"/>
    <w:rsid w:val="004F344C"/>
    <w:rsid w:val="004F4538"/>
    <w:rsid w:val="004F6513"/>
    <w:rsid w:val="00507E04"/>
    <w:rsid w:val="005132B8"/>
    <w:rsid w:val="00515C4C"/>
    <w:rsid w:val="005520DC"/>
    <w:rsid w:val="005747C9"/>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105FB"/>
    <w:rsid w:val="00615C14"/>
    <w:rsid w:val="00616D8E"/>
    <w:rsid w:val="00637E3F"/>
    <w:rsid w:val="0064189C"/>
    <w:rsid w:val="00644711"/>
    <w:rsid w:val="00650D6A"/>
    <w:rsid w:val="00653481"/>
    <w:rsid w:val="006608DD"/>
    <w:rsid w:val="0068523A"/>
    <w:rsid w:val="006A6987"/>
    <w:rsid w:val="006C1818"/>
    <w:rsid w:val="006D258E"/>
    <w:rsid w:val="006D5857"/>
    <w:rsid w:val="006E315B"/>
    <w:rsid w:val="006F3495"/>
    <w:rsid w:val="006F36F9"/>
    <w:rsid w:val="00711FBC"/>
    <w:rsid w:val="0072266E"/>
    <w:rsid w:val="00734FCA"/>
    <w:rsid w:val="00737340"/>
    <w:rsid w:val="00740C5A"/>
    <w:rsid w:val="00746CCD"/>
    <w:rsid w:val="00757BAC"/>
    <w:rsid w:val="0076127C"/>
    <w:rsid w:val="00766D09"/>
    <w:rsid w:val="00767EFC"/>
    <w:rsid w:val="00776AFC"/>
    <w:rsid w:val="00780592"/>
    <w:rsid w:val="007811F9"/>
    <w:rsid w:val="00791EED"/>
    <w:rsid w:val="00792393"/>
    <w:rsid w:val="007B1A23"/>
    <w:rsid w:val="007B6452"/>
    <w:rsid w:val="007B7FF5"/>
    <w:rsid w:val="007D16E7"/>
    <w:rsid w:val="007D3111"/>
    <w:rsid w:val="007D48B9"/>
    <w:rsid w:val="007E6AB9"/>
    <w:rsid w:val="007E7D94"/>
    <w:rsid w:val="007E7FF7"/>
    <w:rsid w:val="008062E2"/>
    <w:rsid w:val="00824E6C"/>
    <w:rsid w:val="008326CE"/>
    <w:rsid w:val="008419CC"/>
    <w:rsid w:val="008440C5"/>
    <w:rsid w:val="00851BBF"/>
    <w:rsid w:val="008641D3"/>
    <w:rsid w:val="00867C2D"/>
    <w:rsid w:val="00870C00"/>
    <w:rsid w:val="00872280"/>
    <w:rsid w:val="00877058"/>
    <w:rsid w:val="00880D36"/>
    <w:rsid w:val="008875A6"/>
    <w:rsid w:val="00895842"/>
    <w:rsid w:val="008A331B"/>
    <w:rsid w:val="008A7111"/>
    <w:rsid w:val="008C7A15"/>
    <w:rsid w:val="008D13B3"/>
    <w:rsid w:val="008D17B3"/>
    <w:rsid w:val="008E1619"/>
    <w:rsid w:val="008E6453"/>
    <w:rsid w:val="008F775E"/>
    <w:rsid w:val="00922170"/>
    <w:rsid w:val="0092294A"/>
    <w:rsid w:val="009302C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7D4F"/>
    <w:rsid w:val="009F3CE1"/>
    <w:rsid w:val="009F59E5"/>
    <w:rsid w:val="00A038CD"/>
    <w:rsid w:val="00A11C65"/>
    <w:rsid w:val="00A1653E"/>
    <w:rsid w:val="00A171DD"/>
    <w:rsid w:val="00A26913"/>
    <w:rsid w:val="00A30D90"/>
    <w:rsid w:val="00A4267F"/>
    <w:rsid w:val="00A51FC6"/>
    <w:rsid w:val="00A71B56"/>
    <w:rsid w:val="00A80B8B"/>
    <w:rsid w:val="00A836B3"/>
    <w:rsid w:val="00A92FC5"/>
    <w:rsid w:val="00A9351F"/>
    <w:rsid w:val="00AA359A"/>
    <w:rsid w:val="00AB4D8F"/>
    <w:rsid w:val="00AD339F"/>
    <w:rsid w:val="00AD493C"/>
    <w:rsid w:val="00AD5562"/>
    <w:rsid w:val="00AF20E4"/>
    <w:rsid w:val="00B10901"/>
    <w:rsid w:val="00B118C8"/>
    <w:rsid w:val="00B14059"/>
    <w:rsid w:val="00B26346"/>
    <w:rsid w:val="00B307EC"/>
    <w:rsid w:val="00B32EB3"/>
    <w:rsid w:val="00B45650"/>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B1B33"/>
    <w:rsid w:val="00BB2B2A"/>
    <w:rsid w:val="00BC532B"/>
    <w:rsid w:val="00BC66EC"/>
    <w:rsid w:val="00BC73F0"/>
    <w:rsid w:val="00BD2407"/>
    <w:rsid w:val="00BD659D"/>
    <w:rsid w:val="00BE2597"/>
    <w:rsid w:val="00BF2F04"/>
    <w:rsid w:val="00BF648C"/>
    <w:rsid w:val="00BF6D2E"/>
    <w:rsid w:val="00C03839"/>
    <w:rsid w:val="00C04346"/>
    <w:rsid w:val="00C1285F"/>
    <w:rsid w:val="00C2607E"/>
    <w:rsid w:val="00C26D1F"/>
    <w:rsid w:val="00C34197"/>
    <w:rsid w:val="00C56904"/>
    <w:rsid w:val="00C70A1B"/>
    <w:rsid w:val="00C7235C"/>
    <w:rsid w:val="00C75086"/>
    <w:rsid w:val="00C75E10"/>
    <w:rsid w:val="00C97ABC"/>
    <w:rsid w:val="00CA1C39"/>
    <w:rsid w:val="00CA379F"/>
    <w:rsid w:val="00CC077B"/>
    <w:rsid w:val="00CC093B"/>
    <w:rsid w:val="00CC392E"/>
    <w:rsid w:val="00CD13EC"/>
    <w:rsid w:val="00CE5555"/>
    <w:rsid w:val="00CF4222"/>
    <w:rsid w:val="00CF537E"/>
    <w:rsid w:val="00D05A1B"/>
    <w:rsid w:val="00D118F5"/>
    <w:rsid w:val="00D1385C"/>
    <w:rsid w:val="00D147E4"/>
    <w:rsid w:val="00D34D21"/>
    <w:rsid w:val="00D41ED9"/>
    <w:rsid w:val="00DA298A"/>
    <w:rsid w:val="00DA328D"/>
    <w:rsid w:val="00DB12D7"/>
    <w:rsid w:val="00DB1AF9"/>
    <w:rsid w:val="00DB7595"/>
    <w:rsid w:val="00DC2276"/>
    <w:rsid w:val="00DC611E"/>
    <w:rsid w:val="00DD6F81"/>
    <w:rsid w:val="00DD74FD"/>
    <w:rsid w:val="00E00D25"/>
    <w:rsid w:val="00E13756"/>
    <w:rsid w:val="00E22BB2"/>
    <w:rsid w:val="00E440E3"/>
    <w:rsid w:val="00E51820"/>
    <w:rsid w:val="00E544FB"/>
    <w:rsid w:val="00E6348F"/>
    <w:rsid w:val="00E67584"/>
    <w:rsid w:val="00E70A46"/>
    <w:rsid w:val="00E73E69"/>
    <w:rsid w:val="00E766EA"/>
    <w:rsid w:val="00E94AE7"/>
    <w:rsid w:val="00E950EA"/>
    <w:rsid w:val="00E966ED"/>
    <w:rsid w:val="00EA0938"/>
    <w:rsid w:val="00EB41C5"/>
    <w:rsid w:val="00EB6091"/>
    <w:rsid w:val="00EB7F00"/>
    <w:rsid w:val="00EC6967"/>
    <w:rsid w:val="00EC7F38"/>
    <w:rsid w:val="00ED00CA"/>
    <w:rsid w:val="00EE139D"/>
    <w:rsid w:val="00EF1866"/>
    <w:rsid w:val="00F05161"/>
    <w:rsid w:val="00F16B06"/>
    <w:rsid w:val="00F359CB"/>
    <w:rsid w:val="00F43651"/>
    <w:rsid w:val="00F44FE1"/>
    <w:rsid w:val="00F61267"/>
    <w:rsid w:val="00F6183C"/>
    <w:rsid w:val="00F654EF"/>
    <w:rsid w:val="00F679B4"/>
    <w:rsid w:val="00F763A5"/>
    <w:rsid w:val="00F978C2"/>
    <w:rsid w:val="00FA0719"/>
    <w:rsid w:val="00FA07BF"/>
    <w:rsid w:val="00FB53D0"/>
    <w:rsid w:val="00FB62E0"/>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0A8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watch?v=J15Ybdetz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0buMm5FIqgU&amp;t=33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computernetworking747640215.wordpress.com/2018/07/05/secure-shell-ssh-configuration-on-a-switch-and-router-in-packet-trac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wQRZlKXn43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UcCTgWtRSd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bYagbpCpo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1N8WsW9-QtE&amp;t=956s"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B7-7RcZCIb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870B7-8D10-4EE8-BAD1-4C5232D7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7</TotalTime>
  <Pages>89</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3</cp:revision>
  <dcterms:created xsi:type="dcterms:W3CDTF">2024-05-13T09:46:00Z</dcterms:created>
  <dcterms:modified xsi:type="dcterms:W3CDTF">2024-05-13T09:52:00Z</dcterms:modified>
</cp:coreProperties>
</file>