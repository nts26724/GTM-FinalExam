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9143A9" w:rsidRDefault="00CD13EC" w:rsidP="009143A9">
      <w:pPr>
        <w:pStyle w:val="Tiumccp1"/>
      </w:pPr>
      <w:bookmarkStart w:id="6" w:name="_Toc387692911"/>
      <w:bookmarkStart w:id="7" w:name="_Toc132875285"/>
      <w:r w:rsidRPr="009143A9">
        <w:t xml:space="preserve">1.1 </w:t>
      </w:r>
      <w:bookmarkEnd w:id="6"/>
      <w:r w:rsidR="003049B1" w:rsidRPr="009143A9">
        <w:t>Giới thiệu đề tài</w:t>
      </w:r>
      <w:bookmarkEnd w:id="7"/>
    </w:p>
    <w:p w14:paraId="66841192" w14:textId="1C629911" w:rsidR="00207DC2" w:rsidRPr="00CC077B" w:rsidRDefault="00F654EF" w:rsidP="009143A9">
      <w:pPr>
        <w:pStyle w:val="Nidungvnbn"/>
      </w:pPr>
      <w:r w:rsidRPr="00CC077B">
        <w:t xml:space="preserve">Nội dung bài đồ án </w:t>
      </w:r>
      <w:r w:rsidR="007D16E7" w:rsidRPr="00CC077B">
        <w:t xml:space="preserve">cuối kì môn Giao thức mạng máy tính </w:t>
      </w:r>
      <w:r w:rsidRPr="00CC077B">
        <w:t xml:space="preserve">của nhóm chúng em </w:t>
      </w:r>
      <w:r w:rsidR="007D16E7" w:rsidRPr="00CC077B">
        <w:t xml:space="preserve">sẽ trình bày </w:t>
      </w:r>
      <w:r w:rsidR="00FB62E0" w:rsidRPr="00CC077B">
        <w:t xml:space="preserve">về việc </w:t>
      </w:r>
      <w:r w:rsidR="00776AFC">
        <w:rPr>
          <w:lang w:val="vi-VN"/>
        </w:rPr>
        <w:t>t</w:t>
      </w:r>
      <w:r w:rsidR="00776AFC" w:rsidRPr="00EA38D3">
        <w:t xml:space="preserve">hiết kế </w:t>
      </w:r>
      <w:r w:rsidR="00776AFC">
        <w:t>và triển khai</w:t>
      </w:r>
      <w:r w:rsidR="00776AFC" w:rsidRPr="00EA38D3">
        <w:t xml:space="preserve"> hệ thống mạng máy tính cho một </w:t>
      </w:r>
      <w:r w:rsidR="00776AFC">
        <w:t>Doanh nghiệp có trụ sở chính ở T</w:t>
      </w:r>
      <w:r w:rsidR="00930B84">
        <w:t xml:space="preserve">PHCM, và 2 chi nhánh (Một ở Đà </w:t>
      </w:r>
      <w:r w:rsidR="00930B84">
        <w:rPr>
          <w:lang w:val="vi-VN"/>
        </w:rPr>
        <w:t>N</w:t>
      </w:r>
      <w:r w:rsidR="00930B84">
        <w:t xml:space="preserve">ẵng, và một ở Hà </w:t>
      </w:r>
      <w:r w:rsidR="00930B84">
        <w:rPr>
          <w:lang w:val="vi-VN"/>
        </w:rPr>
        <w:t>N</w:t>
      </w:r>
      <w:r w:rsidR="00776AFC">
        <w:t>ội).</w:t>
      </w:r>
      <w:r w:rsidR="0072417C">
        <w:tab/>
      </w:r>
    </w:p>
    <w:p w14:paraId="4FC89A1C" w14:textId="162BB0B6" w:rsidR="007B1A23" w:rsidRPr="009143A9" w:rsidRDefault="001C2F7B" w:rsidP="009143A9">
      <w:pPr>
        <w:pStyle w:val="Tiumccp1"/>
      </w:pPr>
      <w:bookmarkStart w:id="8" w:name="_Toc132875286"/>
      <w:r w:rsidRPr="009143A9">
        <w:t>1.2 Mô tả đề tài</w:t>
      </w:r>
      <w:bookmarkEnd w:id="8"/>
    </w:p>
    <w:p w14:paraId="5DCD0A26" w14:textId="2C5AADE9" w:rsidR="0064189C" w:rsidRPr="009143A9" w:rsidRDefault="003F4552" w:rsidP="009143A9">
      <w:pPr>
        <w:pStyle w:val="Nidungvnbn"/>
      </w:pPr>
      <w:r w:rsidRPr="009143A9">
        <w:t>Đề tài</w:t>
      </w:r>
      <w:r w:rsidR="00B96D2B" w:rsidRPr="009143A9">
        <w:t xml:space="preserve"> triển khai </w:t>
      </w:r>
      <w:r w:rsidR="004C341B" w:rsidRPr="009143A9">
        <w:t xml:space="preserve">sơ đồ mạng </w:t>
      </w:r>
      <w:r w:rsidR="00DA298A" w:rsidRPr="009143A9">
        <w:t xml:space="preserve">cho </w:t>
      </w:r>
      <w:r w:rsidR="007235F9" w:rsidRPr="009143A9">
        <w:t xml:space="preserve">một doanh </w:t>
      </w:r>
      <w:r w:rsidR="00930B84" w:rsidRPr="009143A9">
        <w:t>nghiệp với 1 trụ sở chính và 2 chi nhánh</w:t>
      </w:r>
      <w:r w:rsidR="003659B3" w:rsidRPr="009143A9">
        <w:t>:</w:t>
      </w:r>
    </w:p>
    <w:p w14:paraId="5B7A5A7A" w14:textId="17043165" w:rsidR="00A80B8B" w:rsidRPr="009143A9" w:rsidRDefault="00930B84" w:rsidP="009143A9">
      <w:pPr>
        <w:pStyle w:val="Nidungvnbn"/>
      </w:pPr>
      <w:r w:rsidRPr="009143A9">
        <w:t>Trụ sở chính</w:t>
      </w:r>
      <w:r w:rsidR="00A80B8B" w:rsidRPr="009143A9">
        <w:t>:</w:t>
      </w:r>
      <w:r w:rsidR="00254A5F" w:rsidRPr="009143A9">
        <w:t xml:space="preserve"> 50/12</w:t>
      </w:r>
      <w:r w:rsidR="00DD6F81" w:rsidRPr="009143A9">
        <w:t xml:space="preserve"> </w:t>
      </w:r>
      <w:r w:rsidR="00254A5F" w:rsidRPr="009143A9">
        <w:t>Trần Thị Liền</w:t>
      </w:r>
      <w:r w:rsidR="002B3DF4" w:rsidRPr="009143A9">
        <w:t xml:space="preserve">, </w:t>
      </w:r>
      <w:r w:rsidR="00254A5F" w:rsidRPr="009143A9">
        <w:t>Phước Kiểng</w:t>
      </w:r>
      <w:r w:rsidR="002B3DF4" w:rsidRPr="009143A9">
        <w:t xml:space="preserve">, </w:t>
      </w:r>
      <w:r w:rsidR="00254A5F" w:rsidRPr="009143A9">
        <w:t>Nhà bè</w:t>
      </w:r>
      <w:r w:rsidR="00446FE1" w:rsidRPr="009143A9">
        <w:t>, TPHCM</w:t>
      </w:r>
    </w:p>
    <w:p w14:paraId="62591D86" w14:textId="77777777" w:rsidR="00FD3499" w:rsidRPr="009143A9" w:rsidRDefault="00930B84" w:rsidP="009143A9">
      <w:pPr>
        <w:pStyle w:val="Nidungvnbn"/>
      </w:pPr>
      <w:r w:rsidRPr="009143A9">
        <w:t>Chi nhánh ở Đà Nẵng</w:t>
      </w:r>
      <w:r w:rsidR="00C04346" w:rsidRPr="009143A9">
        <w:t>:</w:t>
      </w:r>
      <w:r w:rsidR="00B307EC" w:rsidRPr="009143A9">
        <w:t xml:space="preserve"> </w:t>
      </w:r>
      <w:r w:rsidR="00FD3499" w:rsidRPr="009143A9">
        <w:t>305 Trường Sơn, phường, Cẩm Lệ, Đà Nẵng, Việt Nam</w:t>
      </w:r>
    </w:p>
    <w:p w14:paraId="649EC1C2" w14:textId="7A81D86F" w:rsidR="00C04346" w:rsidRPr="009143A9" w:rsidRDefault="00930B84" w:rsidP="009143A9">
      <w:pPr>
        <w:pStyle w:val="Nidungvnbn"/>
      </w:pPr>
      <w:r w:rsidRPr="009143A9">
        <w:t>Chi nhánh ở Hà Nội</w:t>
      </w:r>
      <w:r w:rsidR="00C04346" w:rsidRPr="009143A9">
        <w:t xml:space="preserve">: </w:t>
      </w:r>
      <w:r w:rsidR="00817D32" w:rsidRPr="009143A9">
        <w:t>12 P. Chùa Bộc, Quang Trung, Đống Đa, Hà Nội</w:t>
      </w:r>
    </w:p>
    <w:p w14:paraId="703CFB36" w14:textId="256DF6BA" w:rsidR="00C04346" w:rsidRPr="00CC077B" w:rsidRDefault="00007895" w:rsidP="009143A9">
      <w:pPr>
        <w:pStyle w:val="Nidungvnbn"/>
      </w:pPr>
      <w:r w:rsidRPr="009143A9">
        <w:t xml:space="preserve">Các thao tác tiến hành trong đề tài: </w:t>
      </w:r>
      <w:r w:rsidR="00AB4D8F" w:rsidRPr="009143A9">
        <w:t>cấu hình VLAN, cấu hình trunk</w:t>
      </w:r>
      <w:r w:rsidR="00C7235C" w:rsidRPr="009143A9">
        <w:t xml:space="preserve">, sử dụng một vài giao thức </w:t>
      </w:r>
      <w:r w:rsidR="006D5857" w:rsidRPr="009143A9">
        <w:t xml:space="preserve">STP, </w:t>
      </w:r>
      <w:r w:rsidR="00515C4C" w:rsidRPr="009143A9">
        <w:t xml:space="preserve">SSH, </w:t>
      </w:r>
      <w:r w:rsidR="001B07D1" w:rsidRPr="009143A9">
        <w:t>DHCP</w:t>
      </w:r>
      <w:r w:rsidR="00C97ABC" w:rsidRPr="009143A9">
        <w:t xml:space="preserve"> snooping, </w:t>
      </w:r>
      <w:r w:rsidR="001B07D1" w:rsidRPr="009143A9">
        <w:t>…</w:t>
      </w:r>
      <w:r w:rsidR="00C97ABC" w:rsidRPr="009143A9">
        <w:t xml:space="preserve"> Ngoài ra </w:t>
      </w:r>
      <w:r w:rsidR="00895842" w:rsidRPr="009143A9">
        <w:t xml:space="preserve">có cấu hình DHCP IPv4, IPv6 </w:t>
      </w:r>
      <w:r w:rsidR="005132B8" w:rsidRPr="009143A9">
        <w:t>cho các thiết bị đầu cuối</w:t>
      </w:r>
      <w:r w:rsidR="003D5AAB" w:rsidRPr="009143A9">
        <w:t xml:space="preserve"> (end device)</w:t>
      </w:r>
      <w:r w:rsidR="005132B8" w:rsidRPr="009143A9">
        <w:t xml:space="preserve"> cũng như các thiết bị</w:t>
      </w:r>
      <w:r w:rsidR="003D5AAB" w:rsidRPr="009143A9">
        <w:t xml:space="preserve"> định tuyến (router), thiết bị chuyển mạch (switch)</w:t>
      </w:r>
      <w:r w:rsidR="009143A9">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9143A9" w:rsidRDefault="00453AB1" w:rsidP="009143A9">
      <w:pPr>
        <w:pStyle w:val="Chng"/>
      </w:pPr>
      <w:bookmarkStart w:id="9" w:name="_Toc387692917"/>
      <w:bookmarkStart w:id="10" w:name="_Toc132875287"/>
      <w:r w:rsidRPr="009143A9">
        <w:lastRenderedPageBreak/>
        <w:t>CHƯƠNG 2</w:t>
      </w:r>
      <w:r w:rsidR="00024496" w:rsidRPr="009143A9">
        <w:t xml:space="preserve"> – </w:t>
      </w:r>
      <w:bookmarkEnd w:id="9"/>
      <w:r w:rsidR="00870C00" w:rsidRPr="009143A9">
        <w:t>MÔ HÌNH HỆ THỐNG</w:t>
      </w:r>
      <w:bookmarkEnd w:id="10"/>
    </w:p>
    <w:p w14:paraId="57DED89E" w14:textId="2C7C5666" w:rsidR="008641D3" w:rsidRPr="009143A9" w:rsidRDefault="007B22ED" w:rsidP="009143A9">
      <w:pPr>
        <w:pStyle w:val="Tiumccp1"/>
      </w:pPr>
      <w:bookmarkStart w:id="11" w:name="_Toc387692918"/>
      <w:bookmarkStart w:id="12" w:name="_Toc132875288"/>
      <w:r w:rsidRPr="009143A9">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9143A9">
        <w:t>2</w:t>
      </w:r>
      <w:r w:rsidR="00024496" w:rsidRPr="009143A9">
        <w:t xml:space="preserve">.1 </w:t>
      </w:r>
      <w:bookmarkEnd w:id="11"/>
      <w:r w:rsidR="002F5CF5" w:rsidRPr="009143A9">
        <w:t>Sơ đồ luận lý (</w:t>
      </w:r>
      <w:r w:rsidR="008D17B3" w:rsidRPr="009143A9">
        <w:t>Logical Topology</w:t>
      </w:r>
      <w:r w:rsidR="002F5CF5" w:rsidRPr="009143A9">
        <w:t>)</w:t>
      </w:r>
      <w:bookmarkEnd w:id="12"/>
    </w:p>
    <w:p w14:paraId="1425DF05" w14:textId="4DD9ED0A" w:rsidR="008641D3" w:rsidRPr="009143A9" w:rsidRDefault="007B22ED" w:rsidP="009143A9">
      <w:pPr>
        <w:pStyle w:val="Tiumccp1"/>
      </w:pPr>
      <w:bookmarkStart w:id="13" w:name="_Toc132875289"/>
      <w:r w:rsidRPr="009143A9">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rsidRPr="009143A9">
        <w:t>2.2 Sơ đồ vật lý (Physical Topology)</w:t>
      </w:r>
      <w:bookmarkEnd w:id="13"/>
    </w:p>
    <w:p w14:paraId="7D9FFF23" w14:textId="046D3EF6" w:rsidR="00343033" w:rsidRPr="00CC077B" w:rsidRDefault="00343033" w:rsidP="00CC077B">
      <w:pPr>
        <w:pStyle w:val="Nidungvnbn"/>
        <w:ind w:firstLine="0"/>
      </w:pPr>
    </w:p>
    <w:p w14:paraId="6040817B" w14:textId="77777777" w:rsidR="00974262" w:rsidRPr="009143A9" w:rsidRDefault="00281C30" w:rsidP="009143A9">
      <w:pPr>
        <w:pStyle w:val="Nidungvnbn"/>
      </w:pPr>
      <w:r w:rsidRPr="009143A9">
        <w:lastRenderedPageBreak/>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72B8EDA2" w:rsidR="002558D1" w:rsidRPr="009143A9" w:rsidRDefault="002558D1" w:rsidP="00972BF6">
      <w:pPr>
        <w:pStyle w:val="Nidungvnbn"/>
        <w:numPr>
          <w:ilvl w:val="1"/>
          <w:numId w:val="2"/>
        </w:numPr>
      </w:pPr>
      <w:r w:rsidRPr="009143A9">
        <w:t xml:space="preserve">Server: </w:t>
      </w:r>
      <w:r w:rsidR="003C7797" w:rsidRPr="009143A9">
        <w:t>5</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t>DHCP Server</w:t>
      </w:r>
      <w:r w:rsidR="001E4ED3" w:rsidRPr="009143A9">
        <w:t>: 3 thiết bị</w:t>
      </w:r>
    </w:p>
    <w:p w14:paraId="29A28E4E" w14:textId="31A8F3E3" w:rsidR="00637E3F" w:rsidRPr="009143A9" w:rsidRDefault="00637E3F" w:rsidP="00972BF6">
      <w:pPr>
        <w:pStyle w:val="Nidungvnbn"/>
        <w:numPr>
          <w:ilvl w:val="2"/>
          <w:numId w:val="3"/>
        </w:numPr>
      </w:pPr>
      <w:r w:rsidRPr="009143A9">
        <w:t>DNS Server</w:t>
      </w:r>
      <w:r w:rsidR="00EB6091" w:rsidRPr="009143A9">
        <w:t>: 1 thiết bị</w:t>
      </w:r>
    </w:p>
    <w:p w14:paraId="20FE775E" w14:textId="62D65DAB" w:rsidR="006608DD" w:rsidRPr="009143A9" w:rsidRDefault="006608DD" w:rsidP="00972BF6">
      <w:pPr>
        <w:pStyle w:val="Nidungvnbn"/>
        <w:numPr>
          <w:ilvl w:val="2"/>
          <w:numId w:val="3"/>
        </w:numPr>
      </w:pPr>
      <w:r w:rsidRPr="009143A9">
        <w:t>Web Server</w:t>
      </w:r>
      <w:r w:rsidR="00EB6091" w:rsidRPr="009143A9">
        <w:t>: 1 thiết bị</w:t>
      </w:r>
    </w:p>
    <w:p w14:paraId="1DDF23CA" w14:textId="49D8538E" w:rsidR="006608DD" w:rsidRPr="009143A9" w:rsidRDefault="006608DD" w:rsidP="00972BF6">
      <w:pPr>
        <w:pStyle w:val="Nidungvnbn"/>
        <w:numPr>
          <w:ilvl w:val="2"/>
          <w:numId w:val="3"/>
        </w:numPr>
      </w:pPr>
      <w:r w:rsidRPr="009143A9">
        <w:t>Mail Server</w:t>
      </w:r>
      <w:r w:rsidR="00EB6091" w:rsidRPr="009143A9">
        <w:t>: 1 thiết bị</w:t>
      </w:r>
    </w:p>
    <w:p w14:paraId="56C67DF2" w14:textId="779A5E63" w:rsidR="006608DD" w:rsidRPr="009143A9"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30FC10E2" w14:textId="75322CF3" w:rsidR="000B44E3" w:rsidRPr="00B24721" w:rsidRDefault="00B24721" w:rsidP="00B24721">
      <w:pPr>
        <w:spacing w:after="200" w:line="276" w:lineRule="auto"/>
        <w:rPr>
          <w:sz w:val="26"/>
          <w:szCs w:val="26"/>
        </w:rPr>
      </w:pPr>
      <w:r>
        <w:br w:type="page"/>
      </w:r>
    </w:p>
    <w:p w14:paraId="01EA2B23" w14:textId="571CEBEF" w:rsidR="00453AB1" w:rsidRPr="00210028" w:rsidRDefault="00453AB1" w:rsidP="00210028">
      <w:pPr>
        <w:pStyle w:val="Chng"/>
      </w:pPr>
      <w:bookmarkStart w:id="14" w:name="_Toc387692920"/>
      <w:bookmarkStart w:id="15" w:name="_Toc132875290"/>
      <w:r w:rsidRPr="00210028">
        <w:lastRenderedPageBreak/>
        <w:t>CHƯƠNG 3</w:t>
      </w:r>
      <w:r w:rsidR="004A7C39" w:rsidRPr="00210028">
        <w:t xml:space="preserve"> –</w:t>
      </w:r>
      <w:r w:rsidR="00024496" w:rsidRPr="00210028">
        <w:t xml:space="preserve"> </w:t>
      </w:r>
      <w:r w:rsidR="00F763A5" w:rsidRPr="00210028">
        <w:t>THÔNG TIN CÀI ĐẶT</w:t>
      </w:r>
      <w:bookmarkEnd w:id="14"/>
      <w:r w:rsidR="00184865" w:rsidRPr="00210028">
        <w:t xml:space="preserve"> CẤU HÌNH HỆ THỐNG</w:t>
      </w:r>
      <w:bookmarkEnd w:id="15"/>
    </w:p>
    <w:p w14:paraId="1070A9E1" w14:textId="6C6BBEBF" w:rsidR="00453AB1" w:rsidRPr="00210028" w:rsidRDefault="00CA1C39" w:rsidP="00210028">
      <w:pPr>
        <w:pStyle w:val="Tiumccp1"/>
      </w:pPr>
      <w:bookmarkStart w:id="16" w:name="_Toc387692921"/>
      <w:bookmarkStart w:id="17" w:name="_Toc132875291"/>
      <w:r w:rsidRPr="00210028">
        <w:t xml:space="preserve">3.1 </w:t>
      </w:r>
      <w:bookmarkEnd w:id="16"/>
      <w:r w:rsidR="00402D03" w:rsidRPr="00210028">
        <w:t xml:space="preserve">Thông tin kết nối port </w:t>
      </w:r>
      <w:r w:rsidR="00E6348F" w:rsidRPr="00210028">
        <w:t>trong hệ thống</w:t>
      </w:r>
      <w:bookmarkEnd w:id="17"/>
    </w:p>
    <w:p w14:paraId="7C81970D" w14:textId="4FDB5024" w:rsidR="00065A49" w:rsidRPr="00210028" w:rsidRDefault="000E1CAB" w:rsidP="00210028">
      <w:pPr>
        <w:pStyle w:val="Tiumccp2"/>
      </w:pPr>
      <w:bookmarkStart w:id="18" w:name="_Toc132875292"/>
      <w:r w:rsidRPr="00210028">
        <w:t xml:space="preserve">3.1.1 </w:t>
      </w:r>
      <w:r w:rsidR="00A26913" w:rsidRPr="00210028">
        <w:t xml:space="preserve">Trụ sở </w:t>
      </w:r>
      <w:bookmarkEnd w:id="18"/>
      <w:r w:rsidR="00A26913" w:rsidRPr="00210028">
        <w:t>chính – TP.HCM:</w:t>
      </w:r>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210028">
      <w:pPr>
        <w:pStyle w:val="Tiumccp2"/>
        <w:rPr>
          <w:lang w:val="vi-VN"/>
        </w:rPr>
      </w:pPr>
      <w:bookmarkStart w:id="20"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0"/>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048644E4" w:rsidR="005B3AC7" w:rsidRPr="00917AF4" w:rsidRDefault="00A26913" w:rsidP="00210028">
      <w:pPr>
        <w:pStyle w:val="Tiumccp2"/>
      </w:pPr>
      <w:bookmarkStart w:id="21" w:name="_Toc132875294"/>
      <w:r>
        <w:lastRenderedPageBreak/>
        <w:t xml:space="preserve">3.1.3 Chi nhánh </w:t>
      </w:r>
      <w:r>
        <w:rPr>
          <w:lang w:val="vi-VN"/>
        </w:rPr>
        <w:t>2</w:t>
      </w:r>
      <w:r w:rsidR="005B3AC7" w:rsidRPr="00CC077B">
        <w:t xml:space="preserve"> – </w:t>
      </w:r>
      <w:bookmarkEnd w:id="21"/>
      <w:r w:rsidR="00724C48">
        <w:rPr>
          <w:lang w:val="vi-VN"/>
        </w:rPr>
        <w:t>Hà Nội:</w:t>
      </w:r>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210028" w:rsidRDefault="00207DC2" w:rsidP="00210028">
      <w:pPr>
        <w:pStyle w:val="Tiumccp1"/>
      </w:pPr>
      <w:bookmarkStart w:id="22" w:name="_Toc132875295"/>
      <w:r w:rsidRPr="00210028">
        <w:lastRenderedPageBreak/>
        <w:t xml:space="preserve">3.2 </w:t>
      </w:r>
      <w:bookmarkEnd w:id="19"/>
      <w:r w:rsidR="00E94AE7" w:rsidRPr="00210028">
        <w:t xml:space="preserve">Thông tin vlan, interface </w:t>
      </w:r>
      <w:r w:rsidR="00644711" w:rsidRPr="00210028">
        <w:t xml:space="preserve">vlan </w:t>
      </w:r>
      <w:r w:rsidR="00E94AE7" w:rsidRPr="00210028">
        <w:t>trong hệ thống</w:t>
      </w:r>
      <w:bookmarkEnd w:id="22"/>
    </w:p>
    <w:p w14:paraId="1F3DB69E" w14:textId="77777777" w:rsidR="00EA0938" w:rsidRPr="00CC077B" w:rsidRDefault="00E966ED" w:rsidP="00CC077B">
      <w:pPr>
        <w:pStyle w:val="Tiumccp1"/>
      </w:pPr>
      <w:bookmarkStart w:id="23"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4" w:name="_Toc132875296"/>
      <w:r w:rsidRPr="00CC077B">
        <w:t xml:space="preserve">3.3 </w:t>
      </w:r>
      <w:bookmarkEnd w:id="2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4"/>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210028" w:rsidRDefault="002E545E" w:rsidP="00210028">
      <w:pPr>
        <w:pStyle w:val="Chng"/>
      </w:pPr>
      <w:bookmarkStart w:id="25" w:name="_Toc132875297"/>
      <w:r w:rsidRPr="00210028">
        <w:lastRenderedPageBreak/>
        <w:t xml:space="preserve">CHƯƠNG </w:t>
      </w:r>
      <w:r w:rsidR="00CA379F" w:rsidRPr="00210028">
        <w:t>4</w:t>
      </w:r>
      <w:r w:rsidRPr="00210028">
        <w:t xml:space="preserve"> – </w:t>
      </w:r>
      <w:r w:rsidR="009D7D4F" w:rsidRPr="00210028">
        <w:t>CẤU HÌNH HẠ TẦNG</w:t>
      </w:r>
      <w:bookmarkEnd w:id="25"/>
    </w:p>
    <w:p w14:paraId="0E95D105" w14:textId="6BE0F6B0" w:rsidR="002E545E" w:rsidRPr="00210028" w:rsidRDefault="00CA379F" w:rsidP="00210028">
      <w:pPr>
        <w:pStyle w:val="Tiumccp1"/>
      </w:pPr>
      <w:bookmarkStart w:id="26" w:name="_Toc132875298"/>
      <w:r w:rsidRPr="00210028">
        <w:t>4</w:t>
      </w:r>
      <w:r w:rsidR="002E545E" w:rsidRPr="00210028">
        <w:t xml:space="preserve">.1 </w:t>
      </w:r>
      <w:r w:rsidR="008326CE" w:rsidRPr="00210028">
        <w:t>Cấu hình vlan, interface, port channel</w:t>
      </w:r>
      <w:bookmarkEnd w:id="26"/>
      <w:r w:rsidR="009B3576" w:rsidRPr="00210028">
        <w:tab/>
      </w:r>
    </w:p>
    <w:p w14:paraId="30649CF3" w14:textId="2D770C06" w:rsidR="009B3576" w:rsidRPr="00BA332F" w:rsidRDefault="0072266E" w:rsidP="00210028">
      <w:pPr>
        <w:pStyle w:val="Tiumccp2"/>
        <w:rPr>
          <w:lang w:val="vi-VN"/>
        </w:rPr>
      </w:pPr>
      <w:bookmarkStart w:id="27" w:name="_Toc132875299"/>
      <w:r w:rsidRPr="00CC077B">
        <w:rPr>
          <w:lang w:val="fr-FR"/>
        </w:rPr>
        <w:t xml:space="preserve">4.1.1 </w:t>
      </w:r>
      <w:bookmarkEnd w:id="27"/>
      <w:r w:rsidR="00BA332F">
        <w:rPr>
          <w:lang w:val="vi-VN"/>
        </w:rPr>
        <w:t>Trụ sở chính tại TP HCM</w:t>
      </w:r>
    </w:p>
    <w:p w14:paraId="430F7FAF" w14:textId="4D2C8ED3" w:rsidR="00BD2407" w:rsidRPr="00BA332F" w:rsidRDefault="00BA332F" w:rsidP="00210028">
      <w:pPr>
        <w:pStyle w:val="Nidungvnbn"/>
        <w:rPr>
          <w:lang w:val="vi-VN"/>
        </w:rPr>
      </w:pPr>
      <w:r>
        <w:rPr>
          <w:lang w:val="fr-FR"/>
        </w:rPr>
        <w:t xml:space="preserve">Có </w:t>
      </w:r>
      <w:r>
        <w:rPr>
          <w:lang w:val="vi-VN"/>
        </w:rPr>
        <w:t>12</w:t>
      </w:r>
      <w:r w:rsidR="00BD2407" w:rsidRPr="00CC077B">
        <w:rPr>
          <w:lang w:val="fr-FR"/>
        </w:rPr>
        <w:t xml:space="preserve"> VLAN là </w:t>
      </w:r>
      <w:r>
        <w:rPr>
          <w:lang w:val="vi-VN"/>
        </w:rPr>
        <w:t>11,</w:t>
      </w:r>
      <w:r w:rsidR="003A2BE7">
        <w:rPr>
          <w:lang w:val="vi-VN"/>
        </w:rPr>
        <w:t xml:space="preserve"> </w:t>
      </w:r>
      <w:r>
        <w:rPr>
          <w:lang w:val="vi-VN"/>
        </w:rPr>
        <w:t>12,</w:t>
      </w:r>
      <w:r w:rsidR="003A2BE7">
        <w:rPr>
          <w:lang w:val="vi-VN"/>
        </w:rPr>
        <w:t xml:space="preserve"> </w:t>
      </w:r>
      <w:r>
        <w:rPr>
          <w:lang w:val="vi-VN"/>
        </w:rPr>
        <w:t>13,</w:t>
      </w:r>
      <w:r w:rsidR="003A2BE7">
        <w:rPr>
          <w:lang w:val="vi-VN"/>
        </w:rPr>
        <w:t xml:space="preserve"> </w:t>
      </w:r>
      <w:r>
        <w:rPr>
          <w:lang w:val="vi-VN"/>
        </w:rPr>
        <w:t>14,</w:t>
      </w:r>
      <w:r w:rsidR="003A2BE7">
        <w:rPr>
          <w:lang w:val="vi-VN"/>
        </w:rPr>
        <w:t xml:space="preserve"> </w:t>
      </w:r>
      <w:r>
        <w:rPr>
          <w:lang w:val="vi-VN"/>
        </w:rPr>
        <w:t>21,</w:t>
      </w:r>
      <w:r w:rsidR="003A2BE7">
        <w:rPr>
          <w:lang w:val="vi-VN"/>
        </w:rPr>
        <w:t xml:space="preserve"> 22, 23, 24, 31, 32, 33, 34.</w:t>
      </w:r>
    </w:p>
    <w:p w14:paraId="18183F9B" w14:textId="3EEA733C" w:rsidR="003F250F" w:rsidRPr="003B1938" w:rsidRDefault="003F250F" w:rsidP="00210028">
      <w:pPr>
        <w:pStyle w:val="Nidungvnbn"/>
        <w:rPr>
          <w:b/>
        </w:rPr>
      </w:pPr>
      <w:r w:rsidRPr="003B1938">
        <w:rPr>
          <w:b/>
        </w:rPr>
        <w:t xml:space="preserve">Multislayer </w:t>
      </w:r>
      <w:r w:rsidR="00CE2A0F" w:rsidRPr="003B1938">
        <w:rPr>
          <w:b/>
          <w:lang w:val="vi-VN"/>
        </w:rPr>
        <w:t>Switch 1</w:t>
      </w:r>
      <w:r w:rsidR="00A12E96" w:rsidRPr="003B1938">
        <w:rPr>
          <w:b/>
        </w:rPr>
        <w:t xml:space="preserve"> </w:t>
      </w:r>
      <w:r w:rsidR="00A12E96" w:rsidRPr="003B1938">
        <w:rPr>
          <w:b/>
          <w:lang w:val="vi-VN"/>
        </w:rPr>
        <w:t xml:space="preserve">và </w:t>
      </w:r>
      <w:r w:rsidR="00A12E96" w:rsidRPr="003B1938">
        <w:rPr>
          <w:b/>
        </w:rPr>
        <w:t xml:space="preserve">Multislayer </w:t>
      </w:r>
      <w:r w:rsidR="00A12E96" w:rsidRPr="003B1938">
        <w:rPr>
          <w:b/>
          <w:lang w:val="vi-VN"/>
        </w:rPr>
        <w:t xml:space="preserve">Switch </w:t>
      </w:r>
      <w:r w:rsidR="00A12E96" w:rsidRPr="003B1938">
        <w:rPr>
          <w:b/>
        </w:rPr>
        <w:t>2</w:t>
      </w:r>
      <w:r w:rsidR="00CE2A0F" w:rsidRPr="003B1938">
        <w:rPr>
          <w:b/>
          <w:lang w:val="vi-VN"/>
        </w:rPr>
        <w:t xml:space="preserve"> tại TP HCM</w:t>
      </w:r>
      <w:r w:rsidR="00757BAC" w:rsidRPr="003B1938">
        <w:rPr>
          <w:b/>
        </w:rPr>
        <w:t>:</w:t>
      </w:r>
    </w:p>
    <w:p w14:paraId="6EEB1220" w14:textId="619F4AA2" w:rsidR="00BF2F04" w:rsidRPr="00CC077B" w:rsidRDefault="003942DD" w:rsidP="00210028">
      <w:pPr>
        <w:pStyle w:val="Nidungvnbn"/>
      </w:pPr>
      <w:r w:rsidRPr="00CC077B">
        <w:rPr>
          <w:color w:val="000000"/>
        </w:rPr>
        <w:t>C</w:t>
      </w:r>
      <w:r w:rsidR="00BF2F04" w:rsidRPr="00CC077B">
        <w:rPr>
          <w:color w:val="000000"/>
        </w:rPr>
        <w:t>onf</w:t>
      </w:r>
      <w:r>
        <w:rPr>
          <w:color w:val="000000"/>
        </w:rPr>
        <w:t xml:space="preserve"> t</w:t>
      </w:r>
    </w:p>
    <w:p w14:paraId="40DEED4E" w14:textId="77777777" w:rsidR="003942DD" w:rsidRPr="003942DD" w:rsidRDefault="003942DD" w:rsidP="00210028">
      <w:pPr>
        <w:pStyle w:val="Nidungvnbn"/>
        <w:rPr>
          <w:color w:val="000000"/>
        </w:rPr>
      </w:pPr>
      <w:r w:rsidRPr="003942DD">
        <w:rPr>
          <w:color w:val="000000"/>
        </w:rPr>
        <w:t xml:space="preserve">vlan 11  </w:t>
      </w:r>
    </w:p>
    <w:p w14:paraId="4342A832" w14:textId="03FF6A5A" w:rsidR="003942DD" w:rsidRPr="003942DD" w:rsidRDefault="003942DD" w:rsidP="00210028">
      <w:pPr>
        <w:pStyle w:val="Nidungvnbn"/>
        <w:rPr>
          <w:color w:val="000000"/>
        </w:rPr>
      </w:pPr>
      <w:r w:rsidRPr="003942DD">
        <w:rPr>
          <w:color w:val="000000"/>
        </w:rPr>
        <w:t>name P.HANHCHINH</w:t>
      </w:r>
    </w:p>
    <w:p w14:paraId="6F3B5E5A" w14:textId="77777777" w:rsidR="003942DD" w:rsidRPr="003942DD" w:rsidRDefault="003942DD" w:rsidP="00210028">
      <w:pPr>
        <w:pStyle w:val="Nidungvnbn"/>
        <w:rPr>
          <w:color w:val="000000"/>
        </w:rPr>
      </w:pPr>
      <w:r w:rsidRPr="003942DD">
        <w:rPr>
          <w:color w:val="000000"/>
        </w:rPr>
        <w:t xml:space="preserve">vlan 12  </w:t>
      </w:r>
    </w:p>
    <w:p w14:paraId="539F9AE1" w14:textId="0956ABC6" w:rsidR="003942DD" w:rsidRPr="003942DD" w:rsidRDefault="001325E9" w:rsidP="00210028">
      <w:pPr>
        <w:pStyle w:val="Nidungvnbn"/>
        <w:rPr>
          <w:color w:val="000000"/>
        </w:rPr>
      </w:pPr>
      <w:r>
        <w:rPr>
          <w:color w:val="000000"/>
        </w:rPr>
        <w:t>name P.NHANSU</w:t>
      </w:r>
    </w:p>
    <w:p w14:paraId="2D059111" w14:textId="77777777" w:rsidR="003942DD" w:rsidRPr="003942DD" w:rsidRDefault="003942DD" w:rsidP="00210028">
      <w:pPr>
        <w:pStyle w:val="Nidungvnbn"/>
        <w:rPr>
          <w:color w:val="000000"/>
        </w:rPr>
      </w:pPr>
      <w:r w:rsidRPr="003942DD">
        <w:rPr>
          <w:color w:val="000000"/>
        </w:rPr>
        <w:t xml:space="preserve">vlan 13  </w:t>
      </w:r>
    </w:p>
    <w:p w14:paraId="499AFF29" w14:textId="1E9E2AEE" w:rsidR="003942DD" w:rsidRPr="003942DD" w:rsidRDefault="001325E9" w:rsidP="00210028">
      <w:pPr>
        <w:pStyle w:val="Nidungvnbn"/>
        <w:rPr>
          <w:color w:val="000000"/>
        </w:rPr>
      </w:pPr>
      <w:r>
        <w:rPr>
          <w:color w:val="000000"/>
        </w:rPr>
        <w:t>name P.KYTHUAT</w:t>
      </w:r>
    </w:p>
    <w:p w14:paraId="5A3B9465" w14:textId="77777777" w:rsidR="003942DD" w:rsidRPr="003942DD" w:rsidRDefault="003942DD" w:rsidP="00210028">
      <w:pPr>
        <w:pStyle w:val="Nidungvnbn"/>
        <w:rPr>
          <w:color w:val="000000"/>
        </w:rPr>
      </w:pPr>
      <w:r w:rsidRPr="003942DD">
        <w:rPr>
          <w:color w:val="000000"/>
        </w:rPr>
        <w:t xml:space="preserve">vlan 14  </w:t>
      </w:r>
    </w:p>
    <w:p w14:paraId="3AB8D1FD" w14:textId="06C25310" w:rsidR="003942DD" w:rsidRPr="003942DD" w:rsidRDefault="003942DD" w:rsidP="00210028">
      <w:pPr>
        <w:pStyle w:val="Nidungvnbn"/>
        <w:rPr>
          <w:color w:val="000000"/>
        </w:rPr>
      </w:pPr>
      <w:r w:rsidRPr="003942DD">
        <w:rPr>
          <w:color w:val="000000"/>
        </w:rPr>
        <w:t>name P.QUANTRI</w:t>
      </w:r>
    </w:p>
    <w:p w14:paraId="5F5CB4F2" w14:textId="77777777" w:rsidR="003942DD" w:rsidRPr="003942DD" w:rsidRDefault="003942DD" w:rsidP="00210028">
      <w:pPr>
        <w:pStyle w:val="Nidungvnbn"/>
        <w:rPr>
          <w:color w:val="000000"/>
        </w:rPr>
      </w:pPr>
      <w:r w:rsidRPr="003942DD">
        <w:rPr>
          <w:color w:val="000000"/>
        </w:rPr>
        <w:t xml:space="preserve">vlan 21  </w:t>
      </w:r>
    </w:p>
    <w:p w14:paraId="0296802F" w14:textId="5E074DA0" w:rsidR="003942DD" w:rsidRPr="003942DD" w:rsidRDefault="003942DD" w:rsidP="00210028">
      <w:pPr>
        <w:pStyle w:val="Nidungvnbn"/>
        <w:rPr>
          <w:color w:val="000000"/>
        </w:rPr>
      </w:pPr>
      <w:r w:rsidRPr="003942DD">
        <w:rPr>
          <w:color w:val="000000"/>
        </w:rPr>
        <w:t>name P.TAICHINH</w:t>
      </w:r>
    </w:p>
    <w:p w14:paraId="62C03D80" w14:textId="77777777" w:rsidR="003942DD" w:rsidRPr="003942DD" w:rsidRDefault="003942DD" w:rsidP="00210028">
      <w:pPr>
        <w:pStyle w:val="Nidungvnbn"/>
        <w:rPr>
          <w:color w:val="000000"/>
        </w:rPr>
      </w:pPr>
      <w:r w:rsidRPr="003942DD">
        <w:rPr>
          <w:color w:val="000000"/>
        </w:rPr>
        <w:t xml:space="preserve">vlan 22  </w:t>
      </w:r>
    </w:p>
    <w:p w14:paraId="04043AB6" w14:textId="01E004BF" w:rsidR="003942DD" w:rsidRPr="003942DD" w:rsidRDefault="003942DD" w:rsidP="00210028">
      <w:pPr>
        <w:pStyle w:val="Nidungvnbn"/>
        <w:rPr>
          <w:color w:val="000000"/>
        </w:rPr>
      </w:pPr>
      <w:r w:rsidRPr="003942DD">
        <w:rPr>
          <w:color w:val="000000"/>
        </w:rPr>
        <w:t>name P.KINHDOANH</w:t>
      </w:r>
    </w:p>
    <w:p w14:paraId="314D0F1E" w14:textId="77777777" w:rsidR="003942DD" w:rsidRPr="003942DD" w:rsidRDefault="003942DD" w:rsidP="00210028">
      <w:pPr>
        <w:pStyle w:val="Nidungvnbn"/>
        <w:rPr>
          <w:color w:val="000000"/>
        </w:rPr>
      </w:pPr>
      <w:r w:rsidRPr="003942DD">
        <w:rPr>
          <w:color w:val="000000"/>
        </w:rPr>
        <w:t xml:space="preserve">vlan 23  </w:t>
      </w:r>
    </w:p>
    <w:p w14:paraId="7449B1CF" w14:textId="16E4BFD8" w:rsidR="003942DD" w:rsidRPr="003942DD" w:rsidRDefault="003942DD" w:rsidP="00210028">
      <w:pPr>
        <w:pStyle w:val="Nidungvnbn"/>
        <w:rPr>
          <w:color w:val="000000"/>
        </w:rPr>
      </w:pPr>
      <w:r w:rsidRPr="003942DD">
        <w:rPr>
          <w:color w:val="000000"/>
        </w:rPr>
        <w:t>name P.GIAMDOC</w:t>
      </w:r>
    </w:p>
    <w:p w14:paraId="4A375014" w14:textId="77777777" w:rsidR="003942DD" w:rsidRPr="003942DD" w:rsidRDefault="003942DD" w:rsidP="00210028">
      <w:pPr>
        <w:pStyle w:val="Nidungvnbn"/>
        <w:rPr>
          <w:color w:val="000000"/>
        </w:rPr>
      </w:pPr>
      <w:r w:rsidRPr="003942DD">
        <w:rPr>
          <w:color w:val="000000"/>
        </w:rPr>
        <w:t xml:space="preserve">vlan 24  </w:t>
      </w:r>
    </w:p>
    <w:p w14:paraId="4707EF19" w14:textId="61AD6878" w:rsidR="003942DD" w:rsidRPr="003942DD" w:rsidRDefault="003942DD" w:rsidP="00210028">
      <w:pPr>
        <w:pStyle w:val="Nidungvnbn"/>
        <w:rPr>
          <w:color w:val="000000"/>
        </w:rPr>
      </w:pPr>
      <w:r w:rsidRPr="003942DD">
        <w:rPr>
          <w:color w:val="000000"/>
        </w:rPr>
        <w:t>name P.HOP</w:t>
      </w:r>
    </w:p>
    <w:p w14:paraId="166C7823" w14:textId="77777777" w:rsidR="003942DD" w:rsidRPr="003942DD" w:rsidRDefault="003942DD" w:rsidP="00210028">
      <w:pPr>
        <w:pStyle w:val="Nidungvnbn"/>
        <w:rPr>
          <w:color w:val="000000"/>
        </w:rPr>
      </w:pPr>
      <w:r w:rsidRPr="003942DD">
        <w:rPr>
          <w:color w:val="000000"/>
        </w:rPr>
        <w:t xml:space="preserve">vlan 31  </w:t>
      </w:r>
    </w:p>
    <w:p w14:paraId="5A499953" w14:textId="5357B3BF" w:rsidR="003942DD" w:rsidRPr="003942DD" w:rsidRDefault="003942DD" w:rsidP="00210028">
      <w:pPr>
        <w:pStyle w:val="Nidungvnbn"/>
        <w:rPr>
          <w:color w:val="000000"/>
        </w:rPr>
      </w:pPr>
      <w:r w:rsidRPr="003942DD">
        <w:rPr>
          <w:color w:val="000000"/>
        </w:rPr>
        <w:t>name P.D</w:t>
      </w:r>
      <w:r w:rsidR="001325E9">
        <w:rPr>
          <w:color w:val="000000"/>
        </w:rPr>
        <w:t>ICHVU</w:t>
      </w:r>
    </w:p>
    <w:p w14:paraId="548BF159" w14:textId="77777777" w:rsidR="003942DD" w:rsidRPr="003942DD" w:rsidRDefault="003942DD" w:rsidP="00210028">
      <w:pPr>
        <w:pStyle w:val="Nidungvnbn"/>
        <w:rPr>
          <w:color w:val="000000"/>
        </w:rPr>
      </w:pPr>
      <w:r w:rsidRPr="003942DD">
        <w:rPr>
          <w:color w:val="000000"/>
        </w:rPr>
        <w:t xml:space="preserve">vlan 32  </w:t>
      </w:r>
    </w:p>
    <w:p w14:paraId="17B6C843" w14:textId="3FFF53AC" w:rsidR="003942DD" w:rsidRPr="003942DD" w:rsidRDefault="003942DD" w:rsidP="00210028">
      <w:pPr>
        <w:pStyle w:val="Nidungvnbn"/>
        <w:rPr>
          <w:color w:val="000000"/>
        </w:rPr>
      </w:pPr>
      <w:r w:rsidRPr="003942DD">
        <w:rPr>
          <w:color w:val="000000"/>
        </w:rPr>
        <w:t>name DAO</w:t>
      </w:r>
      <w:r w:rsidR="001325E9">
        <w:rPr>
          <w:color w:val="000000"/>
        </w:rPr>
        <w:t>TAO</w:t>
      </w:r>
    </w:p>
    <w:p w14:paraId="5A2D7F84" w14:textId="77777777" w:rsidR="003942DD" w:rsidRPr="003942DD" w:rsidRDefault="003942DD" w:rsidP="00210028">
      <w:pPr>
        <w:pStyle w:val="Nidungvnbn"/>
        <w:rPr>
          <w:color w:val="000000"/>
        </w:rPr>
      </w:pPr>
      <w:r w:rsidRPr="003942DD">
        <w:rPr>
          <w:color w:val="000000"/>
        </w:rPr>
        <w:t xml:space="preserve">vlan 33  </w:t>
      </w:r>
    </w:p>
    <w:p w14:paraId="1E81C83E" w14:textId="3D4B9B6F" w:rsidR="003942DD" w:rsidRPr="003942DD" w:rsidRDefault="003942DD" w:rsidP="00210028">
      <w:pPr>
        <w:pStyle w:val="Nidungvnbn"/>
      </w:pPr>
      <w:r w:rsidRPr="003942DD">
        <w:lastRenderedPageBreak/>
        <w:t>name P.M</w:t>
      </w:r>
      <w:r w:rsidR="001325E9">
        <w:t>ARKERTING</w:t>
      </w:r>
    </w:p>
    <w:p w14:paraId="73EBAB77" w14:textId="77777777" w:rsidR="003942DD" w:rsidRPr="003942DD" w:rsidRDefault="003942DD" w:rsidP="00210028">
      <w:pPr>
        <w:pStyle w:val="Nidungvnbn"/>
      </w:pPr>
      <w:r w:rsidRPr="003942DD">
        <w:t xml:space="preserve">vlan 34  </w:t>
      </w:r>
    </w:p>
    <w:p w14:paraId="03A705B2" w14:textId="2D150B4B" w:rsidR="006F36F9" w:rsidRPr="00CC077B" w:rsidRDefault="003942DD" w:rsidP="00210028">
      <w:pPr>
        <w:pStyle w:val="Nidungvnbn"/>
      </w:pPr>
      <w:r w:rsidRPr="003942DD">
        <w:t>name P.KETOAN</w:t>
      </w:r>
    </w:p>
    <w:p w14:paraId="607312AC" w14:textId="08A81C67" w:rsidR="00BF2F04" w:rsidRPr="001325E9" w:rsidRDefault="0019652E" w:rsidP="00210028">
      <w:pPr>
        <w:pStyle w:val="Nidungvnbn"/>
      </w:pPr>
      <w:r w:rsidRPr="001325E9">
        <w:t>interface vlan11</w:t>
      </w:r>
    </w:p>
    <w:p w14:paraId="0F7E9EF5" w14:textId="626B619E" w:rsidR="00DC611E" w:rsidRPr="00CC077B" w:rsidRDefault="00DC611E" w:rsidP="00210028">
      <w:pPr>
        <w:pStyle w:val="Nidungvnbn"/>
      </w:pPr>
      <w:r w:rsidRPr="00CC077B">
        <w:t xml:space="preserve">ip address </w:t>
      </w:r>
      <w:r w:rsidR="009E70FF" w:rsidRPr="009E70FF">
        <w:t>192.168.1.1 255.255.255.224</w:t>
      </w:r>
    </w:p>
    <w:p w14:paraId="4ACD12B9" w14:textId="1F4A1D09" w:rsidR="00AA359A" w:rsidRDefault="00AA359A" w:rsidP="00210028">
      <w:pPr>
        <w:pStyle w:val="Nidungvnbn"/>
      </w:pPr>
      <w:r w:rsidRPr="00CC077B">
        <w:t xml:space="preserve">ip helper-address </w:t>
      </w:r>
      <w:r w:rsidR="009E70FF" w:rsidRPr="009E70FF">
        <w:t>192.168.1.68</w:t>
      </w:r>
    </w:p>
    <w:p w14:paraId="7948973E" w14:textId="53759B30" w:rsidR="00B45B76" w:rsidRDefault="00B45B76" w:rsidP="00210028">
      <w:pPr>
        <w:pStyle w:val="Nidungvnbn"/>
      </w:pPr>
      <w:r>
        <w:t>no shut</w:t>
      </w:r>
    </w:p>
    <w:p w14:paraId="0BD15BD3" w14:textId="1C616375" w:rsidR="00B45B76" w:rsidRPr="001325E9" w:rsidRDefault="00B45B76" w:rsidP="00210028">
      <w:pPr>
        <w:pStyle w:val="Nidungvnbn"/>
      </w:pPr>
      <w:r w:rsidRPr="001325E9">
        <w:t>interface vlan12</w:t>
      </w:r>
    </w:p>
    <w:p w14:paraId="79BC5FA0" w14:textId="6EB5F670" w:rsidR="00B45B76" w:rsidRPr="00CC077B" w:rsidRDefault="00B45B76" w:rsidP="00210028">
      <w:pPr>
        <w:pStyle w:val="Nidungvnbn"/>
      </w:pPr>
      <w:r w:rsidRPr="00CC077B">
        <w:t xml:space="preserve">ip address </w:t>
      </w:r>
      <w:r>
        <w:t>192.168.1.33</w:t>
      </w:r>
      <w:r w:rsidRPr="009E70FF">
        <w:t xml:space="preserve"> 255.255.255.224</w:t>
      </w:r>
    </w:p>
    <w:p w14:paraId="4AAD833F" w14:textId="77777777" w:rsidR="00B45B76" w:rsidRDefault="00B45B76" w:rsidP="00210028">
      <w:pPr>
        <w:pStyle w:val="Nidungvnbn"/>
      </w:pPr>
      <w:r w:rsidRPr="00CC077B">
        <w:t xml:space="preserve">ip helper-address </w:t>
      </w:r>
      <w:r w:rsidRPr="009E70FF">
        <w:t>192.168.1.68</w:t>
      </w:r>
    </w:p>
    <w:p w14:paraId="61CF73E6" w14:textId="37CDB06B" w:rsidR="00B45B76" w:rsidRDefault="00B45B76" w:rsidP="00210028">
      <w:pPr>
        <w:pStyle w:val="Nidungvnbn"/>
      </w:pPr>
      <w:r>
        <w:t>no shut</w:t>
      </w:r>
    </w:p>
    <w:p w14:paraId="3306B59C" w14:textId="3EA97546" w:rsidR="00B45B76" w:rsidRPr="001325E9" w:rsidRDefault="00B45B76" w:rsidP="00210028">
      <w:pPr>
        <w:pStyle w:val="Nidungvnbn"/>
      </w:pPr>
      <w:r w:rsidRPr="001325E9">
        <w:t>interface vlan1</w:t>
      </w:r>
      <w:r w:rsidR="001F4801" w:rsidRPr="001325E9">
        <w:t>3</w:t>
      </w:r>
    </w:p>
    <w:p w14:paraId="23720088" w14:textId="1DF5D394" w:rsidR="00B45B76" w:rsidRPr="00CC077B" w:rsidRDefault="00B45B76" w:rsidP="00210028">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210028">
      <w:pPr>
        <w:pStyle w:val="Nidungvnbn"/>
      </w:pPr>
      <w:r w:rsidRPr="00CC077B">
        <w:t xml:space="preserve">ip helper-address </w:t>
      </w:r>
      <w:r w:rsidRPr="009E70FF">
        <w:t>192.168.1.68</w:t>
      </w:r>
    </w:p>
    <w:p w14:paraId="632D7467" w14:textId="77777777" w:rsidR="00B45B76" w:rsidRPr="00CC077B" w:rsidRDefault="00B45B76" w:rsidP="00210028">
      <w:pPr>
        <w:pStyle w:val="Nidungvnbn"/>
      </w:pPr>
      <w:r>
        <w:t>no shut</w:t>
      </w:r>
    </w:p>
    <w:p w14:paraId="37C55AE3" w14:textId="126801FD" w:rsidR="00B45B76" w:rsidRPr="001325E9" w:rsidRDefault="00B45B76" w:rsidP="00210028">
      <w:pPr>
        <w:pStyle w:val="Nidungvnbn"/>
      </w:pPr>
      <w:r w:rsidRPr="001325E9">
        <w:t>interface vlan1</w:t>
      </w:r>
      <w:r w:rsidR="001F4801" w:rsidRPr="001325E9">
        <w:t>4</w:t>
      </w:r>
    </w:p>
    <w:p w14:paraId="293C861E" w14:textId="411B3D03" w:rsidR="00B45B76" w:rsidRPr="00CC077B" w:rsidRDefault="00B45B76" w:rsidP="00210028">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210028">
      <w:pPr>
        <w:pStyle w:val="Nidungvnbn"/>
      </w:pPr>
      <w:r w:rsidRPr="00CC077B">
        <w:t xml:space="preserve">ip helper-address </w:t>
      </w:r>
      <w:r w:rsidRPr="009E70FF">
        <w:t>192.168.1.68</w:t>
      </w:r>
    </w:p>
    <w:p w14:paraId="07B52EFD" w14:textId="77777777" w:rsidR="00B45B76" w:rsidRPr="00CC077B" w:rsidRDefault="00B45B76" w:rsidP="00210028">
      <w:pPr>
        <w:pStyle w:val="Nidungvnbn"/>
      </w:pPr>
      <w:r>
        <w:t>no shut</w:t>
      </w:r>
    </w:p>
    <w:p w14:paraId="17AFAA36" w14:textId="0FBE1F39" w:rsidR="001F4801" w:rsidRPr="001325E9" w:rsidRDefault="001F4801" w:rsidP="00210028">
      <w:pPr>
        <w:pStyle w:val="Nidungvnbn"/>
      </w:pPr>
      <w:r w:rsidRPr="001325E9">
        <w:t>interface vlan21</w:t>
      </w:r>
    </w:p>
    <w:p w14:paraId="49218D05" w14:textId="3CE01320" w:rsidR="001F4801" w:rsidRPr="00CC077B" w:rsidRDefault="001F4801" w:rsidP="00210028">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210028">
      <w:pPr>
        <w:pStyle w:val="Nidungvnbn"/>
      </w:pPr>
      <w:r w:rsidRPr="00CC077B">
        <w:t xml:space="preserve">ip helper-address </w:t>
      </w:r>
      <w:r w:rsidRPr="009E70FF">
        <w:t>192.168.1.68</w:t>
      </w:r>
    </w:p>
    <w:p w14:paraId="54F8A2D3" w14:textId="77777777" w:rsidR="001F4801" w:rsidRPr="00CC077B" w:rsidRDefault="001F4801" w:rsidP="00210028">
      <w:pPr>
        <w:pStyle w:val="Nidungvnbn"/>
      </w:pPr>
      <w:r>
        <w:t>no shut</w:t>
      </w:r>
    </w:p>
    <w:p w14:paraId="059F2F42" w14:textId="00DD1C6D" w:rsidR="001F4801" w:rsidRPr="001325E9" w:rsidRDefault="001F4801" w:rsidP="00210028">
      <w:pPr>
        <w:pStyle w:val="Nidungvnbn"/>
      </w:pPr>
      <w:r w:rsidRPr="001325E9">
        <w:t>interface vlan22</w:t>
      </w:r>
    </w:p>
    <w:p w14:paraId="46E49CAA" w14:textId="38CCCF8E" w:rsidR="001F4801" w:rsidRPr="00CC077B" w:rsidRDefault="001F4801" w:rsidP="00210028">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210028">
      <w:pPr>
        <w:pStyle w:val="Nidungvnbn"/>
      </w:pPr>
      <w:r w:rsidRPr="00CC077B">
        <w:t xml:space="preserve">ip helper-address </w:t>
      </w:r>
      <w:r w:rsidRPr="009E70FF">
        <w:t>192.168.1.68</w:t>
      </w:r>
    </w:p>
    <w:p w14:paraId="7F25EA11" w14:textId="77777777" w:rsidR="001F4801" w:rsidRPr="00CC077B" w:rsidRDefault="001F4801" w:rsidP="00210028">
      <w:pPr>
        <w:pStyle w:val="Nidungvnbn"/>
      </w:pPr>
      <w:r>
        <w:t>no shut</w:t>
      </w:r>
    </w:p>
    <w:p w14:paraId="01365987" w14:textId="4C9A8FBB" w:rsidR="001F4801" w:rsidRPr="001325E9" w:rsidRDefault="001F4801" w:rsidP="00210028">
      <w:pPr>
        <w:pStyle w:val="Nidungvnbn"/>
      </w:pPr>
      <w:r w:rsidRPr="001325E9">
        <w:lastRenderedPageBreak/>
        <w:t>interface vlan23</w:t>
      </w:r>
    </w:p>
    <w:p w14:paraId="1D153642" w14:textId="1D9C40E3" w:rsidR="001F4801" w:rsidRPr="00CC077B" w:rsidRDefault="001F4801" w:rsidP="00210028">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18EB9628" w14:textId="77777777" w:rsidR="001F4801" w:rsidRPr="00CC077B" w:rsidRDefault="001F4801" w:rsidP="00210028">
      <w:pPr>
        <w:pStyle w:val="Nidungvnbn"/>
      </w:pPr>
      <w:r>
        <w:rPr>
          <w:color w:val="000000"/>
        </w:rPr>
        <w:t>no shut</w:t>
      </w:r>
    </w:p>
    <w:p w14:paraId="0AE73052" w14:textId="5CAA8A45" w:rsidR="001F4801" w:rsidRPr="001325E9" w:rsidRDefault="001F4801" w:rsidP="00210028">
      <w:pPr>
        <w:pStyle w:val="Nidungvnbn"/>
      </w:pPr>
      <w:r w:rsidRPr="001325E9">
        <w:t>interface vlan24</w:t>
      </w:r>
    </w:p>
    <w:p w14:paraId="62356146" w14:textId="40E67F1E" w:rsidR="001F4801" w:rsidRPr="00CC077B" w:rsidRDefault="001F4801" w:rsidP="00210028">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512C5CC2" w14:textId="77777777" w:rsidR="001F4801" w:rsidRPr="00CC077B" w:rsidRDefault="001F4801" w:rsidP="00210028">
      <w:pPr>
        <w:pStyle w:val="Nidungvnbn"/>
      </w:pPr>
      <w:r>
        <w:rPr>
          <w:color w:val="000000"/>
        </w:rPr>
        <w:t>no shut</w:t>
      </w:r>
    </w:p>
    <w:p w14:paraId="34D3778F" w14:textId="4E44585A" w:rsidR="001F4801" w:rsidRPr="001325E9" w:rsidRDefault="001F4801" w:rsidP="00210028">
      <w:pPr>
        <w:pStyle w:val="Nidungvnbn"/>
      </w:pPr>
      <w:r w:rsidRPr="001325E9">
        <w:t>interface vlan31</w:t>
      </w:r>
    </w:p>
    <w:p w14:paraId="2F9E7F58" w14:textId="697A5D3D" w:rsidR="001F4801" w:rsidRPr="00CC077B" w:rsidRDefault="001F4801" w:rsidP="00210028">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75E75880" w14:textId="77777777" w:rsidR="001F4801" w:rsidRPr="00CC077B" w:rsidRDefault="001F4801" w:rsidP="00210028">
      <w:pPr>
        <w:pStyle w:val="Nidungvnbn"/>
      </w:pPr>
      <w:r>
        <w:rPr>
          <w:color w:val="000000"/>
        </w:rPr>
        <w:t>no shut</w:t>
      </w:r>
    </w:p>
    <w:p w14:paraId="412BD8D5" w14:textId="7CB336A5" w:rsidR="001F4801" w:rsidRPr="001325E9" w:rsidRDefault="001F4801" w:rsidP="00210028">
      <w:pPr>
        <w:pStyle w:val="Nidungvnbn"/>
      </w:pPr>
      <w:r w:rsidRPr="001325E9">
        <w:t>interface vlan32</w:t>
      </w:r>
    </w:p>
    <w:p w14:paraId="4A2A3247" w14:textId="21B69327" w:rsidR="001F4801" w:rsidRPr="00CC077B" w:rsidRDefault="001F4801" w:rsidP="00210028">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20D091CF" w14:textId="77777777" w:rsidR="001F4801" w:rsidRPr="00CC077B" w:rsidRDefault="001F4801" w:rsidP="00210028">
      <w:pPr>
        <w:pStyle w:val="Nidungvnbn"/>
      </w:pPr>
      <w:r>
        <w:rPr>
          <w:color w:val="000000"/>
        </w:rPr>
        <w:t>no shut</w:t>
      </w:r>
    </w:p>
    <w:p w14:paraId="045CA5B0" w14:textId="51BFBA17" w:rsidR="001F4801" w:rsidRPr="001325E9" w:rsidRDefault="001F4801" w:rsidP="00210028">
      <w:pPr>
        <w:pStyle w:val="Nidungvnbn"/>
      </w:pPr>
      <w:r w:rsidRPr="001325E9">
        <w:t>interface vlan33</w:t>
      </w:r>
    </w:p>
    <w:p w14:paraId="714D1438" w14:textId="7047080C" w:rsidR="001F4801" w:rsidRPr="00CC077B" w:rsidRDefault="001F4801" w:rsidP="00210028">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68AE8D1A" w14:textId="77777777" w:rsidR="001F4801" w:rsidRPr="00CC077B" w:rsidRDefault="001F4801" w:rsidP="00210028">
      <w:pPr>
        <w:pStyle w:val="Nidungvnbn"/>
      </w:pPr>
      <w:r>
        <w:rPr>
          <w:color w:val="000000"/>
        </w:rPr>
        <w:t>no shut</w:t>
      </w:r>
    </w:p>
    <w:p w14:paraId="2F39653C" w14:textId="7015482D" w:rsidR="001F4801" w:rsidRPr="001325E9" w:rsidRDefault="001F4801" w:rsidP="00210028">
      <w:pPr>
        <w:pStyle w:val="Nidungvnbn"/>
      </w:pPr>
      <w:r w:rsidRPr="001325E9">
        <w:t>interface vlan34</w:t>
      </w:r>
    </w:p>
    <w:p w14:paraId="47ED7B60" w14:textId="53577F80" w:rsidR="001F4801" w:rsidRPr="00CC077B" w:rsidRDefault="001F4801" w:rsidP="00210028">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4D0F0A67" w14:textId="40F51C06" w:rsidR="00B45B76" w:rsidRDefault="001F4801" w:rsidP="00210028">
      <w:pPr>
        <w:pStyle w:val="Nidungvnbn"/>
        <w:rPr>
          <w:color w:val="000000"/>
        </w:rPr>
      </w:pPr>
      <w:r>
        <w:rPr>
          <w:color w:val="000000"/>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210028" w:rsidRDefault="00504EBA" w:rsidP="00210028">
      <w:pPr>
        <w:pStyle w:val="Nidungvnbn"/>
        <w:rPr>
          <w:b/>
        </w:rPr>
      </w:pPr>
      <w:r w:rsidRPr="00210028">
        <w:rPr>
          <w:b/>
        </w:rPr>
        <w:t xml:space="preserve">Multislayer </w:t>
      </w:r>
      <w:r w:rsidRPr="00210028">
        <w:rPr>
          <w:b/>
          <w:lang w:val="vi-VN"/>
        </w:rPr>
        <w:t>Switch 1</w:t>
      </w:r>
    </w:p>
    <w:p w14:paraId="571AB41E" w14:textId="3EB08DB3" w:rsidR="00BF648C" w:rsidRPr="001325E9" w:rsidRDefault="00624914" w:rsidP="003B6E16">
      <w:pPr>
        <w:pStyle w:val="Nidungvnbn"/>
      </w:pPr>
      <w:r>
        <w:t>i</w:t>
      </w:r>
      <w:r w:rsidR="00BF648C" w:rsidRPr="001325E9">
        <w:t>nterface</w:t>
      </w:r>
      <w:r w:rsidR="0025762B">
        <w:t xml:space="preserve"> range</w:t>
      </w:r>
      <w:r w:rsidR="00BF648C" w:rsidRPr="001325E9">
        <w:t xml:space="preserve"> </w:t>
      </w:r>
      <w:r w:rsidR="00EB2220" w:rsidRPr="00EB2220">
        <w:t>GigabitEthernet1/0/2</w:t>
      </w:r>
      <w:r w:rsidR="0025762B">
        <w:t xml:space="preserve">-5, </w:t>
      </w:r>
      <w:r w:rsidR="00EB2220">
        <w:t>GigabitEthernet1/0/8</w:t>
      </w:r>
    </w:p>
    <w:p w14:paraId="367CBB8A" w14:textId="77777777" w:rsidR="00BF648C" w:rsidRPr="001325E9" w:rsidRDefault="00BF648C" w:rsidP="003B6E16">
      <w:pPr>
        <w:pStyle w:val="Nidungvnbn"/>
      </w:pPr>
      <w:r w:rsidRPr="001325E9">
        <w:lastRenderedPageBreak/>
        <w:t>switchport trunk encapsulation dot1q</w:t>
      </w:r>
    </w:p>
    <w:p w14:paraId="6A337266" w14:textId="6770863B" w:rsidR="00BF648C" w:rsidRDefault="00BF648C" w:rsidP="003B6E16">
      <w:pPr>
        <w:pStyle w:val="Nidungvnbn"/>
      </w:pPr>
      <w:r w:rsidRPr="001325E9">
        <w:t>switchport mode trunk</w:t>
      </w:r>
    </w:p>
    <w:p w14:paraId="62DA6617" w14:textId="250BD1D9" w:rsidR="00624914" w:rsidRDefault="00624914" w:rsidP="003B6E16">
      <w:pPr>
        <w:pStyle w:val="Nidungvnbn"/>
      </w:pPr>
      <w:r w:rsidRPr="00624914">
        <w:t>switchport trunk native vlan 13</w:t>
      </w:r>
    </w:p>
    <w:p w14:paraId="517E36B1" w14:textId="77777777" w:rsidR="00624914" w:rsidRPr="001325E9" w:rsidRDefault="00624914" w:rsidP="003B6E16">
      <w:pPr>
        <w:pStyle w:val="Nidungvnbn"/>
      </w:pPr>
    </w:p>
    <w:p w14:paraId="52B8A804" w14:textId="309E7CAC" w:rsidR="00BF648C" w:rsidRDefault="00EB2220" w:rsidP="003B6E16">
      <w:pPr>
        <w:pStyle w:val="Nidungvnbn"/>
      </w:pPr>
      <w:r>
        <w:t>interface GigabitEthernet1/0/1</w:t>
      </w:r>
    </w:p>
    <w:p w14:paraId="4B21A7C1" w14:textId="525D704A" w:rsidR="00C350D1" w:rsidRDefault="00C350D1" w:rsidP="003B6E16">
      <w:pPr>
        <w:pStyle w:val="Nidungvnbn"/>
      </w:pPr>
      <w:r>
        <w:t>no switchport</w:t>
      </w:r>
    </w:p>
    <w:p w14:paraId="65A996D4" w14:textId="54C73C39" w:rsidR="00C350D1" w:rsidRPr="001325E9" w:rsidRDefault="00C350D1" w:rsidP="003B6E16">
      <w:pPr>
        <w:pStyle w:val="Nidungvnbn"/>
      </w:pPr>
      <w:r w:rsidRPr="00C350D1">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3B6E16" w:rsidRDefault="00C32BEE" w:rsidP="003B6E16">
      <w:pPr>
        <w:pStyle w:val="Nidungvnbn"/>
        <w:rPr>
          <w:b/>
        </w:rPr>
      </w:pPr>
      <w:r w:rsidRPr="003B6E16">
        <w:rPr>
          <w:b/>
        </w:rPr>
        <w:t xml:space="preserve">Multislayer </w:t>
      </w:r>
      <w:r w:rsidRPr="003B6E16">
        <w:rPr>
          <w:b/>
          <w:lang w:val="vi-VN"/>
        </w:rPr>
        <w:t xml:space="preserve">Switch </w:t>
      </w:r>
      <w:r w:rsidRPr="003B6E16">
        <w:rPr>
          <w:b/>
        </w:rPr>
        <w:t>2</w:t>
      </w:r>
    </w:p>
    <w:p w14:paraId="75BC0809" w14:textId="6B5B6B38" w:rsidR="00C32BEE" w:rsidRPr="001325E9" w:rsidRDefault="00C32BEE" w:rsidP="003B6E16">
      <w:pPr>
        <w:pStyle w:val="Nidungvnbn"/>
      </w:pPr>
      <w:r>
        <w:t>i</w:t>
      </w:r>
      <w:r w:rsidRPr="001325E9">
        <w:t>nterface</w:t>
      </w:r>
      <w:r>
        <w:t xml:space="preserve"> range</w:t>
      </w:r>
      <w:r w:rsidRPr="001325E9">
        <w:t xml:space="preserve"> </w:t>
      </w:r>
      <w:r w:rsidRPr="00EB2220">
        <w:t>GigabitEthernet1/0/</w:t>
      </w:r>
      <w:r>
        <w:t xml:space="preserve">1-4, </w:t>
      </w:r>
      <w:r w:rsidR="00496BD4">
        <w:t xml:space="preserve">GigabitEthernet1/0/8, </w:t>
      </w:r>
      <w:r>
        <w:t>GigabitEthernet1/</w:t>
      </w:r>
      <w:r w:rsidR="003B6E16">
        <w:t xml:space="preserve"> </w:t>
      </w:r>
      <w:r>
        <w:t>0/8</w:t>
      </w:r>
    </w:p>
    <w:p w14:paraId="498D4A3D" w14:textId="77777777" w:rsidR="00C32BEE" w:rsidRPr="001325E9" w:rsidRDefault="00C32BEE" w:rsidP="003B6E16">
      <w:pPr>
        <w:pStyle w:val="Nidungvnbn"/>
      </w:pPr>
      <w:r w:rsidRPr="001325E9">
        <w:t>switchport trunk encapsulation dot1q</w:t>
      </w:r>
    </w:p>
    <w:p w14:paraId="4C65E17F" w14:textId="77777777" w:rsidR="00C32BEE" w:rsidRDefault="00C32BEE" w:rsidP="003B6E16">
      <w:pPr>
        <w:pStyle w:val="Nidungvnbn"/>
      </w:pPr>
      <w:r w:rsidRPr="001325E9">
        <w:t>switchport mode trunk</w:t>
      </w:r>
    </w:p>
    <w:p w14:paraId="7B88AF15" w14:textId="77777777" w:rsidR="00C32BEE" w:rsidRDefault="00C32BEE" w:rsidP="003B6E16">
      <w:pPr>
        <w:pStyle w:val="Nidungvnbn"/>
      </w:pPr>
      <w:r w:rsidRPr="00624914">
        <w:t>switchport trunk native vlan 13</w:t>
      </w:r>
    </w:p>
    <w:p w14:paraId="45B1B2B0" w14:textId="77777777" w:rsidR="00C32BEE" w:rsidRPr="001325E9" w:rsidRDefault="00C32BEE" w:rsidP="003B6E16">
      <w:pPr>
        <w:pStyle w:val="Nidungvnbn"/>
      </w:pPr>
    </w:p>
    <w:p w14:paraId="4D20DFBB" w14:textId="41E4249F" w:rsidR="00C32BEE" w:rsidRDefault="00C32BEE" w:rsidP="003B6E16">
      <w:pPr>
        <w:pStyle w:val="Nidungvnbn"/>
      </w:pPr>
      <w:r>
        <w:t>interface GigabitEthernet1/0/</w:t>
      </w:r>
      <w:r w:rsidR="00151E36">
        <w:t>5</w:t>
      </w:r>
    </w:p>
    <w:p w14:paraId="0133E1F4" w14:textId="77777777" w:rsidR="00C32BEE" w:rsidRDefault="00C32BEE" w:rsidP="003B6E16">
      <w:pPr>
        <w:pStyle w:val="Nidungvnbn"/>
      </w:pPr>
      <w:r>
        <w:t>no switchport</w:t>
      </w:r>
    </w:p>
    <w:p w14:paraId="1D5A94E6" w14:textId="278EE6DD" w:rsidR="00C32BEE" w:rsidRPr="00151E36" w:rsidRDefault="00C32BEE" w:rsidP="003B6E16">
      <w:pPr>
        <w:pStyle w:val="Nidungvnbn"/>
      </w:pPr>
      <w:r w:rsidRPr="00C350D1">
        <w:t xml:space="preserve">ip address </w:t>
      </w:r>
      <w:r w:rsidR="00151E36" w:rsidRPr="00151E36">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C9345D" w:rsidRDefault="00FB0FB1" w:rsidP="00C9345D">
      <w:pPr>
        <w:pStyle w:val="Nidungvnbn"/>
        <w:rPr>
          <w:b/>
        </w:rPr>
      </w:pPr>
      <w:r w:rsidRPr="00C9345D">
        <w:rPr>
          <w:b/>
        </w:rPr>
        <w:t xml:space="preserve">Multislayer </w:t>
      </w:r>
      <w:r w:rsidRPr="00C9345D">
        <w:rPr>
          <w:b/>
          <w:lang w:val="vi-VN"/>
        </w:rPr>
        <w:t>Switch 1</w:t>
      </w:r>
      <w:r w:rsidRPr="00C9345D">
        <w:rPr>
          <w:b/>
        </w:rPr>
        <w:t xml:space="preserve"> </w:t>
      </w:r>
      <w:r w:rsidRPr="00C9345D">
        <w:rPr>
          <w:b/>
          <w:lang w:val="vi-VN"/>
        </w:rPr>
        <w:t xml:space="preserve">và </w:t>
      </w:r>
      <w:r w:rsidRPr="00C9345D">
        <w:rPr>
          <w:b/>
        </w:rPr>
        <w:t xml:space="preserve">Multislayer </w:t>
      </w:r>
      <w:r w:rsidRPr="00C9345D">
        <w:rPr>
          <w:b/>
          <w:lang w:val="vi-VN"/>
        </w:rPr>
        <w:t xml:space="preserve">Switch </w:t>
      </w:r>
      <w:r w:rsidRPr="00C9345D">
        <w:rPr>
          <w:b/>
        </w:rPr>
        <w:t>2</w:t>
      </w:r>
      <w:r w:rsidRPr="00C9345D">
        <w:rPr>
          <w:b/>
          <w:lang w:val="vi-VN"/>
        </w:rPr>
        <w:t xml:space="preserve"> tại TP HCM</w:t>
      </w:r>
      <w:r w:rsidRPr="00C9345D">
        <w:rPr>
          <w:b/>
        </w:rPr>
        <w:t>:</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Default="00FB0FB1" w:rsidP="00C9345D">
      <w:pPr>
        <w:pStyle w:val="Nidungvnbn"/>
        <w:rPr>
          <w:shd w:val="clear" w:color="auto" w:fill="FFFFFF"/>
        </w:rPr>
      </w:pPr>
      <w:r>
        <w:rPr>
          <w:shd w:val="clear" w:color="auto" w:fill="FFFFFF"/>
        </w:rPr>
        <w:t>vtp pass cisco</w:t>
      </w:r>
    </w:p>
    <w:p w14:paraId="52433501" w14:textId="77777777" w:rsidR="00FB0FB1" w:rsidRDefault="00FB0FB1" w:rsidP="00C9345D">
      <w:pPr>
        <w:pStyle w:val="Nidungvnbn"/>
        <w:rPr>
          <w:shd w:val="clear" w:color="auto" w:fill="FFFFFF"/>
        </w:rPr>
      </w:pPr>
      <w:r>
        <w:rPr>
          <w:shd w:val="clear" w:color="auto" w:fill="FFFFFF"/>
        </w:rPr>
        <w:t>vtp mode server</w:t>
      </w:r>
    </w:p>
    <w:p w14:paraId="77554026" w14:textId="77777777" w:rsidR="00FB0FB1" w:rsidRDefault="00FB0FB1" w:rsidP="00C9345D">
      <w:pPr>
        <w:pStyle w:val="Nidungvnbn"/>
        <w:rPr>
          <w:shd w:val="clear" w:color="auto" w:fill="FFFFFF"/>
        </w:rPr>
      </w:pPr>
      <w:r>
        <w:rPr>
          <w:shd w:val="clear" w:color="auto" w:fill="FFFFFF"/>
        </w:rPr>
        <w:t>ex</w:t>
      </w:r>
    </w:p>
    <w:p w14:paraId="6EF0756C" w14:textId="77777777" w:rsidR="00FB0FB1" w:rsidRPr="00CC077B" w:rsidRDefault="00FB0FB1" w:rsidP="00CC077B">
      <w:pPr>
        <w:spacing w:line="360" w:lineRule="auto"/>
        <w:ind w:left="720"/>
        <w:rPr>
          <w:color w:val="000000"/>
          <w:sz w:val="26"/>
          <w:szCs w:val="26"/>
        </w:rPr>
      </w:pPr>
    </w:p>
    <w:p w14:paraId="3415E63C" w14:textId="7EDD3056" w:rsidR="00BF648C" w:rsidRPr="00C9345D" w:rsidRDefault="0047341A" w:rsidP="00C9345D">
      <w:pPr>
        <w:pStyle w:val="Nidungvnbn"/>
        <w:rPr>
          <w:b/>
        </w:rPr>
      </w:pPr>
      <w:r w:rsidRPr="00C9345D">
        <w:rPr>
          <w:b/>
          <w:lang w:val="vi-VN"/>
        </w:rPr>
        <w:lastRenderedPageBreak/>
        <w:t>Switch Tầng 1, Switch Tầng 1A, Switch Tầng 1B, Switch Tầng 2, Switch Tầng 2A, Switch Tầng 2B, Switch Tầng 3, Switch Tầng 3A, Switch Tầng 3B:</w:t>
      </w:r>
    </w:p>
    <w:p w14:paraId="723A98AC" w14:textId="77777777" w:rsidR="00D55D50" w:rsidRDefault="00D55D50" w:rsidP="00C9345D">
      <w:pPr>
        <w:pStyle w:val="Nidungvnbn"/>
        <w:rPr>
          <w:shd w:val="clear" w:color="auto" w:fill="FFFFFF"/>
        </w:rPr>
      </w:pPr>
      <w:r>
        <w:rPr>
          <w:shd w:val="clear" w:color="auto" w:fill="FFFFFF"/>
        </w:rPr>
        <w:t xml:space="preserve">ena </w:t>
      </w:r>
    </w:p>
    <w:p w14:paraId="3B1EAF26" w14:textId="28AB53D7" w:rsidR="00D55D50" w:rsidRDefault="00D55D50" w:rsidP="00C9345D">
      <w:pPr>
        <w:pStyle w:val="Nidungvnbn"/>
        <w:rPr>
          <w:shd w:val="clear" w:color="auto" w:fill="FFFFFF"/>
        </w:rPr>
      </w:pPr>
      <w:r>
        <w:rPr>
          <w:shd w:val="clear" w:color="auto" w:fill="FFFFFF"/>
        </w:rPr>
        <w:t>conf ter</w:t>
      </w:r>
    </w:p>
    <w:p w14:paraId="4353B2A8" w14:textId="1FD6A4FC" w:rsidR="00D55D50" w:rsidRDefault="00D55D50" w:rsidP="00C9345D">
      <w:pPr>
        <w:pStyle w:val="Nidungvnbn"/>
        <w:rPr>
          <w:shd w:val="clear" w:color="auto" w:fill="FFFFFF"/>
        </w:rPr>
      </w:pPr>
      <w:r>
        <w:rPr>
          <w:shd w:val="clear" w:color="auto" w:fill="FFFFFF"/>
        </w:rPr>
        <w:t>vtp domain cisco</w:t>
      </w:r>
    </w:p>
    <w:p w14:paraId="2A7E9008" w14:textId="77777777" w:rsidR="00D55D50" w:rsidRDefault="00D55D50" w:rsidP="00C9345D">
      <w:pPr>
        <w:pStyle w:val="Nidungvnbn"/>
        <w:rPr>
          <w:shd w:val="clear" w:color="auto" w:fill="FFFFFF"/>
        </w:rPr>
      </w:pPr>
      <w:r>
        <w:rPr>
          <w:shd w:val="clear" w:color="auto" w:fill="FFFFFF"/>
        </w:rPr>
        <w:t xml:space="preserve">vtp pass cisco </w:t>
      </w:r>
    </w:p>
    <w:p w14:paraId="03C5486D" w14:textId="5043E2E6" w:rsidR="00D55D50" w:rsidRDefault="00D55D50" w:rsidP="00C9345D">
      <w:pPr>
        <w:pStyle w:val="Nidungvnbn"/>
        <w:rPr>
          <w:shd w:val="clear" w:color="auto" w:fill="FFFFFF"/>
        </w:rPr>
      </w:pPr>
      <w:r>
        <w:rPr>
          <w:shd w:val="clear" w:color="auto" w:fill="FFFFFF"/>
        </w:rPr>
        <w:t xml:space="preserve">vtp mode </w:t>
      </w:r>
      <w:r>
        <w:rPr>
          <w:shd w:val="clear" w:color="auto" w:fill="FFFFFF"/>
          <w:lang w:val="vi-VN"/>
        </w:rPr>
        <w:t>client</w:t>
      </w:r>
    </w:p>
    <w:p w14:paraId="0B8F2A0B" w14:textId="4BEA1A45" w:rsidR="00D55D50" w:rsidRDefault="00D55D50" w:rsidP="00C9345D">
      <w:pPr>
        <w:pStyle w:val="Nidungvnbn"/>
        <w:rPr>
          <w:shd w:val="clear" w:color="auto" w:fill="FFFFFF"/>
        </w:rPr>
      </w:pPr>
      <w:r>
        <w:rPr>
          <w:shd w:val="clear" w:color="auto" w:fill="FFFFFF"/>
        </w:rPr>
        <w:t>ex</w:t>
      </w:r>
    </w:p>
    <w:p w14:paraId="6EFEB124"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p>
    <w:p w14:paraId="28A8E0C9" w14:textId="6B71B1B2" w:rsidR="00BF648C" w:rsidRPr="003B1938" w:rsidRDefault="007808DC" w:rsidP="003B1938">
      <w:pPr>
        <w:pStyle w:val="Nidungvnbn"/>
        <w:rPr>
          <w:b/>
          <w:lang w:val="vi-VN"/>
        </w:rPr>
      </w:pPr>
      <w:r w:rsidRPr="003B1938">
        <w:rPr>
          <w:b/>
        </w:rPr>
        <w:t xml:space="preserve">Switch </w:t>
      </w:r>
      <w:r w:rsidRPr="003B1938">
        <w:rPr>
          <w:b/>
          <w:lang w:val="vi-VN"/>
        </w:rPr>
        <w:t xml:space="preserve">Tầng 1, Switch Tầng 2, Switch Tầng </w:t>
      </w:r>
      <w:r w:rsidR="00A30099" w:rsidRPr="003B1938">
        <w:rPr>
          <w:b/>
          <w:lang w:val="vi-VN"/>
        </w:rPr>
        <w:t>3</w:t>
      </w:r>
    </w:p>
    <w:p w14:paraId="22370927" w14:textId="7FAE3A0C" w:rsidR="0045355D" w:rsidRPr="0045355D" w:rsidRDefault="00A30099" w:rsidP="003B1938">
      <w:pPr>
        <w:pStyle w:val="Nidungvnbn"/>
      </w:pPr>
      <w:r w:rsidRPr="0045355D">
        <w:t xml:space="preserve">int range </w:t>
      </w:r>
      <w:r w:rsidR="0045355D" w:rsidRPr="0045355D">
        <w:t>f0/3-4</w:t>
      </w:r>
    </w:p>
    <w:p w14:paraId="03BAE531" w14:textId="416A9848" w:rsidR="00A30099" w:rsidRPr="0045355D" w:rsidRDefault="0045355D" w:rsidP="003B1938">
      <w:pPr>
        <w:pStyle w:val="Nidungvnbn"/>
      </w:pPr>
      <w:r w:rsidRPr="0045355D">
        <w:t>switchport mode trunk</w:t>
      </w:r>
    </w:p>
    <w:p w14:paraId="4126D09F" w14:textId="248A069E" w:rsidR="0045355D" w:rsidRDefault="0045355D" w:rsidP="003B1938">
      <w:pPr>
        <w:pStyle w:val="Nidungvnbn"/>
      </w:pPr>
      <w:r w:rsidRPr="0045355D">
        <w:t>switchport trunk native vlan 13</w:t>
      </w:r>
    </w:p>
    <w:p w14:paraId="5E2C8EF3" w14:textId="77E4BD73" w:rsidR="002F7B75" w:rsidRDefault="002F7B75" w:rsidP="003B1938">
      <w:pPr>
        <w:pStyle w:val="Nidungvnbn"/>
      </w:pPr>
    </w:p>
    <w:p w14:paraId="27385298" w14:textId="03B40254" w:rsidR="002F7B75" w:rsidRPr="003B1938" w:rsidRDefault="002F7B75" w:rsidP="003B1938">
      <w:pPr>
        <w:pStyle w:val="Nidungvnbn"/>
        <w:rPr>
          <w:b/>
          <w:lang w:val="vi-VN"/>
        </w:rPr>
      </w:pPr>
      <w:r w:rsidRPr="003B1938">
        <w:rPr>
          <w:b/>
        </w:rPr>
        <w:t xml:space="preserve">Switch </w:t>
      </w:r>
      <w:r w:rsidRPr="003B1938">
        <w:rPr>
          <w:b/>
          <w:lang w:val="vi-VN"/>
        </w:rPr>
        <w:t xml:space="preserve">Tầng 1B, </w:t>
      </w:r>
      <w:r w:rsidRPr="003B1938">
        <w:rPr>
          <w:b/>
        </w:rPr>
        <w:t xml:space="preserve">Switch </w:t>
      </w:r>
      <w:r w:rsidRPr="003B1938">
        <w:rPr>
          <w:b/>
          <w:lang w:val="vi-VN"/>
        </w:rPr>
        <w:t>Tầng 2A, Switch Tầng 2B, Switch Tầng 3A</w:t>
      </w:r>
    </w:p>
    <w:p w14:paraId="464C1BC4" w14:textId="3DDEB9D3" w:rsidR="002F7B75" w:rsidRPr="003B1938" w:rsidRDefault="000F1C20" w:rsidP="003B1938">
      <w:pPr>
        <w:pStyle w:val="Nidungvnbn"/>
      </w:pPr>
      <w:r w:rsidRPr="003B1938">
        <w:t>int f0/1</w:t>
      </w:r>
    </w:p>
    <w:p w14:paraId="21D02145" w14:textId="77777777" w:rsidR="000F1C20" w:rsidRPr="003B1938" w:rsidRDefault="000F1C20" w:rsidP="003B1938">
      <w:pPr>
        <w:pStyle w:val="Nidungvnbn"/>
      </w:pPr>
      <w:r w:rsidRPr="003B1938">
        <w:t>switchport mode trunk</w:t>
      </w:r>
    </w:p>
    <w:p w14:paraId="3E63F9C3" w14:textId="77777777" w:rsidR="000F1C20" w:rsidRPr="003B1938" w:rsidRDefault="000F1C20" w:rsidP="003B1938">
      <w:pPr>
        <w:pStyle w:val="Nidungvnbn"/>
      </w:pPr>
      <w:r w:rsidRPr="003B1938">
        <w:t>switchport trunk native vlan 13</w:t>
      </w:r>
    </w:p>
    <w:p w14:paraId="7D65664A" w14:textId="77777777" w:rsidR="001D7974" w:rsidRPr="001D7974" w:rsidRDefault="001D7974" w:rsidP="003B1938">
      <w:pPr>
        <w:pStyle w:val="Nidungvnbn"/>
      </w:pPr>
    </w:p>
    <w:p w14:paraId="1D44EDAC" w14:textId="57252B50" w:rsidR="002F7B75" w:rsidRPr="003B1938" w:rsidRDefault="001D7974" w:rsidP="003B1938">
      <w:pPr>
        <w:pStyle w:val="Nidungvnbn"/>
        <w:rPr>
          <w:b/>
          <w:lang w:val="vi-VN"/>
        </w:rPr>
      </w:pPr>
      <w:r w:rsidRPr="003B1938">
        <w:rPr>
          <w:b/>
        </w:rPr>
        <w:t xml:space="preserve">Switch </w:t>
      </w:r>
      <w:r w:rsidRPr="003B1938">
        <w:rPr>
          <w:b/>
          <w:lang w:val="vi-VN"/>
        </w:rPr>
        <w:t xml:space="preserve">Tầng 1A, </w:t>
      </w:r>
      <w:r w:rsidRPr="003B1938">
        <w:rPr>
          <w:b/>
        </w:rPr>
        <w:t xml:space="preserve">Switch </w:t>
      </w:r>
      <w:r w:rsidRPr="003B1938">
        <w:rPr>
          <w:b/>
          <w:lang w:val="vi-VN"/>
        </w:rPr>
        <w:t>Tầng 3B</w:t>
      </w:r>
    </w:p>
    <w:p w14:paraId="3BC0BA66" w14:textId="03B41096" w:rsidR="000F1C20" w:rsidRPr="003B1938" w:rsidRDefault="000F1C20" w:rsidP="003B1938">
      <w:pPr>
        <w:pStyle w:val="Nidungvnbn"/>
      </w:pPr>
      <w:r w:rsidRPr="003B1938">
        <w:t>int f0/3</w:t>
      </w:r>
    </w:p>
    <w:p w14:paraId="6BBBAB4B" w14:textId="77777777" w:rsidR="000F1C20" w:rsidRPr="003B1938" w:rsidRDefault="000F1C20" w:rsidP="003B1938">
      <w:pPr>
        <w:pStyle w:val="Nidungvnbn"/>
      </w:pPr>
      <w:r w:rsidRPr="003B1938">
        <w:t>switchport mode trunk</w:t>
      </w:r>
    </w:p>
    <w:p w14:paraId="19A73B68" w14:textId="77777777" w:rsidR="000F1C20" w:rsidRPr="003B1938" w:rsidRDefault="000F1C20" w:rsidP="003B1938">
      <w:pPr>
        <w:pStyle w:val="Nidungvnbn"/>
      </w:pPr>
      <w:r w:rsidRPr="003B1938">
        <w:t>switchport trunk native vlan 13</w:t>
      </w:r>
    </w:p>
    <w:p w14:paraId="47FB8F74" w14:textId="60C53A45" w:rsidR="001D7974" w:rsidRDefault="001D7974" w:rsidP="003B1938">
      <w:pPr>
        <w:pStyle w:val="Nidungvnbn"/>
        <w:rPr>
          <w:lang w:val="vi-VN"/>
        </w:rPr>
      </w:pPr>
    </w:p>
    <w:p w14:paraId="09595B0A" w14:textId="23C031F4" w:rsidR="00300A96" w:rsidRPr="003B1938" w:rsidRDefault="00300A96" w:rsidP="003B1938">
      <w:pPr>
        <w:pStyle w:val="Nidungvnbn"/>
        <w:rPr>
          <w:b/>
          <w:lang w:val="vi-VN"/>
        </w:rPr>
      </w:pPr>
      <w:r w:rsidRPr="003B1938">
        <w:rPr>
          <w:b/>
        </w:rPr>
        <w:t xml:space="preserve">Switch </w:t>
      </w:r>
      <w:r w:rsidRPr="003B1938">
        <w:rPr>
          <w:b/>
          <w:lang w:val="vi-VN"/>
        </w:rPr>
        <w:t>Tầng 1A</w:t>
      </w:r>
    </w:p>
    <w:p w14:paraId="1A42545F" w14:textId="32B64295" w:rsidR="00300A96" w:rsidRDefault="00300A96" w:rsidP="003B1938">
      <w:pPr>
        <w:pStyle w:val="Nidungvnbn"/>
      </w:pPr>
      <w:r w:rsidRPr="00300A96">
        <w:t>interface FastEthernet0/1</w:t>
      </w:r>
    </w:p>
    <w:p w14:paraId="152527BF" w14:textId="30AE06A8" w:rsidR="00300A96" w:rsidRPr="00300A96" w:rsidRDefault="00300A96" w:rsidP="003B1938">
      <w:pPr>
        <w:pStyle w:val="Nidungvnbn"/>
      </w:pPr>
      <w:r w:rsidRPr="00300A96">
        <w:t>switchport mode access</w:t>
      </w:r>
    </w:p>
    <w:p w14:paraId="7DAB88E4" w14:textId="5F6A5152" w:rsidR="00300A96" w:rsidRPr="00300A96" w:rsidRDefault="00300A96" w:rsidP="003B1938">
      <w:pPr>
        <w:pStyle w:val="Nidungvnbn"/>
      </w:pPr>
      <w:r w:rsidRPr="00300A96">
        <w:lastRenderedPageBreak/>
        <w:t>switchport access vlan 11</w:t>
      </w:r>
    </w:p>
    <w:p w14:paraId="3F94CF17" w14:textId="0573E2D1" w:rsidR="00300A96" w:rsidRPr="00300A96" w:rsidRDefault="00300A96" w:rsidP="003B1938">
      <w:pPr>
        <w:pStyle w:val="Nidungvnbn"/>
      </w:pPr>
      <w:r w:rsidRPr="00300A96">
        <w:t>switchport port-security</w:t>
      </w:r>
    </w:p>
    <w:p w14:paraId="4AD96FFC" w14:textId="181A5C57" w:rsidR="00300A96" w:rsidRPr="00300A96" w:rsidRDefault="00300A96" w:rsidP="003B1938">
      <w:pPr>
        <w:pStyle w:val="Nidungvnbn"/>
      </w:pPr>
      <w:r w:rsidRPr="00300A96">
        <w:t>switchport port-security maximum 2</w:t>
      </w:r>
    </w:p>
    <w:p w14:paraId="12A9ED18" w14:textId="647343C3" w:rsidR="00300A96" w:rsidRPr="00300A96" w:rsidRDefault="00300A96" w:rsidP="003B1938">
      <w:pPr>
        <w:pStyle w:val="Nidungvnbn"/>
      </w:pPr>
      <w:r w:rsidRPr="00300A96">
        <w:t>switchport p</w:t>
      </w:r>
      <w:r w:rsidR="00D9547A">
        <w:t>ort-security mac-address sticky</w:t>
      </w:r>
    </w:p>
    <w:p w14:paraId="1BF95D54" w14:textId="66048E8E" w:rsidR="00300A96" w:rsidRPr="00300A96" w:rsidRDefault="00300A96" w:rsidP="003B1938">
      <w:pPr>
        <w:pStyle w:val="Nidungvnbn"/>
      </w:pPr>
      <w:r w:rsidRPr="00300A96">
        <w:t>switchport p</w:t>
      </w:r>
      <w:r w:rsidR="00D9547A">
        <w:t>ort-security violation restrict</w:t>
      </w:r>
    </w:p>
    <w:p w14:paraId="2BC77C9D" w14:textId="2D1AEA6E" w:rsidR="00300A96" w:rsidRPr="00300A96" w:rsidRDefault="00300A96" w:rsidP="003B1938">
      <w:pPr>
        <w:pStyle w:val="Nidungvnbn"/>
      </w:pPr>
    </w:p>
    <w:p w14:paraId="1F04604A" w14:textId="2FD94D54" w:rsidR="00300A96" w:rsidRDefault="00300A96" w:rsidP="003B1938">
      <w:pPr>
        <w:pStyle w:val="Nidungvnbn"/>
      </w:pPr>
      <w:r w:rsidRPr="00300A96">
        <w:t>interface FastEthernet0/2</w:t>
      </w:r>
    </w:p>
    <w:p w14:paraId="3E7861A3" w14:textId="139D8DA7" w:rsidR="008B7CD4" w:rsidRPr="00300A96" w:rsidRDefault="008B7CD4" w:rsidP="003B1938">
      <w:pPr>
        <w:pStyle w:val="Nidungvnbn"/>
      </w:pPr>
      <w:r w:rsidRPr="00300A96">
        <w:t>switchport mode access</w:t>
      </w:r>
    </w:p>
    <w:p w14:paraId="3199EB1E" w14:textId="5CD0C9D6" w:rsidR="00300A96" w:rsidRPr="00300A96" w:rsidRDefault="008B7CD4" w:rsidP="003B1938">
      <w:pPr>
        <w:pStyle w:val="Nidungvnbn"/>
      </w:pPr>
      <w:r>
        <w:t>switchport access vlan 12</w:t>
      </w:r>
    </w:p>
    <w:p w14:paraId="78DDB9E8" w14:textId="33AB3B39" w:rsidR="00300A96" w:rsidRPr="00300A96" w:rsidRDefault="00300A96" w:rsidP="003B1938">
      <w:pPr>
        <w:pStyle w:val="Nidungvnbn"/>
      </w:pPr>
      <w:r w:rsidRPr="00300A96">
        <w:t>switchport port-security</w:t>
      </w:r>
    </w:p>
    <w:p w14:paraId="6D31FB94" w14:textId="6248B91D" w:rsidR="00300A96" w:rsidRPr="00300A96" w:rsidRDefault="00300A96" w:rsidP="003B1938">
      <w:pPr>
        <w:pStyle w:val="Nidungvnbn"/>
      </w:pPr>
      <w:r w:rsidRPr="00300A96">
        <w:t>switchport port-security maximum 2</w:t>
      </w:r>
    </w:p>
    <w:p w14:paraId="318D582C" w14:textId="7D20E0C4" w:rsidR="00300A96" w:rsidRPr="00300A96" w:rsidRDefault="00300A96" w:rsidP="003B1938">
      <w:pPr>
        <w:pStyle w:val="Nidungvnbn"/>
      </w:pPr>
      <w:r w:rsidRPr="00300A96">
        <w:t>switchport p</w:t>
      </w:r>
      <w:r w:rsidR="00D9547A">
        <w:t>ort-security mac-address sticky</w:t>
      </w:r>
    </w:p>
    <w:p w14:paraId="167C701F" w14:textId="0D5A48B0" w:rsidR="00300A96" w:rsidRPr="00300A96" w:rsidRDefault="00300A96" w:rsidP="003B1938">
      <w:pPr>
        <w:pStyle w:val="Nidungvnbn"/>
      </w:pPr>
      <w:r w:rsidRPr="00300A96">
        <w:t>switchport p</w:t>
      </w:r>
      <w:r w:rsidR="00D9547A">
        <w:t>ort-security violation restrict</w:t>
      </w:r>
    </w:p>
    <w:p w14:paraId="5D295D1D" w14:textId="349E7C82" w:rsidR="00BF648C" w:rsidRDefault="00BF648C" w:rsidP="003B1938">
      <w:pPr>
        <w:pStyle w:val="Nidungvnbn"/>
        <w:rPr>
          <w:color w:val="000000"/>
        </w:rPr>
      </w:pPr>
    </w:p>
    <w:p w14:paraId="07484C40" w14:textId="311D72BA" w:rsidR="004776C7" w:rsidRPr="003B1938" w:rsidRDefault="004776C7" w:rsidP="003B1938">
      <w:pPr>
        <w:pStyle w:val="Nidungvnbn"/>
        <w:rPr>
          <w:b/>
        </w:rPr>
      </w:pPr>
      <w:r w:rsidRPr="003B1938">
        <w:rPr>
          <w:b/>
        </w:rPr>
        <w:t xml:space="preserve">Switch </w:t>
      </w:r>
      <w:r w:rsidRPr="003B1938">
        <w:rPr>
          <w:b/>
          <w:lang w:val="vi-VN"/>
        </w:rPr>
        <w:t>Tầng 1</w:t>
      </w:r>
      <w:r w:rsidRPr="003B1938">
        <w:rPr>
          <w:b/>
        </w:rPr>
        <w:t>B</w:t>
      </w:r>
    </w:p>
    <w:p w14:paraId="7BA1DB7C" w14:textId="3C09265A" w:rsidR="004776C7" w:rsidRDefault="004776C7" w:rsidP="003B1938">
      <w:pPr>
        <w:pStyle w:val="Nidungvnbn"/>
      </w:pPr>
      <w:r>
        <w:t>interface FastEthernet0/2</w:t>
      </w:r>
    </w:p>
    <w:p w14:paraId="18CDFB51" w14:textId="130FC51D" w:rsidR="004776C7" w:rsidRPr="00300A96" w:rsidRDefault="004776C7" w:rsidP="003B1938">
      <w:pPr>
        <w:pStyle w:val="Nidungvnbn"/>
      </w:pPr>
      <w:r>
        <w:t>switchport mode access</w:t>
      </w:r>
    </w:p>
    <w:p w14:paraId="312F0ED2" w14:textId="09B753F5" w:rsidR="004776C7" w:rsidRPr="00300A96" w:rsidRDefault="004776C7" w:rsidP="003B1938">
      <w:pPr>
        <w:pStyle w:val="Nidungvnbn"/>
      </w:pPr>
      <w:r>
        <w:t>switchport access vlan 13</w:t>
      </w:r>
    </w:p>
    <w:p w14:paraId="75585132" w14:textId="77777777" w:rsidR="004776C7" w:rsidRPr="00300A96" w:rsidRDefault="004776C7" w:rsidP="003B1938">
      <w:pPr>
        <w:pStyle w:val="Nidungvnbn"/>
      </w:pPr>
      <w:r w:rsidRPr="00300A96">
        <w:t>switchport port-security</w:t>
      </w:r>
    </w:p>
    <w:p w14:paraId="582FF33C" w14:textId="77777777" w:rsidR="004776C7" w:rsidRPr="00300A96" w:rsidRDefault="004776C7" w:rsidP="003B1938">
      <w:pPr>
        <w:pStyle w:val="Nidungvnbn"/>
      </w:pPr>
      <w:r w:rsidRPr="00300A96">
        <w:t>switchport port-security maximum 2</w:t>
      </w:r>
    </w:p>
    <w:p w14:paraId="4293193E" w14:textId="77777777" w:rsidR="004776C7" w:rsidRPr="00300A96" w:rsidRDefault="004776C7" w:rsidP="003B1938">
      <w:pPr>
        <w:pStyle w:val="Nidungvnbn"/>
      </w:pPr>
      <w:r w:rsidRPr="00300A96">
        <w:t>switchport p</w:t>
      </w:r>
      <w:r>
        <w:t>ort-security mac-address sticky</w:t>
      </w:r>
    </w:p>
    <w:p w14:paraId="203C2E33" w14:textId="77777777" w:rsidR="004776C7" w:rsidRPr="00300A96" w:rsidRDefault="004776C7" w:rsidP="003B1938">
      <w:pPr>
        <w:pStyle w:val="Nidungvnbn"/>
      </w:pPr>
      <w:r w:rsidRPr="00300A96">
        <w:t>switchport p</w:t>
      </w:r>
      <w:r>
        <w:t>ort-security violation restrict</w:t>
      </w:r>
    </w:p>
    <w:p w14:paraId="3FC529BA" w14:textId="77777777" w:rsidR="004776C7" w:rsidRPr="00300A96" w:rsidRDefault="004776C7" w:rsidP="003B1938">
      <w:pPr>
        <w:pStyle w:val="Nidungvnbn"/>
      </w:pPr>
    </w:p>
    <w:p w14:paraId="09DE9E30" w14:textId="009DA4C5" w:rsidR="004776C7" w:rsidRDefault="004776C7" w:rsidP="003B1938">
      <w:pPr>
        <w:pStyle w:val="Nidungvnbn"/>
      </w:pPr>
      <w:r>
        <w:t>interface FastEthernet0/3</w:t>
      </w:r>
    </w:p>
    <w:p w14:paraId="3C675434" w14:textId="77777777" w:rsidR="004776C7" w:rsidRPr="00300A96" w:rsidRDefault="004776C7" w:rsidP="003B1938">
      <w:pPr>
        <w:pStyle w:val="Nidungvnbn"/>
      </w:pPr>
      <w:r w:rsidRPr="00300A96">
        <w:t>switchport mode access</w:t>
      </w:r>
    </w:p>
    <w:p w14:paraId="631634A4" w14:textId="73AA6217" w:rsidR="004776C7" w:rsidRPr="00300A96" w:rsidRDefault="004776C7" w:rsidP="003B1938">
      <w:pPr>
        <w:pStyle w:val="Nidungvnbn"/>
      </w:pPr>
      <w:r>
        <w:t>switchport access vlan 14</w:t>
      </w:r>
    </w:p>
    <w:p w14:paraId="65EE6B0A" w14:textId="77777777" w:rsidR="004776C7" w:rsidRPr="00300A96" w:rsidRDefault="004776C7" w:rsidP="003B1938">
      <w:pPr>
        <w:pStyle w:val="Nidungvnbn"/>
      </w:pPr>
      <w:r w:rsidRPr="00300A96">
        <w:t>switchport port-security</w:t>
      </w:r>
    </w:p>
    <w:p w14:paraId="068D5B51" w14:textId="77777777" w:rsidR="004776C7" w:rsidRPr="00300A96" w:rsidRDefault="004776C7" w:rsidP="003B1938">
      <w:pPr>
        <w:pStyle w:val="Nidungvnbn"/>
      </w:pPr>
      <w:r w:rsidRPr="00300A96">
        <w:lastRenderedPageBreak/>
        <w:t>switchport port-security maximum 2</w:t>
      </w:r>
    </w:p>
    <w:p w14:paraId="77F4EF7D" w14:textId="77777777" w:rsidR="004776C7" w:rsidRPr="00300A96" w:rsidRDefault="004776C7" w:rsidP="003B1938">
      <w:pPr>
        <w:pStyle w:val="Nidungvnbn"/>
      </w:pPr>
      <w:r w:rsidRPr="00300A96">
        <w:t>switchport p</w:t>
      </w:r>
      <w:r>
        <w:t>ort-security mac-address sticky</w:t>
      </w:r>
    </w:p>
    <w:p w14:paraId="0A94900A" w14:textId="77777777" w:rsidR="004776C7" w:rsidRPr="00300A96" w:rsidRDefault="004776C7" w:rsidP="003B1938">
      <w:pPr>
        <w:pStyle w:val="Nidungvnbn"/>
      </w:pPr>
      <w:r w:rsidRPr="00300A96">
        <w:t>switchport p</w:t>
      </w:r>
      <w:r>
        <w:t>ort-security violation restrict</w:t>
      </w:r>
    </w:p>
    <w:p w14:paraId="3F1B5BF9" w14:textId="7461881A" w:rsidR="004776C7" w:rsidRDefault="004776C7" w:rsidP="003B1938">
      <w:pPr>
        <w:pStyle w:val="Nidungvnbn"/>
        <w:rPr>
          <w:color w:val="000000"/>
        </w:rPr>
      </w:pPr>
    </w:p>
    <w:p w14:paraId="5617A7EB" w14:textId="7C7E3546" w:rsidR="004776C7" w:rsidRPr="003B1938" w:rsidRDefault="004776C7" w:rsidP="003B1938">
      <w:pPr>
        <w:pStyle w:val="Nidungvnbn"/>
        <w:rPr>
          <w:b/>
        </w:rPr>
      </w:pPr>
      <w:r w:rsidRPr="003B1938">
        <w:rPr>
          <w:b/>
        </w:rPr>
        <w:t xml:space="preserve">Switch </w:t>
      </w:r>
      <w:r w:rsidRPr="003B1938">
        <w:rPr>
          <w:b/>
          <w:lang w:val="vi-VN"/>
        </w:rPr>
        <w:t xml:space="preserve">Tầng </w:t>
      </w:r>
      <w:r w:rsidRPr="003B1938">
        <w:rPr>
          <w:b/>
        </w:rPr>
        <w:t>2A</w:t>
      </w:r>
    </w:p>
    <w:p w14:paraId="6491C965" w14:textId="77777777" w:rsidR="004776C7" w:rsidRDefault="004776C7" w:rsidP="003B1938">
      <w:pPr>
        <w:pStyle w:val="Nidungvnbn"/>
      </w:pPr>
      <w:r>
        <w:t>interface FastEthernet0/2</w:t>
      </w:r>
    </w:p>
    <w:p w14:paraId="47E81E87" w14:textId="77777777" w:rsidR="004776C7" w:rsidRPr="00300A96" w:rsidRDefault="004776C7" w:rsidP="003B1938">
      <w:pPr>
        <w:pStyle w:val="Nidungvnbn"/>
      </w:pPr>
      <w:r>
        <w:t>switchport mode access</w:t>
      </w:r>
    </w:p>
    <w:p w14:paraId="2EE7FE08" w14:textId="7CDD6509" w:rsidR="004776C7" w:rsidRPr="00300A96" w:rsidRDefault="00284BE7" w:rsidP="003B1938">
      <w:pPr>
        <w:pStyle w:val="Nidungvnbn"/>
      </w:pPr>
      <w:r>
        <w:t>switchport access vlan 21</w:t>
      </w:r>
    </w:p>
    <w:p w14:paraId="15093C58" w14:textId="77777777" w:rsidR="004776C7" w:rsidRPr="00300A96" w:rsidRDefault="004776C7" w:rsidP="003B1938">
      <w:pPr>
        <w:pStyle w:val="Nidungvnbn"/>
      </w:pPr>
      <w:r w:rsidRPr="00300A96">
        <w:t>switchport port-security</w:t>
      </w:r>
    </w:p>
    <w:p w14:paraId="1E5CC1BB" w14:textId="77777777" w:rsidR="004776C7" w:rsidRPr="00300A96" w:rsidRDefault="004776C7" w:rsidP="003B1938">
      <w:pPr>
        <w:pStyle w:val="Nidungvnbn"/>
      </w:pPr>
      <w:r w:rsidRPr="00300A96">
        <w:t>switchport port-security maximum 2</w:t>
      </w:r>
    </w:p>
    <w:p w14:paraId="6780DA87" w14:textId="77777777" w:rsidR="004776C7" w:rsidRPr="00300A96" w:rsidRDefault="004776C7" w:rsidP="003B1938">
      <w:pPr>
        <w:pStyle w:val="Nidungvnbn"/>
      </w:pPr>
      <w:r w:rsidRPr="00300A96">
        <w:t>switchport p</w:t>
      </w:r>
      <w:r>
        <w:t>ort-security mac-address sticky</w:t>
      </w:r>
    </w:p>
    <w:p w14:paraId="554C64B4" w14:textId="77777777" w:rsidR="004776C7" w:rsidRPr="00300A96" w:rsidRDefault="004776C7" w:rsidP="003B1938">
      <w:pPr>
        <w:pStyle w:val="Nidungvnbn"/>
      </w:pPr>
      <w:r w:rsidRPr="00300A96">
        <w:t>switchport p</w:t>
      </w:r>
      <w:r>
        <w:t>ort-security violation restrict</w:t>
      </w:r>
    </w:p>
    <w:p w14:paraId="6EC02A4D" w14:textId="77777777" w:rsidR="004776C7" w:rsidRPr="00300A96" w:rsidRDefault="004776C7" w:rsidP="003B1938">
      <w:pPr>
        <w:pStyle w:val="Nidungvnbn"/>
      </w:pPr>
    </w:p>
    <w:p w14:paraId="5D23AECD" w14:textId="11B66A0E" w:rsidR="004776C7" w:rsidRDefault="004776C7" w:rsidP="003B1938">
      <w:pPr>
        <w:pStyle w:val="Nidungvnbn"/>
      </w:pPr>
      <w:r>
        <w:t>interface FastEthernet0/</w:t>
      </w:r>
      <w:r w:rsidR="00284BE7">
        <w:t>4</w:t>
      </w:r>
    </w:p>
    <w:p w14:paraId="3CF5DECA" w14:textId="77777777" w:rsidR="004776C7" w:rsidRPr="00300A96" w:rsidRDefault="004776C7" w:rsidP="003B1938">
      <w:pPr>
        <w:pStyle w:val="Nidungvnbn"/>
      </w:pPr>
      <w:r w:rsidRPr="00300A96">
        <w:t>switchport mode access</w:t>
      </w:r>
    </w:p>
    <w:p w14:paraId="3F70CFF0" w14:textId="1F08EC36" w:rsidR="004776C7" w:rsidRPr="00300A96" w:rsidRDefault="00284BE7" w:rsidP="003B1938">
      <w:pPr>
        <w:pStyle w:val="Nidungvnbn"/>
      </w:pPr>
      <w:r>
        <w:t>switchport access vlan 22</w:t>
      </w:r>
    </w:p>
    <w:p w14:paraId="65E5FAE2" w14:textId="77777777" w:rsidR="004776C7" w:rsidRPr="00300A96" w:rsidRDefault="004776C7" w:rsidP="003B1938">
      <w:pPr>
        <w:pStyle w:val="Nidungvnbn"/>
      </w:pPr>
      <w:r w:rsidRPr="00300A96">
        <w:t>switchport port-security</w:t>
      </w:r>
    </w:p>
    <w:p w14:paraId="42D6A1FE" w14:textId="77777777" w:rsidR="004776C7" w:rsidRPr="00300A96" w:rsidRDefault="004776C7" w:rsidP="003B1938">
      <w:pPr>
        <w:pStyle w:val="Nidungvnbn"/>
      </w:pPr>
      <w:r w:rsidRPr="00300A96">
        <w:t>switchport port-security maximum 2</w:t>
      </w:r>
    </w:p>
    <w:p w14:paraId="3F116AB6" w14:textId="77777777" w:rsidR="004776C7" w:rsidRPr="00300A96" w:rsidRDefault="004776C7" w:rsidP="003B1938">
      <w:pPr>
        <w:pStyle w:val="Nidungvnbn"/>
      </w:pPr>
      <w:r w:rsidRPr="00300A96">
        <w:t>switchport p</w:t>
      </w:r>
      <w:r>
        <w:t>ort-security mac-address sticky</w:t>
      </w:r>
    </w:p>
    <w:p w14:paraId="1A378F01" w14:textId="77777777" w:rsidR="004776C7" w:rsidRPr="00300A96" w:rsidRDefault="004776C7" w:rsidP="003B1938">
      <w:pPr>
        <w:pStyle w:val="Nidungvnbn"/>
      </w:pPr>
      <w:r w:rsidRPr="00300A96">
        <w:t>switchport p</w:t>
      </w:r>
      <w:r>
        <w:t>ort-security violation restrict</w:t>
      </w:r>
    </w:p>
    <w:p w14:paraId="5CAF4867" w14:textId="3115415A" w:rsidR="004776C7" w:rsidRDefault="004776C7" w:rsidP="003B1938">
      <w:pPr>
        <w:pStyle w:val="Nidungvnbn"/>
        <w:rPr>
          <w:color w:val="000000"/>
        </w:rPr>
      </w:pPr>
    </w:p>
    <w:p w14:paraId="699EC994" w14:textId="0A9AD6A0" w:rsidR="00284BE7" w:rsidRPr="003B1938" w:rsidRDefault="00284BE7" w:rsidP="003B1938">
      <w:pPr>
        <w:pStyle w:val="Nidungvnbn"/>
        <w:rPr>
          <w:b/>
        </w:rPr>
      </w:pPr>
      <w:r w:rsidRPr="003B1938">
        <w:rPr>
          <w:b/>
        </w:rPr>
        <w:t xml:space="preserve">Switch </w:t>
      </w:r>
      <w:r w:rsidRPr="003B1938">
        <w:rPr>
          <w:b/>
          <w:lang w:val="vi-VN"/>
        </w:rPr>
        <w:t xml:space="preserve">Tầng </w:t>
      </w:r>
      <w:r w:rsidRPr="003B1938">
        <w:rPr>
          <w:b/>
        </w:rPr>
        <w:t>2B</w:t>
      </w:r>
    </w:p>
    <w:p w14:paraId="0BA83478" w14:textId="77777777" w:rsidR="00284BE7" w:rsidRDefault="00284BE7" w:rsidP="003B1938">
      <w:pPr>
        <w:pStyle w:val="Nidungvnbn"/>
      </w:pPr>
      <w:r>
        <w:t>interface FastEthernet0/2</w:t>
      </w:r>
    </w:p>
    <w:p w14:paraId="4EF1A32E" w14:textId="77777777" w:rsidR="00284BE7" w:rsidRPr="00300A96" w:rsidRDefault="00284BE7" w:rsidP="003B1938">
      <w:pPr>
        <w:pStyle w:val="Nidungvnbn"/>
      </w:pPr>
      <w:r>
        <w:t>switchport mode access</w:t>
      </w:r>
    </w:p>
    <w:p w14:paraId="270DEF68" w14:textId="0C4E90E0" w:rsidR="00284BE7" w:rsidRPr="00300A96" w:rsidRDefault="00284BE7" w:rsidP="003B1938">
      <w:pPr>
        <w:pStyle w:val="Nidungvnbn"/>
      </w:pPr>
      <w:r>
        <w:t>switchport access vlan 23</w:t>
      </w:r>
    </w:p>
    <w:p w14:paraId="5CA63E7F" w14:textId="77777777" w:rsidR="00284BE7" w:rsidRPr="00300A96" w:rsidRDefault="00284BE7" w:rsidP="003B1938">
      <w:pPr>
        <w:pStyle w:val="Nidungvnbn"/>
      </w:pPr>
      <w:r w:rsidRPr="00300A96">
        <w:t>switchport port-security</w:t>
      </w:r>
    </w:p>
    <w:p w14:paraId="70B8868B" w14:textId="77777777" w:rsidR="00284BE7" w:rsidRPr="00300A96" w:rsidRDefault="00284BE7" w:rsidP="003B1938">
      <w:pPr>
        <w:pStyle w:val="Nidungvnbn"/>
      </w:pPr>
      <w:r w:rsidRPr="00300A96">
        <w:t>switchport port-security maximum 2</w:t>
      </w:r>
    </w:p>
    <w:p w14:paraId="720E7EB9" w14:textId="77777777" w:rsidR="00284BE7" w:rsidRPr="00300A96" w:rsidRDefault="00284BE7" w:rsidP="000D612A">
      <w:pPr>
        <w:pStyle w:val="Nidungvnbn"/>
      </w:pPr>
      <w:r w:rsidRPr="00300A96">
        <w:lastRenderedPageBreak/>
        <w:t>switchport p</w:t>
      </w:r>
      <w:r>
        <w:t>ort-security mac-address sticky</w:t>
      </w:r>
    </w:p>
    <w:p w14:paraId="312085B4" w14:textId="77777777" w:rsidR="00284BE7" w:rsidRPr="00300A96" w:rsidRDefault="00284BE7" w:rsidP="000D612A">
      <w:pPr>
        <w:pStyle w:val="Nidungvnbn"/>
      </w:pPr>
      <w:r w:rsidRPr="00300A96">
        <w:t>switchport p</w:t>
      </w:r>
      <w:r>
        <w:t>ort-security violation restrict</w:t>
      </w:r>
    </w:p>
    <w:p w14:paraId="47B62607" w14:textId="77777777" w:rsidR="00284BE7" w:rsidRPr="00300A96" w:rsidRDefault="00284BE7" w:rsidP="000D612A">
      <w:pPr>
        <w:pStyle w:val="Nidungvnbn"/>
      </w:pPr>
    </w:p>
    <w:p w14:paraId="31DDBA01" w14:textId="77777777" w:rsidR="00284BE7" w:rsidRDefault="00284BE7" w:rsidP="000D612A">
      <w:pPr>
        <w:pStyle w:val="Nidungvnbn"/>
      </w:pPr>
      <w:r>
        <w:t>interface FastEthernet0/3</w:t>
      </w:r>
    </w:p>
    <w:p w14:paraId="22357B93" w14:textId="77777777" w:rsidR="00284BE7" w:rsidRPr="00300A96" w:rsidRDefault="00284BE7" w:rsidP="000D612A">
      <w:pPr>
        <w:pStyle w:val="Nidungvnbn"/>
      </w:pPr>
      <w:r w:rsidRPr="00300A96">
        <w:t>switchport mode access</w:t>
      </w:r>
    </w:p>
    <w:p w14:paraId="78D28D9E" w14:textId="456372D1" w:rsidR="00284BE7" w:rsidRPr="00300A96" w:rsidRDefault="003E65E4" w:rsidP="000D612A">
      <w:pPr>
        <w:pStyle w:val="Nidungvnbn"/>
      </w:pPr>
      <w:r>
        <w:t>switchport access vlan 2</w:t>
      </w:r>
      <w:r w:rsidR="00284BE7">
        <w:t>4</w:t>
      </w:r>
    </w:p>
    <w:p w14:paraId="408FD0B9" w14:textId="77777777" w:rsidR="00284BE7" w:rsidRPr="00300A96" w:rsidRDefault="00284BE7" w:rsidP="000D612A">
      <w:pPr>
        <w:pStyle w:val="Nidungvnbn"/>
      </w:pPr>
      <w:r w:rsidRPr="00300A96">
        <w:t>switchport port-security</w:t>
      </w:r>
    </w:p>
    <w:p w14:paraId="68471974" w14:textId="77777777" w:rsidR="00284BE7" w:rsidRPr="00300A96" w:rsidRDefault="00284BE7" w:rsidP="000D612A">
      <w:pPr>
        <w:pStyle w:val="Nidungvnbn"/>
      </w:pPr>
      <w:r w:rsidRPr="00300A96">
        <w:t>switchport port-security maximum 2</w:t>
      </w:r>
    </w:p>
    <w:p w14:paraId="0AA86597" w14:textId="77777777" w:rsidR="00284BE7" w:rsidRPr="00300A96" w:rsidRDefault="00284BE7" w:rsidP="000D612A">
      <w:pPr>
        <w:pStyle w:val="Nidungvnbn"/>
      </w:pPr>
      <w:r w:rsidRPr="00300A96">
        <w:t>switchport p</w:t>
      </w:r>
      <w:r>
        <w:t>ort-security mac-address sticky</w:t>
      </w:r>
    </w:p>
    <w:p w14:paraId="794DFB4A" w14:textId="77777777" w:rsidR="00284BE7" w:rsidRPr="00300A96" w:rsidRDefault="00284BE7" w:rsidP="000D612A">
      <w:pPr>
        <w:pStyle w:val="Nidungvnbn"/>
      </w:pPr>
      <w:r w:rsidRPr="00300A96">
        <w:t>switchport p</w:t>
      </w:r>
      <w: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D612A" w:rsidRDefault="003E65E4" w:rsidP="000D612A">
      <w:pPr>
        <w:pStyle w:val="Nidungvnbn"/>
        <w:rPr>
          <w:b/>
        </w:rPr>
      </w:pPr>
      <w:r w:rsidRPr="000D612A">
        <w:rPr>
          <w:b/>
        </w:rPr>
        <w:t xml:space="preserve">Switch </w:t>
      </w:r>
      <w:r w:rsidRPr="000D612A">
        <w:rPr>
          <w:b/>
          <w:lang w:val="vi-VN"/>
        </w:rPr>
        <w:t xml:space="preserve">Tầng </w:t>
      </w:r>
      <w:r w:rsidRPr="000D612A">
        <w:rPr>
          <w:b/>
        </w:rPr>
        <w:t>3A</w:t>
      </w:r>
    </w:p>
    <w:p w14:paraId="4CAEA513" w14:textId="77777777" w:rsidR="003E65E4" w:rsidRDefault="003E65E4" w:rsidP="000D612A">
      <w:pPr>
        <w:pStyle w:val="Nidungvnbn"/>
      </w:pPr>
      <w:r>
        <w:t>interface FastEthernet0/2</w:t>
      </w:r>
    </w:p>
    <w:p w14:paraId="62FFA457" w14:textId="77777777" w:rsidR="003E65E4" w:rsidRPr="00300A96" w:rsidRDefault="003E65E4" w:rsidP="000D612A">
      <w:pPr>
        <w:pStyle w:val="Nidungvnbn"/>
      </w:pPr>
      <w:r>
        <w:t>switchport mode access</w:t>
      </w:r>
    </w:p>
    <w:p w14:paraId="045080AA" w14:textId="3A33BFA5" w:rsidR="003E65E4" w:rsidRPr="00300A96" w:rsidRDefault="003E65E4" w:rsidP="000D612A">
      <w:pPr>
        <w:pStyle w:val="Nidungvnbn"/>
      </w:pPr>
      <w:r>
        <w:t>switchport access vlan 31</w:t>
      </w:r>
    </w:p>
    <w:p w14:paraId="1F64B22E" w14:textId="77777777" w:rsidR="003E65E4" w:rsidRPr="00300A96" w:rsidRDefault="003E65E4" w:rsidP="000D612A">
      <w:pPr>
        <w:pStyle w:val="Nidungvnbn"/>
      </w:pPr>
      <w:r w:rsidRPr="00300A96">
        <w:t>switchport port-security</w:t>
      </w:r>
    </w:p>
    <w:p w14:paraId="75145FEE" w14:textId="77777777" w:rsidR="003E65E4" w:rsidRPr="00300A96" w:rsidRDefault="003E65E4" w:rsidP="000D612A">
      <w:pPr>
        <w:pStyle w:val="Nidungvnbn"/>
      </w:pPr>
      <w:r w:rsidRPr="00300A96">
        <w:t>switchport port-security maximum 2</w:t>
      </w:r>
    </w:p>
    <w:p w14:paraId="29B129C5" w14:textId="77777777" w:rsidR="003E65E4" w:rsidRPr="00300A96" w:rsidRDefault="003E65E4" w:rsidP="000D612A">
      <w:pPr>
        <w:pStyle w:val="Nidungvnbn"/>
      </w:pPr>
      <w:r w:rsidRPr="00300A96">
        <w:t>switchport p</w:t>
      </w:r>
      <w:r>
        <w:t>ort-security mac-address sticky</w:t>
      </w:r>
    </w:p>
    <w:p w14:paraId="0C9C2B3C" w14:textId="77777777" w:rsidR="003E65E4" w:rsidRPr="00300A96" w:rsidRDefault="003E65E4" w:rsidP="000D612A">
      <w:pPr>
        <w:pStyle w:val="Nidungvnbn"/>
      </w:pPr>
      <w:r w:rsidRPr="00300A96">
        <w:t>switchport p</w:t>
      </w:r>
      <w:r>
        <w:t>ort-security violation restrict</w:t>
      </w:r>
    </w:p>
    <w:p w14:paraId="5E3346E8" w14:textId="77777777" w:rsidR="003E65E4" w:rsidRPr="00300A96" w:rsidRDefault="003E65E4" w:rsidP="000D612A">
      <w:pPr>
        <w:pStyle w:val="Nidungvnbn"/>
      </w:pPr>
    </w:p>
    <w:p w14:paraId="70340F44" w14:textId="77777777" w:rsidR="003E65E4" w:rsidRDefault="003E65E4" w:rsidP="000D612A">
      <w:pPr>
        <w:pStyle w:val="Nidungvnbn"/>
      </w:pPr>
      <w:r>
        <w:t>interface FastEthernet0/3</w:t>
      </w:r>
    </w:p>
    <w:p w14:paraId="183A8D81" w14:textId="77777777" w:rsidR="003E65E4" w:rsidRPr="00300A96" w:rsidRDefault="003E65E4" w:rsidP="000D612A">
      <w:pPr>
        <w:pStyle w:val="Nidungvnbn"/>
      </w:pPr>
      <w:r w:rsidRPr="00300A96">
        <w:t>switchport mode access</w:t>
      </w:r>
    </w:p>
    <w:p w14:paraId="195353A0" w14:textId="30711F7D" w:rsidR="003E65E4" w:rsidRPr="00300A96" w:rsidRDefault="00275503" w:rsidP="000D612A">
      <w:pPr>
        <w:pStyle w:val="Nidungvnbn"/>
      </w:pPr>
      <w:r>
        <w:t>switchport access vlan 32</w:t>
      </w:r>
    </w:p>
    <w:p w14:paraId="2CBBD8B9" w14:textId="77777777" w:rsidR="003E65E4" w:rsidRPr="00300A96" w:rsidRDefault="003E65E4" w:rsidP="000D612A">
      <w:pPr>
        <w:pStyle w:val="Nidungvnbn"/>
      </w:pPr>
      <w:r w:rsidRPr="00300A96">
        <w:t>switchport port-security</w:t>
      </w:r>
    </w:p>
    <w:p w14:paraId="3D760281" w14:textId="77777777" w:rsidR="003E65E4" w:rsidRPr="00300A96" w:rsidRDefault="003E65E4" w:rsidP="000D612A">
      <w:pPr>
        <w:pStyle w:val="Nidungvnbn"/>
      </w:pPr>
      <w:r w:rsidRPr="00300A96">
        <w:t>switchport port-security maximum 2</w:t>
      </w:r>
    </w:p>
    <w:p w14:paraId="734AEBC6" w14:textId="77777777" w:rsidR="003E65E4" w:rsidRPr="00300A96" w:rsidRDefault="003E65E4" w:rsidP="000D612A">
      <w:pPr>
        <w:pStyle w:val="Nidungvnbn"/>
      </w:pPr>
      <w:r w:rsidRPr="00300A96">
        <w:t>switchport p</w:t>
      </w:r>
      <w:r>
        <w:t>ort-security mac-address sticky</w:t>
      </w:r>
    </w:p>
    <w:p w14:paraId="2D2B7AA0" w14:textId="3589EED3" w:rsidR="00284BE7" w:rsidRPr="00275503" w:rsidRDefault="003E65E4" w:rsidP="000D612A">
      <w:pPr>
        <w:pStyle w:val="Nidungvnbn"/>
      </w:pPr>
      <w:r w:rsidRPr="00300A96">
        <w:t>switchport p</w:t>
      </w:r>
      <w:r>
        <w:t>ort-security violation restrict</w:t>
      </w:r>
    </w:p>
    <w:p w14:paraId="43F5049F" w14:textId="78300B73" w:rsidR="00275503" w:rsidRPr="000D612A" w:rsidRDefault="00275503" w:rsidP="000D612A">
      <w:pPr>
        <w:pStyle w:val="Nidungvnbn"/>
        <w:rPr>
          <w:b/>
        </w:rPr>
      </w:pPr>
      <w:r w:rsidRPr="000D612A">
        <w:rPr>
          <w:b/>
        </w:rPr>
        <w:lastRenderedPageBreak/>
        <w:t xml:space="preserve">Switch </w:t>
      </w:r>
      <w:r w:rsidRPr="000D612A">
        <w:rPr>
          <w:b/>
          <w:lang w:val="vi-VN"/>
        </w:rPr>
        <w:t xml:space="preserve">Tầng </w:t>
      </w:r>
      <w:r w:rsidRPr="000D612A">
        <w:rPr>
          <w:b/>
        </w:rPr>
        <w:t>3B</w:t>
      </w:r>
    </w:p>
    <w:p w14:paraId="29BF128B" w14:textId="46FFD1CD" w:rsidR="00275503" w:rsidRDefault="00275503" w:rsidP="000D612A">
      <w:pPr>
        <w:pStyle w:val="Nidungvnbn"/>
      </w:pPr>
      <w:r>
        <w:t>interface FastEthernet0/1</w:t>
      </w:r>
    </w:p>
    <w:p w14:paraId="22371C9D" w14:textId="77777777" w:rsidR="00275503" w:rsidRPr="00300A96" w:rsidRDefault="00275503" w:rsidP="000D612A">
      <w:pPr>
        <w:pStyle w:val="Nidungvnbn"/>
      </w:pPr>
      <w:r>
        <w:t>switchport mode access</w:t>
      </w:r>
    </w:p>
    <w:p w14:paraId="37517CC4" w14:textId="358870C5" w:rsidR="00275503" w:rsidRPr="00300A96" w:rsidRDefault="00275503" w:rsidP="000D612A">
      <w:pPr>
        <w:pStyle w:val="Nidungvnbn"/>
      </w:pPr>
      <w:r>
        <w:t>switchport access vlan 33</w:t>
      </w:r>
    </w:p>
    <w:p w14:paraId="4C2C3ADA" w14:textId="77777777" w:rsidR="00275503" w:rsidRPr="00300A96" w:rsidRDefault="00275503" w:rsidP="000D612A">
      <w:pPr>
        <w:pStyle w:val="Nidungvnbn"/>
      </w:pPr>
      <w:r w:rsidRPr="00300A96">
        <w:t>switchport port-security</w:t>
      </w:r>
    </w:p>
    <w:p w14:paraId="57DA9A41" w14:textId="77777777" w:rsidR="00275503" w:rsidRPr="00300A96" w:rsidRDefault="00275503" w:rsidP="000D612A">
      <w:pPr>
        <w:pStyle w:val="Nidungvnbn"/>
      </w:pPr>
      <w:r w:rsidRPr="00300A96">
        <w:t>switchport port-security maximum 2</w:t>
      </w:r>
    </w:p>
    <w:p w14:paraId="785CA061" w14:textId="77777777" w:rsidR="00275503" w:rsidRPr="00300A96" w:rsidRDefault="00275503" w:rsidP="000D612A">
      <w:pPr>
        <w:pStyle w:val="Nidungvnbn"/>
      </w:pPr>
      <w:r w:rsidRPr="00300A96">
        <w:t>switchport p</w:t>
      </w:r>
      <w:r>
        <w:t>ort-security mac-address sticky</w:t>
      </w:r>
    </w:p>
    <w:p w14:paraId="1481913E" w14:textId="77777777" w:rsidR="00275503" w:rsidRPr="00300A96" w:rsidRDefault="00275503" w:rsidP="000D612A">
      <w:pPr>
        <w:pStyle w:val="Nidungvnbn"/>
      </w:pPr>
      <w:r w:rsidRPr="00300A96">
        <w:t>switchport p</w:t>
      </w:r>
      <w:r>
        <w:t>ort-security violation restrict</w:t>
      </w:r>
    </w:p>
    <w:p w14:paraId="49ADAF7F" w14:textId="77777777" w:rsidR="00275503" w:rsidRPr="00300A96" w:rsidRDefault="00275503" w:rsidP="000D612A">
      <w:pPr>
        <w:pStyle w:val="Nidungvnbn"/>
      </w:pPr>
    </w:p>
    <w:p w14:paraId="273268EA" w14:textId="4E043CD3" w:rsidR="00275503" w:rsidRDefault="00275503" w:rsidP="000D612A">
      <w:pPr>
        <w:pStyle w:val="Nidungvnbn"/>
      </w:pPr>
      <w:r>
        <w:t>interface FastEthernet0/2</w:t>
      </w:r>
    </w:p>
    <w:p w14:paraId="53EFA150" w14:textId="77777777" w:rsidR="00275503" w:rsidRPr="00300A96" w:rsidRDefault="00275503" w:rsidP="000D612A">
      <w:pPr>
        <w:pStyle w:val="Nidungvnbn"/>
      </w:pPr>
      <w:r w:rsidRPr="00300A96">
        <w:t>switchport mode access</w:t>
      </w:r>
    </w:p>
    <w:p w14:paraId="2B0C5EC5" w14:textId="3132BF79" w:rsidR="00275503" w:rsidRPr="00300A96" w:rsidRDefault="00275503" w:rsidP="000D612A">
      <w:pPr>
        <w:pStyle w:val="Nidungvnbn"/>
      </w:pPr>
      <w:r>
        <w:t>switchport access vlan 34</w:t>
      </w:r>
    </w:p>
    <w:p w14:paraId="149C63D7" w14:textId="77777777" w:rsidR="00275503" w:rsidRPr="00300A96" w:rsidRDefault="00275503" w:rsidP="000D612A">
      <w:pPr>
        <w:pStyle w:val="Nidungvnbn"/>
      </w:pPr>
      <w:r w:rsidRPr="00300A96">
        <w:t>switchport port-security</w:t>
      </w:r>
    </w:p>
    <w:p w14:paraId="4EAEF264" w14:textId="77777777" w:rsidR="00275503" w:rsidRPr="00300A96" w:rsidRDefault="00275503" w:rsidP="000D612A">
      <w:pPr>
        <w:pStyle w:val="Nidungvnbn"/>
      </w:pPr>
      <w:r w:rsidRPr="00300A96">
        <w:t>switchport port-security maximum 2</w:t>
      </w:r>
    </w:p>
    <w:p w14:paraId="2895C484" w14:textId="77777777" w:rsidR="00275503" w:rsidRPr="00300A96" w:rsidRDefault="00275503" w:rsidP="000D612A">
      <w:pPr>
        <w:pStyle w:val="Nidungvnbn"/>
      </w:pPr>
      <w:r w:rsidRPr="00300A96">
        <w:t>switchport p</w:t>
      </w:r>
      <w:r>
        <w:t>ort-security mac-address sticky</w:t>
      </w:r>
    </w:p>
    <w:p w14:paraId="17960B1A" w14:textId="7F464DC1" w:rsidR="006E315B" w:rsidRPr="00275503" w:rsidRDefault="00275503" w:rsidP="000D612A">
      <w:pPr>
        <w:pStyle w:val="Nidungvnbn"/>
        <w:rPr>
          <w:rStyle w:val="fontstyle01"/>
          <w:rFonts w:ascii="Times New Roman" w:hAnsi="Times New Roman"/>
          <w:color w:val="FF0000"/>
          <w:sz w:val="26"/>
          <w:szCs w:val="26"/>
        </w:rPr>
      </w:pPr>
      <w:r w:rsidRPr="00300A96">
        <w:t>switchport p</w:t>
      </w:r>
      <w:r>
        <w:t>ort-security violation restrict</w:t>
      </w:r>
    </w:p>
    <w:p w14:paraId="2C8142EC" w14:textId="6285951E" w:rsidR="006E315B" w:rsidRPr="00B01D1E" w:rsidRDefault="0072266E" w:rsidP="000D612A">
      <w:pPr>
        <w:pStyle w:val="Tiumccp2"/>
        <w:rPr>
          <w:lang w:val="vi-VN"/>
        </w:rPr>
      </w:pPr>
      <w:bookmarkStart w:id="28" w:name="_Toc132875300"/>
      <w:r w:rsidRPr="00CC077B">
        <w:rPr>
          <w:lang w:val="fr-FR"/>
        </w:rPr>
        <w:t xml:space="preserve">4.1.2 </w:t>
      </w:r>
      <w:r w:rsidR="006E315B" w:rsidRPr="00CC077B">
        <w:rPr>
          <w:lang w:val="fr-FR"/>
        </w:rPr>
        <w:t xml:space="preserve">CHI NHÁNH </w:t>
      </w:r>
      <w:bookmarkEnd w:id="28"/>
      <w:r w:rsidR="00B01D1E">
        <w:rPr>
          <w:lang w:val="vi-VN"/>
        </w:rPr>
        <w:t>tại Đà Nẵng</w:t>
      </w:r>
    </w:p>
    <w:p w14:paraId="429224FB" w14:textId="4FB0B43F" w:rsidR="006E3992" w:rsidRPr="002371F9" w:rsidRDefault="00BB476E" w:rsidP="000D612A">
      <w:pPr>
        <w:pStyle w:val="Nidungvnbn"/>
        <w:rPr>
          <w:lang w:val="fr-FR"/>
        </w:rPr>
      </w:pPr>
      <w:r>
        <w:rPr>
          <w:lang w:val="fr-FR"/>
        </w:rPr>
        <w:t>Có 1 VLAN là 51</w:t>
      </w:r>
    </w:p>
    <w:p w14:paraId="222A2279" w14:textId="0B5DB9B0" w:rsidR="00342B99" w:rsidRPr="00DF179C" w:rsidRDefault="00DF179C" w:rsidP="000D612A">
      <w:pPr>
        <w:pStyle w:val="Nidungvnbn"/>
        <w:rPr>
          <w:b/>
        </w:rPr>
      </w:pPr>
      <w:r w:rsidRPr="00DF179C">
        <w:rPr>
          <w:b/>
        </w:rPr>
        <w:t>Switch DN:</w:t>
      </w:r>
    </w:p>
    <w:p w14:paraId="408DC4B7" w14:textId="1A2A60DA" w:rsidR="00342B99" w:rsidRDefault="003123D7" w:rsidP="000D612A">
      <w:pPr>
        <w:pStyle w:val="Nidungvnbn"/>
      </w:pPr>
      <w:r>
        <w:t>int range f0/1-3</w:t>
      </w:r>
    </w:p>
    <w:p w14:paraId="0BAD341F" w14:textId="4678A8F8" w:rsidR="00BF648C" w:rsidRPr="003123D7" w:rsidRDefault="003123D7" w:rsidP="000D612A">
      <w:pPr>
        <w:pStyle w:val="Nidungvnbn"/>
      </w:pPr>
      <w:r w:rsidRPr="003123D7">
        <w:t>switchport mode access</w:t>
      </w:r>
    </w:p>
    <w:p w14:paraId="38BE5564" w14:textId="33E1F3E1" w:rsidR="00EF1866" w:rsidRPr="00CB03AC" w:rsidRDefault="0072266E" w:rsidP="000D612A">
      <w:pPr>
        <w:pStyle w:val="Tiumccp2"/>
        <w:rPr>
          <w:bCs/>
          <w:lang w:val="vi-VN"/>
        </w:rPr>
      </w:pPr>
      <w:bookmarkStart w:id="29" w:name="_Toc132875301"/>
      <w:r w:rsidRPr="00417819">
        <w:t xml:space="preserve">4.1.3 </w:t>
      </w:r>
      <w:r w:rsidR="00EF1866" w:rsidRPr="00417819">
        <w:t xml:space="preserve">CHI NHÁNH </w:t>
      </w:r>
      <w:bookmarkEnd w:id="29"/>
      <w:r w:rsidR="00CB03AC">
        <w:rPr>
          <w:lang w:val="vi-VN"/>
        </w:rPr>
        <w:t>tại Hà Nội</w:t>
      </w:r>
    </w:p>
    <w:p w14:paraId="633FA1E2" w14:textId="1E5725B5" w:rsidR="00916D5E" w:rsidRPr="00316E01" w:rsidRDefault="00BA2F7C" w:rsidP="000D612A">
      <w:pPr>
        <w:pStyle w:val="Nidungvnbn"/>
        <w:rPr>
          <w:lang w:val="vi-VN"/>
        </w:rPr>
      </w:pPr>
      <w:r>
        <w:t xml:space="preserve">Có </w:t>
      </w:r>
      <w:r>
        <w:rPr>
          <w:lang w:val="vi-VN"/>
        </w:rPr>
        <w:t>1</w:t>
      </w:r>
      <w:r w:rsidR="00EF1866" w:rsidRPr="002371F9">
        <w:t xml:space="preserve"> vlan </w:t>
      </w:r>
      <w:r>
        <w:rPr>
          <w:lang w:val="vi-VN"/>
        </w:rPr>
        <w:t>41</w:t>
      </w:r>
    </w:p>
    <w:p w14:paraId="68ED6B06" w14:textId="355A0CF3" w:rsidR="00EF1866" w:rsidRPr="00DF179C" w:rsidRDefault="00DF179C" w:rsidP="000D612A">
      <w:pPr>
        <w:pStyle w:val="Nidungvnbn"/>
        <w:rPr>
          <w:b/>
        </w:rPr>
      </w:pPr>
      <w:r>
        <w:rPr>
          <w:b/>
          <w:lang w:val="vi-VN"/>
        </w:rPr>
        <w:t>S</w:t>
      </w:r>
      <w:r>
        <w:rPr>
          <w:b/>
        </w:rPr>
        <w:t>witch HN</w:t>
      </w:r>
      <w:r w:rsidR="00BA2F7C" w:rsidRPr="00DF179C">
        <w:rPr>
          <w:b/>
          <w:lang w:val="vi-VN"/>
        </w:rPr>
        <w:t>:</w:t>
      </w:r>
    </w:p>
    <w:p w14:paraId="2A9DD72D" w14:textId="77777777" w:rsidR="00A32F56" w:rsidRPr="00A32F56" w:rsidRDefault="00A32F56" w:rsidP="000D612A">
      <w:pPr>
        <w:pStyle w:val="Nidungvnbn"/>
      </w:pPr>
      <w:r w:rsidRPr="00A32F56">
        <w:t>interface FastEthernet0/1</w:t>
      </w:r>
    </w:p>
    <w:p w14:paraId="04549B37" w14:textId="77777777" w:rsidR="00A32F56" w:rsidRPr="00A32F56" w:rsidRDefault="00A32F56" w:rsidP="000D612A">
      <w:pPr>
        <w:pStyle w:val="Nidungvnbn"/>
      </w:pPr>
      <w:r w:rsidRPr="00A32F56">
        <w:t xml:space="preserve"> switchport trunk native vlan 41</w:t>
      </w:r>
    </w:p>
    <w:p w14:paraId="02BE39D7" w14:textId="75510190" w:rsidR="00942160" w:rsidRDefault="00A32F56" w:rsidP="000D612A">
      <w:pPr>
        <w:pStyle w:val="Nidungvnbn"/>
      </w:pPr>
      <w:r w:rsidRPr="00A32F56">
        <w:t xml:space="preserve"> switchport mode access</w:t>
      </w:r>
    </w:p>
    <w:p w14:paraId="65AE084F" w14:textId="77777777" w:rsidR="00A32F56" w:rsidRPr="00A32F56" w:rsidRDefault="00A32F56" w:rsidP="00DF179C">
      <w:pPr>
        <w:pStyle w:val="Nidungvnbn"/>
      </w:pPr>
      <w:r w:rsidRPr="00A32F56">
        <w:lastRenderedPageBreak/>
        <w:t>interface FastEthernet0/3</w:t>
      </w:r>
    </w:p>
    <w:p w14:paraId="6BCA9DFE" w14:textId="342375CA" w:rsidR="00A32F56" w:rsidRPr="00A32F56" w:rsidRDefault="00A32F56" w:rsidP="00DF179C">
      <w:pPr>
        <w:pStyle w:val="Nidungvnbn"/>
      </w:pPr>
      <w:r>
        <w:t xml:space="preserve"> switchport mode access</w:t>
      </w:r>
    </w:p>
    <w:p w14:paraId="571C185A" w14:textId="77777777" w:rsidR="00A32F56" w:rsidRPr="00A32F56" w:rsidRDefault="00A32F56" w:rsidP="00DF179C">
      <w:pPr>
        <w:pStyle w:val="Nidungvnbn"/>
      </w:pPr>
      <w:r w:rsidRPr="00A32F56">
        <w:t>interface FastEthernet0/4</w:t>
      </w:r>
    </w:p>
    <w:p w14:paraId="3FB5E441" w14:textId="6BDF10EE" w:rsidR="00A32F56" w:rsidRPr="002371F9" w:rsidRDefault="00A32F56" w:rsidP="00DF179C">
      <w:pPr>
        <w:pStyle w:val="Nidungvnbn"/>
      </w:pPr>
      <w:r w:rsidRPr="00A32F56">
        <w:t xml:space="preserve"> switchport mode access</w:t>
      </w:r>
    </w:p>
    <w:p w14:paraId="0E62B73E" w14:textId="01B4186A" w:rsidR="0072266E" w:rsidRPr="000F5C7A" w:rsidRDefault="0072266E" w:rsidP="00DF179C">
      <w:pPr>
        <w:pStyle w:val="Tiumccp2"/>
        <w:rPr>
          <w:bCs/>
        </w:rPr>
      </w:pPr>
      <w:bookmarkStart w:id="30" w:name="_Toc132875302"/>
      <w:r w:rsidRPr="000F5C7A">
        <w:t>4.1.4 Cấu hình CORE Router</w:t>
      </w:r>
      <w:bookmarkEnd w:id="30"/>
    </w:p>
    <w:p w14:paraId="4DCA69AF" w14:textId="20C3C7AF" w:rsidR="00942160" w:rsidRPr="00DF179C" w:rsidRDefault="00942160" w:rsidP="00DF179C">
      <w:pPr>
        <w:pStyle w:val="Nidungvnbn"/>
        <w:rPr>
          <w:b/>
        </w:rPr>
      </w:pPr>
      <w:r w:rsidRPr="00DF179C">
        <w:rPr>
          <w:b/>
        </w:rPr>
        <w:t xml:space="preserve">Router </w:t>
      </w:r>
      <w:r w:rsidR="00512D24" w:rsidRPr="00DF179C">
        <w:rPr>
          <w:b/>
        </w:rPr>
        <w:t>HCM:</w:t>
      </w:r>
    </w:p>
    <w:p w14:paraId="1E183E73" w14:textId="77777777" w:rsidR="000D4885" w:rsidRPr="000D4885" w:rsidRDefault="00942160" w:rsidP="000D4885">
      <w:pPr>
        <w:pStyle w:val="Nidungvnbn"/>
      </w:pPr>
      <w:r w:rsidRPr="000D4885">
        <w:t>ip uncast-routing</w:t>
      </w:r>
    </w:p>
    <w:p w14:paraId="046E73FF" w14:textId="2503E697" w:rsidR="000D4885" w:rsidRPr="000D4885" w:rsidRDefault="00942160" w:rsidP="000D4885">
      <w:pPr>
        <w:pStyle w:val="Nidungvnbn"/>
      </w:pPr>
      <w:r w:rsidRPr="000D4885">
        <w:t>interface FastEthernet0/0</w:t>
      </w:r>
    </w:p>
    <w:p w14:paraId="002D9027" w14:textId="5890B96E" w:rsidR="000D4885" w:rsidRPr="000D4885" w:rsidRDefault="00942160" w:rsidP="000D4885">
      <w:pPr>
        <w:pStyle w:val="Nidungvnbn"/>
      </w:pPr>
      <w:r w:rsidRPr="000D4885">
        <w:t>ip address 192.168.123.1 255.255.255.0</w:t>
      </w:r>
    </w:p>
    <w:p w14:paraId="2155764F" w14:textId="77B0F5F6" w:rsidR="000D4885" w:rsidRPr="000D4885" w:rsidRDefault="00942160" w:rsidP="000D4885">
      <w:pPr>
        <w:pStyle w:val="Nidungvnbn"/>
      </w:pPr>
      <w:r w:rsidRPr="000D4885">
        <w:t>interface FastEthernet0/1</w:t>
      </w:r>
    </w:p>
    <w:p w14:paraId="51454E0B" w14:textId="33FF4DCB" w:rsidR="000D4885" w:rsidRPr="000D4885" w:rsidRDefault="00942160" w:rsidP="000D4885">
      <w:pPr>
        <w:pStyle w:val="Nidungvnbn"/>
      </w:pPr>
      <w:r w:rsidRPr="000D4885">
        <w:t>ip address 192.168.110.1 255.255.255.0</w:t>
      </w:r>
    </w:p>
    <w:p w14:paraId="7D618748" w14:textId="18D0E14C" w:rsidR="000D4885" w:rsidRPr="000D4885" w:rsidRDefault="00942160" w:rsidP="000D4885">
      <w:pPr>
        <w:pStyle w:val="Nidungvnbn"/>
      </w:pPr>
      <w:r w:rsidRPr="000D4885">
        <w:t>ipv6 address FE80::1 link-local</w:t>
      </w:r>
    </w:p>
    <w:p w14:paraId="033367C8" w14:textId="4FC674C9" w:rsidR="000D4885" w:rsidRPr="000D4885" w:rsidRDefault="00942160" w:rsidP="000D4885">
      <w:pPr>
        <w:pStyle w:val="Nidungvnbn"/>
      </w:pPr>
      <w:r w:rsidRPr="000D4885">
        <w:t>ipv6 address 2001:DB8:CAFE:A1::1/64</w:t>
      </w:r>
    </w:p>
    <w:p w14:paraId="610E27B5" w14:textId="3EB2D410" w:rsidR="000D4885" w:rsidRPr="000D4885" w:rsidRDefault="00942160" w:rsidP="000D4885">
      <w:pPr>
        <w:pStyle w:val="Nidungvnbn"/>
      </w:pPr>
      <w:r w:rsidRPr="000D4885">
        <w:t>interface Serial1/0</w:t>
      </w:r>
    </w:p>
    <w:p w14:paraId="5D80B2FE" w14:textId="6EBC7ADA" w:rsidR="000D4885" w:rsidRPr="000D4885" w:rsidRDefault="00942160" w:rsidP="000D4885">
      <w:pPr>
        <w:pStyle w:val="Nidungvnbn"/>
      </w:pPr>
      <w:r w:rsidRPr="000D4885">
        <w:t>ip address 10.0.0.1 255.0.0.0</w:t>
      </w:r>
    </w:p>
    <w:p w14:paraId="5DA7AAF2" w14:textId="05FFF392" w:rsidR="000D4885" w:rsidRPr="000D4885" w:rsidRDefault="00942160" w:rsidP="000D4885">
      <w:pPr>
        <w:pStyle w:val="Nidungvnbn"/>
      </w:pPr>
      <w:r w:rsidRPr="000D4885">
        <w:t>ipv6 address 2001:DB8:ACAD:D1::1/64</w:t>
      </w:r>
    </w:p>
    <w:p w14:paraId="4315848E" w14:textId="23EB92B8" w:rsidR="000D4885" w:rsidRPr="000D4885" w:rsidRDefault="00942160" w:rsidP="000D4885">
      <w:pPr>
        <w:pStyle w:val="Nidungvnbn"/>
      </w:pPr>
      <w:r w:rsidRPr="000D4885">
        <w:t>interface Serial1/1</w:t>
      </w:r>
    </w:p>
    <w:p w14:paraId="3205A371" w14:textId="0814DC39" w:rsidR="000D4885" w:rsidRPr="000D4885" w:rsidRDefault="00942160" w:rsidP="000D4885">
      <w:pPr>
        <w:pStyle w:val="Nidungvnbn"/>
      </w:pPr>
      <w:r w:rsidRPr="000D4885">
        <w:t>ip address 8.0.0.1 255.0.0.0</w:t>
      </w:r>
    </w:p>
    <w:p w14:paraId="41CBC2D5" w14:textId="3568CEC0" w:rsidR="00942160" w:rsidRPr="000D4885" w:rsidRDefault="00942160" w:rsidP="000D4885">
      <w:pPr>
        <w:pStyle w:val="Nidungvnbn"/>
      </w:pPr>
      <w:r w:rsidRPr="000D4885">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7E6E53" w:rsidRDefault="004D686B" w:rsidP="007E6E53">
      <w:pPr>
        <w:pStyle w:val="Nidungvnbn"/>
        <w:rPr>
          <w:b/>
        </w:rPr>
      </w:pPr>
      <w:r w:rsidRPr="007E6E53">
        <w:rPr>
          <w:b/>
        </w:rPr>
        <w:t>Router-DN :</w:t>
      </w:r>
    </w:p>
    <w:p w14:paraId="21CBAACD" w14:textId="77777777" w:rsidR="004D686B" w:rsidRDefault="004D686B" w:rsidP="007E6E53">
      <w:pPr>
        <w:pStyle w:val="Nidungvnbn"/>
        <w:rPr>
          <w:lang w:val="fr-FR"/>
        </w:rPr>
      </w:pPr>
      <w:r>
        <w:rPr>
          <w:lang w:val="fr-FR"/>
        </w:rPr>
        <w:t>interface FastEthernet0/0</w:t>
      </w:r>
    </w:p>
    <w:p w14:paraId="1D644CF9" w14:textId="06340280" w:rsidR="004D686B" w:rsidRDefault="004D686B" w:rsidP="007E6E53">
      <w:pPr>
        <w:pStyle w:val="Nidungvnbn"/>
        <w:rPr>
          <w:lang w:val="fr-FR"/>
        </w:rPr>
      </w:pPr>
      <w:r>
        <w:rPr>
          <w:lang w:val="fr-FR"/>
        </w:rPr>
        <w:t>ip address 192.168.5.1 255.255.255.224</w:t>
      </w:r>
    </w:p>
    <w:p w14:paraId="2BE99F69" w14:textId="77777777" w:rsidR="004D686B" w:rsidRDefault="004D686B" w:rsidP="007E6E53">
      <w:pPr>
        <w:pStyle w:val="Nidungvnbn"/>
        <w:rPr>
          <w:lang w:val="fr-FR"/>
        </w:rPr>
      </w:pPr>
      <w:r>
        <w:rPr>
          <w:lang w:val="fr-FR"/>
        </w:rPr>
        <w:t>interface Serial2/0</w:t>
      </w:r>
    </w:p>
    <w:p w14:paraId="3C954667" w14:textId="3F48E530" w:rsidR="004D686B" w:rsidRDefault="004D686B" w:rsidP="007E6E53">
      <w:pPr>
        <w:pStyle w:val="Nidungvnbn"/>
        <w:rPr>
          <w:lang w:val="fr-FR"/>
        </w:rPr>
      </w:pPr>
      <w:r>
        <w:rPr>
          <w:lang w:val="fr-FR"/>
        </w:rPr>
        <w:t>ip address 40.0.0.1 255.255.255.252</w:t>
      </w:r>
    </w:p>
    <w:p w14:paraId="45BAAD4B" w14:textId="77777777" w:rsidR="004D686B" w:rsidRDefault="004D686B" w:rsidP="007E6E53">
      <w:pPr>
        <w:pStyle w:val="Nidungvnbn"/>
        <w:rPr>
          <w:lang w:val="fr-FR"/>
        </w:rPr>
      </w:pPr>
      <w:r>
        <w:rPr>
          <w:lang w:val="fr-FR"/>
        </w:rPr>
        <w:t>interface Serial3/0</w:t>
      </w:r>
    </w:p>
    <w:p w14:paraId="2596E1DA" w14:textId="5AB220E2" w:rsidR="004D686B" w:rsidRDefault="004D686B" w:rsidP="007E6E53">
      <w:pPr>
        <w:pStyle w:val="Nidungvnbn"/>
        <w:rPr>
          <w:lang w:val="fr-FR"/>
        </w:rPr>
      </w:pPr>
      <w:r>
        <w:rPr>
          <w:lang w:val="fr-FR"/>
        </w:rPr>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7E6E53" w:rsidRDefault="004D686B" w:rsidP="007E6E53">
      <w:pPr>
        <w:pStyle w:val="Nidungvnbn"/>
        <w:rPr>
          <w:b/>
        </w:rPr>
      </w:pPr>
      <w:r w:rsidRPr="007E6E53">
        <w:rPr>
          <w:b/>
        </w:rPr>
        <w:t>Router HN:</w:t>
      </w:r>
    </w:p>
    <w:p w14:paraId="3C52D973" w14:textId="13BCE5ED" w:rsidR="004D686B" w:rsidRDefault="004D686B" w:rsidP="007E6E53">
      <w:pPr>
        <w:pStyle w:val="Nidungvnbn"/>
      </w:pPr>
      <w:r>
        <w:t>interface FastEthernet0/0</w:t>
      </w:r>
    </w:p>
    <w:p w14:paraId="516CD2F0" w14:textId="6B65E217" w:rsidR="004D686B" w:rsidRDefault="004D686B" w:rsidP="007E6E53">
      <w:pPr>
        <w:pStyle w:val="Nidungvnbn"/>
      </w:pPr>
      <w:r>
        <w:t>ip address 192.168.4.1 255.255.255.224</w:t>
      </w:r>
    </w:p>
    <w:p w14:paraId="56E529F0" w14:textId="508F199F" w:rsidR="004D686B" w:rsidRDefault="004D686B" w:rsidP="007E6E53">
      <w:pPr>
        <w:pStyle w:val="Nidungvnbn"/>
      </w:pPr>
      <w:r>
        <w:t>ip helper-address 10.10.10.1</w:t>
      </w:r>
    </w:p>
    <w:p w14:paraId="3086B37B" w14:textId="4E3EB383" w:rsidR="004D686B" w:rsidRDefault="004D686B" w:rsidP="007E6E53">
      <w:pPr>
        <w:pStyle w:val="Nidungvnbn"/>
      </w:pPr>
      <w:r>
        <w:t>interface Serial2/0</w:t>
      </w:r>
    </w:p>
    <w:p w14:paraId="3AA0409D" w14:textId="4D476A6C" w:rsidR="004D686B" w:rsidRDefault="004D686B" w:rsidP="007E6E53">
      <w:pPr>
        <w:pStyle w:val="Nidungvnbn"/>
      </w:pPr>
      <w:r>
        <w:t xml:space="preserve"> ip address 50.0.0.2 255.255.255.252</w:t>
      </w:r>
    </w:p>
    <w:p w14:paraId="30DB9317" w14:textId="19795E22" w:rsidR="004D686B" w:rsidRDefault="004D686B" w:rsidP="007E6E53">
      <w:pPr>
        <w:pStyle w:val="Nidungvnbn"/>
      </w:pPr>
      <w:r>
        <w:t>interface Serial3/0</w:t>
      </w:r>
    </w:p>
    <w:p w14:paraId="72A69AD7" w14:textId="0EEA5DA4" w:rsidR="004D686B" w:rsidRDefault="004D686B" w:rsidP="007E6E53">
      <w:pPr>
        <w:pStyle w:val="Nidungvnbn"/>
      </w:pPr>
      <w:r>
        <w:t xml:space="preserve"> ip address 60.0.0.2 255.255.255.252</w:t>
      </w:r>
    </w:p>
    <w:p w14:paraId="35521678" w14:textId="0BA706E9" w:rsidR="00942160" w:rsidRPr="00CC077B" w:rsidRDefault="00942160" w:rsidP="00CC077B">
      <w:pPr>
        <w:spacing w:line="360" w:lineRule="auto"/>
        <w:rPr>
          <w:sz w:val="26"/>
          <w:szCs w:val="26"/>
        </w:rPr>
      </w:pPr>
    </w:p>
    <w:p w14:paraId="2723A92E" w14:textId="417254E5" w:rsidR="00942160" w:rsidRPr="007E6E53" w:rsidRDefault="00A51FC6" w:rsidP="007E6E53">
      <w:pPr>
        <w:pStyle w:val="Tiumccp1"/>
      </w:pPr>
      <w:bookmarkStart w:id="31" w:name="_Toc132875303"/>
      <w:r w:rsidRPr="007E6E53">
        <w:t>4.2 Cấu hình Server</w:t>
      </w:r>
      <w:bookmarkEnd w:id="31"/>
    </w:p>
    <w:p w14:paraId="52D19FBB" w14:textId="3C75BA15" w:rsidR="007E6E53" w:rsidRPr="007E6E53" w:rsidRDefault="009A4904" w:rsidP="007E6E53">
      <w:pPr>
        <w:pStyle w:val="Tiumccp2"/>
      </w:pPr>
      <w:bookmarkStart w:id="32" w:name="_Toc132875304"/>
      <w:r w:rsidRPr="00CC077B">
        <w:t>4.2.1</w:t>
      </w:r>
      <w:r w:rsidR="004F4538" w:rsidRPr="00CC077B">
        <w:t xml:space="preserve"> DHCP Server</w:t>
      </w:r>
      <w:bookmarkEnd w:id="32"/>
    </w:p>
    <w:p w14:paraId="09BD41BD" w14:textId="0B709658" w:rsidR="00942160" w:rsidRPr="002371F9" w:rsidRDefault="007E6E53" w:rsidP="007E6E53">
      <w:pPr>
        <w:pStyle w:val="Nidungvnbn"/>
      </w:pPr>
      <w:r w:rsidRPr="003E10B0">
        <w:rPr>
          <w:noProof/>
          <w:lang w:val="en-AU" w:eastAsia="en-AU"/>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t>DHCP Server HCM</w:t>
      </w:r>
    </w:p>
    <w:p w14:paraId="7E3A2CEA" w14:textId="268170D3" w:rsidR="000A2239" w:rsidRDefault="000A2239" w:rsidP="00CC077B">
      <w:pPr>
        <w:pStyle w:val="Tiumccp1"/>
        <w:jc w:val="center"/>
        <w:rPr>
          <w:sz w:val="26"/>
          <w:szCs w:val="26"/>
        </w:rPr>
      </w:pPr>
    </w:p>
    <w:p w14:paraId="2B8572CE" w14:textId="4ECEA0EA" w:rsidR="00AF096C" w:rsidRDefault="00B72223" w:rsidP="00CC077B">
      <w:pPr>
        <w:pStyle w:val="Tiumccp1"/>
        <w:jc w:val="center"/>
        <w:rPr>
          <w:sz w:val="26"/>
          <w:szCs w:val="26"/>
        </w:rPr>
      </w:pPr>
      <w:r w:rsidRPr="003E10B0">
        <w:rPr>
          <w:noProof/>
          <w:lang w:val="en-AU" w:eastAsia="en-AU"/>
        </w:rPr>
        <w:lastRenderedPageBreak/>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7AC8A6E3" w14:textId="2E242BDD" w:rsidR="00B72223" w:rsidRDefault="00B72223" w:rsidP="00B72223">
      <w:pPr>
        <w:pStyle w:val="Tiumccp1"/>
        <w:rPr>
          <w:b w:val="0"/>
          <w:bCs/>
          <w:sz w:val="26"/>
          <w:szCs w:val="26"/>
        </w:rPr>
      </w:pPr>
    </w:p>
    <w:p w14:paraId="3CB39B8C" w14:textId="77777777" w:rsidR="00B72223" w:rsidRDefault="00B72223" w:rsidP="00B72223">
      <w:pPr>
        <w:pStyle w:val="Tiumccp1"/>
        <w:rPr>
          <w:b w:val="0"/>
          <w:bCs/>
          <w:sz w:val="26"/>
          <w:szCs w:val="26"/>
        </w:rPr>
      </w:pPr>
    </w:p>
    <w:p w14:paraId="5F216A1C" w14:textId="77777777" w:rsidR="00B72223" w:rsidRDefault="00B72223" w:rsidP="00B72223">
      <w:pPr>
        <w:pStyle w:val="Tiumccp1"/>
        <w:rPr>
          <w:b w:val="0"/>
          <w:bCs/>
          <w:sz w:val="26"/>
          <w:szCs w:val="26"/>
        </w:rPr>
      </w:pPr>
    </w:p>
    <w:p w14:paraId="0208B1C0" w14:textId="4927111F" w:rsidR="000A2239" w:rsidRPr="002371F9" w:rsidRDefault="007C6199" w:rsidP="00B72223">
      <w:pPr>
        <w:pStyle w:val="Nidungvnbn"/>
      </w:pPr>
      <w:r>
        <w:lastRenderedPageBreak/>
        <w:t>DHCP Server DaNang</w:t>
      </w:r>
    </w:p>
    <w:p w14:paraId="187328F9" w14:textId="61D544B1" w:rsidR="000A2239" w:rsidRPr="002371F9" w:rsidRDefault="00B72223" w:rsidP="00CC077B">
      <w:pPr>
        <w:pStyle w:val="Tiumccp1"/>
        <w:jc w:val="center"/>
        <w:rPr>
          <w:sz w:val="26"/>
          <w:szCs w:val="26"/>
        </w:rPr>
      </w:pPr>
      <w:r w:rsidRPr="003E10B0">
        <w:rPr>
          <w:noProof/>
          <w:lang w:val="en-AU" w:eastAsia="en-AU"/>
        </w:rPr>
        <w:drawing>
          <wp:anchor distT="0" distB="0" distL="114300" distR="114300" simplePos="0" relativeHeight="251704320" behindDoc="0" locked="0" layoutInCell="1" allowOverlap="1" wp14:anchorId="6F841D0F" wp14:editId="1BCB2BE1">
            <wp:simplePos x="0" y="0"/>
            <wp:positionH relativeFrom="page">
              <wp:posOffset>639445</wp:posOffset>
            </wp:positionH>
            <wp:positionV relativeFrom="paragraph">
              <wp:posOffset>0</wp:posOffset>
            </wp:positionV>
            <wp:extent cx="6495415" cy="6580505"/>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5415" cy="6580505"/>
                    </a:xfrm>
                    <a:prstGeom prst="rect">
                      <a:avLst/>
                    </a:prstGeom>
                  </pic:spPr>
                </pic:pic>
              </a:graphicData>
            </a:graphic>
            <wp14:sizeRelH relativeFrom="margin">
              <wp14:pctWidth>0</wp14:pctWidth>
            </wp14:sizeRelH>
            <wp14:sizeRelV relativeFrom="margin">
              <wp14:pctHeight>0</wp14:pctHeight>
            </wp14:sizeRelV>
          </wp:anchor>
        </w:drawing>
      </w:r>
    </w:p>
    <w:p w14:paraId="68CE992A" w14:textId="6E58DAF8" w:rsidR="000A2239" w:rsidRPr="002371F9" w:rsidRDefault="000A2239" w:rsidP="00CC077B">
      <w:pPr>
        <w:pStyle w:val="Tiumccp1"/>
        <w:jc w:val="center"/>
        <w:rPr>
          <w:sz w:val="26"/>
          <w:szCs w:val="26"/>
        </w:rPr>
      </w:pPr>
    </w:p>
    <w:p w14:paraId="7EEF45E8" w14:textId="266799DF" w:rsidR="000A2239" w:rsidRDefault="000A2239" w:rsidP="00CC077B">
      <w:pPr>
        <w:pStyle w:val="Tiumccp1"/>
        <w:rPr>
          <w:sz w:val="26"/>
          <w:szCs w:val="26"/>
        </w:rPr>
      </w:pPr>
    </w:p>
    <w:p w14:paraId="631E348D" w14:textId="1E5510F6" w:rsidR="00DA065B" w:rsidRDefault="00DA065B" w:rsidP="00CC077B">
      <w:pPr>
        <w:pStyle w:val="Tiumccp1"/>
        <w:rPr>
          <w:sz w:val="26"/>
          <w:szCs w:val="26"/>
        </w:rPr>
      </w:pPr>
    </w:p>
    <w:p w14:paraId="260AD12A" w14:textId="241F063A" w:rsidR="00DA065B" w:rsidRDefault="00B72223" w:rsidP="00CC077B">
      <w:pPr>
        <w:pStyle w:val="Tiumccp1"/>
        <w:rPr>
          <w:sz w:val="26"/>
          <w:szCs w:val="26"/>
        </w:rPr>
      </w:pPr>
      <w:r w:rsidRPr="00C763A7">
        <w:rPr>
          <w:noProof/>
          <w:lang w:val="en-AU" w:eastAsia="en-AU"/>
        </w:rPr>
        <w:drawing>
          <wp:anchor distT="0" distB="0" distL="114300" distR="114300" simplePos="0" relativeHeight="251702272" behindDoc="0" locked="0" layoutInCell="1" allowOverlap="1" wp14:anchorId="613F2729" wp14:editId="044B06AE">
            <wp:simplePos x="0" y="0"/>
            <wp:positionH relativeFrom="page">
              <wp:posOffset>739624</wp:posOffset>
            </wp:positionH>
            <wp:positionV relativeFrom="paragraph">
              <wp:posOffset>0</wp:posOffset>
            </wp:positionV>
            <wp:extent cx="6456045" cy="6517005"/>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6045" cy="6517005"/>
                    </a:xfrm>
                    <a:prstGeom prst="rect">
                      <a:avLst/>
                    </a:prstGeom>
                  </pic:spPr>
                </pic:pic>
              </a:graphicData>
            </a:graphic>
            <wp14:sizeRelH relativeFrom="margin">
              <wp14:pctWidth>0</wp14:pctWidth>
            </wp14:sizeRelH>
            <wp14:sizeRelV relativeFrom="margin">
              <wp14:pctHeight>0</wp14:pctHeight>
            </wp14:sizeRelV>
          </wp:anchor>
        </w:drawing>
      </w:r>
    </w:p>
    <w:p w14:paraId="3E9BBF98" w14:textId="3643C785" w:rsidR="00F05532" w:rsidRDefault="00F05532" w:rsidP="00CC077B">
      <w:pPr>
        <w:pStyle w:val="Tiumccp1"/>
        <w:rPr>
          <w:sz w:val="26"/>
          <w:szCs w:val="26"/>
        </w:rPr>
      </w:pPr>
    </w:p>
    <w:p w14:paraId="09130357" w14:textId="7C15D00E" w:rsidR="00F05532" w:rsidRPr="00F05532" w:rsidRDefault="00F05532" w:rsidP="00B72223">
      <w:pPr>
        <w:pStyle w:val="Tiumccp1"/>
        <w:rPr>
          <w:b w:val="0"/>
          <w:bCs/>
          <w:sz w:val="26"/>
          <w:szCs w:val="26"/>
        </w:rPr>
      </w:pPr>
    </w:p>
    <w:p w14:paraId="5C90D11B" w14:textId="33396F2A" w:rsidR="000A2239" w:rsidRPr="002371F9" w:rsidRDefault="00DA065B" w:rsidP="00B72223">
      <w:pPr>
        <w:pStyle w:val="Nidungvnbn"/>
      </w:pPr>
      <w:r>
        <w:lastRenderedPageBreak/>
        <w:t>DHCP Server HaNoi</w:t>
      </w:r>
    </w:p>
    <w:p w14:paraId="7627EFB4" w14:textId="26019431" w:rsidR="00DA065B" w:rsidRDefault="00DA065B" w:rsidP="00CC077B">
      <w:pPr>
        <w:pStyle w:val="Tiumccp1"/>
        <w:rPr>
          <w:sz w:val="26"/>
          <w:szCs w:val="26"/>
        </w:rPr>
      </w:pPr>
    </w:p>
    <w:p w14:paraId="40DE8487" w14:textId="50D6DC40" w:rsidR="00F05532" w:rsidRDefault="00F05532" w:rsidP="00CC077B">
      <w:pPr>
        <w:pStyle w:val="Tiumccp1"/>
        <w:rPr>
          <w:sz w:val="26"/>
          <w:szCs w:val="26"/>
        </w:rPr>
      </w:pPr>
      <w:r w:rsidRPr="00C763A7">
        <w:rPr>
          <w:noProof/>
          <w:lang w:val="en-AU" w:eastAsia="en-AU"/>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08370"/>
                    </a:xfrm>
                    <a:prstGeom prst="rect">
                      <a:avLst/>
                    </a:prstGeom>
                  </pic:spPr>
                </pic:pic>
              </a:graphicData>
            </a:graphic>
          </wp:anchor>
        </w:drawing>
      </w:r>
    </w:p>
    <w:p w14:paraId="7300D2DF" w14:textId="104E884F" w:rsidR="00F05532" w:rsidRDefault="00F05532" w:rsidP="00CC077B">
      <w:pPr>
        <w:pStyle w:val="Tiumccp1"/>
        <w:rPr>
          <w:sz w:val="26"/>
          <w:szCs w:val="26"/>
        </w:rPr>
      </w:pPr>
    </w:p>
    <w:p w14:paraId="67F7F0F7" w14:textId="23A97AC0" w:rsidR="00F05532" w:rsidRDefault="00F05532" w:rsidP="00CC077B">
      <w:pPr>
        <w:pStyle w:val="Tiumccp1"/>
        <w:rPr>
          <w:sz w:val="26"/>
          <w:szCs w:val="26"/>
        </w:rPr>
      </w:pPr>
    </w:p>
    <w:p w14:paraId="775126D5" w14:textId="149D0E7F" w:rsidR="00F05532" w:rsidRDefault="00B72223" w:rsidP="00CC077B">
      <w:pPr>
        <w:pStyle w:val="Tiumccp1"/>
        <w:rPr>
          <w:sz w:val="26"/>
          <w:szCs w:val="26"/>
        </w:rPr>
      </w:pPr>
      <w:r w:rsidRPr="00C763A7">
        <w:rPr>
          <w:noProof/>
          <w:lang w:val="en-AU" w:eastAsia="en-AU"/>
        </w:rPr>
        <w:lastRenderedPageBreak/>
        <w:drawing>
          <wp:anchor distT="0" distB="0" distL="114300" distR="114300" simplePos="0" relativeHeight="251708416" behindDoc="0" locked="0" layoutInCell="1" allowOverlap="1" wp14:anchorId="7064E8EC" wp14:editId="3F489CFF">
            <wp:simplePos x="0" y="0"/>
            <wp:positionH relativeFrom="page">
              <wp:posOffset>1155194</wp:posOffset>
            </wp:positionH>
            <wp:positionV relativeFrom="paragraph">
              <wp:posOffset>415</wp:posOffset>
            </wp:positionV>
            <wp:extent cx="5943600" cy="6012815"/>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12815"/>
                    </a:xfrm>
                    <a:prstGeom prst="rect">
                      <a:avLst/>
                    </a:prstGeom>
                  </pic:spPr>
                </pic:pic>
              </a:graphicData>
            </a:graphic>
          </wp:anchor>
        </w:drawing>
      </w:r>
    </w:p>
    <w:p w14:paraId="57A64CFF" w14:textId="513ED0C8" w:rsidR="00F05532" w:rsidRDefault="00F05532" w:rsidP="00CC077B">
      <w:pPr>
        <w:pStyle w:val="Tiumccp1"/>
        <w:rPr>
          <w:sz w:val="26"/>
          <w:szCs w:val="26"/>
        </w:rPr>
      </w:pPr>
    </w:p>
    <w:p w14:paraId="71DC5A1A" w14:textId="3108089B" w:rsidR="00F05532" w:rsidRDefault="00F05532" w:rsidP="00CC077B">
      <w:pPr>
        <w:pStyle w:val="Tiumccp1"/>
        <w:rPr>
          <w:sz w:val="26"/>
          <w:szCs w:val="26"/>
        </w:rPr>
      </w:pPr>
    </w:p>
    <w:p w14:paraId="1C3EE572" w14:textId="567D1321" w:rsidR="00B72223" w:rsidRDefault="00B72223" w:rsidP="00CC077B">
      <w:pPr>
        <w:pStyle w:val="Tiumccp1"/>
        <w:rPr>
          <w:sz w:val="26"/>
          <w:szCs w:val="26"/>
        </w:rPr>
      </w:pPr>
    </w:p>
    <w:p w14:paraId="1753B72D" w14:textId="07479502" w:rsidR="00B72223" w:rsidRDefault="00B72223" w:rsidP="00CC077B">
      <w:pPr>
        <w:pStyle w:val="Tiumccp1"/>
        <w:rPr>
          <w:sz w:val="26"/>
          <w:szCs w:val="26"/>
        </w:rPr>
      </w:pPr>
    </w:p>
    <w:p w14:paraId="602C2D57" w14:textId="77777777" w:rsidR="00B72223" w:rsidRPr="002371F9" w:rsidRDefault="00B72223" w:rsidP="00CC077B">
      <w:pPr>
        <w:pStyle w:val="Tiumccp1"/>
        <w:rPr>
          <w:sz w:val="26"/>
          <w:szCs w:val="26"/>
        </w:rPr>
      </w:pPr>
    </w:p>
    <w:p w14:paraId="2A689311" w14:textId="7B30A62C" w:rsidR="009A4904" w:rsidRPr="002371F9" w:rsidRDefault="009A4904" w:rsidP="006105FB">
      <w:pPr>
        <w:pStyle w:val="Tiumccp1"/>
        <w:outlineLvl w:val="1"/>
        <w:rPr>
          <w:sz w:val="26"/>
          <w:szCs w:val="26"/>
        </w:rPr>
      </w:pPr>
      <w:bookmarkStart w:id="33" w:name="_Toc132875305"/>
      <w:r w:rsidRPr="002371F9">
        <w:rPr>
          <w:sz w:val="26"/>
          <w:szCs w:val="26"/>
        </w:rPr>
        <w:lastRenderedPageBreak/>
        <w:t>4.2.2</w:t>
      </w:r>
      <w:r w:rsidR="004F4538" w:rsidRPr="002371F9">
        <w:rPr>
          <w:sz w:val="26"/>
          <w:szCs w:val="26"/>
        </w:rPr>
        <w:t xml:space="preserve"> DNS Server</w:t>
      </w:r>
      <w:bookmarkEnd w:id="33"/>
    </w:p>
    <w:p w14:paraId="485D2C96" w14:textId="51E5444A" w:rsidR="000A2239" w:rsidRPr="002371F9" w:rsidRDefault="000A2239" w:rsidP="00CC077B">
      <w:pPr>
        <w:pStyle w:val="Tiumccp1"/>
        <w:jc w:val="center"/>
        <w:rPr>
          <w:sz w:val="26"/>
          <w:szCs w:val="26"/>
        </w:rPr>
      </w:pPr>
    </w:p>
    <w:p w14:paraId="71FA269C" w14:textId="2A01E177" w:rsidR="000A2239" w:rsidRPr="00CC077B" w:rsidRDefault="000A2239" w:rsidP="00CC392E">
      <w:pPr>
        <w:pStyle w:val="Tiumccp1"/>
        <w:jc w:val="center"/>
      </w:pPr>
    </w:p>
    <w:p w14:paraId="26A2A0AE" w14:textId="66802A96" w:rsidR="000A2239" w:rsidRDefault="000A2239" w:rsidP="00CC077B">
      <w:pPr>
        <w:pStyle w:val="Tiumccp1"/>
      </w:pPr>
    </w:p>
    <w:p w14:paraId="5DEEA970" w14:textId="110F58C4" w:rsidR="00590CC4" w:rsidRDefault="00590CC4" w:rsidP="00CC077B">
      <w:pPr>
        <w:pStyle w:val="Tiumccp1"/>
      </w:pPr>
    </w:p>
    <w:p w14:paraId="64FCF1BD" w14:textId="3F93F8CD" w:rsidR="00590CC4" w:rsidRDefault="00590CC4" w:rsidP="00CC077B">
      <w:pPr>
        <w:pStyle w:val="Tiumccp1"/>
      </w:pPr>
      <w:r w:rsidRPr="00186C4A">
        <w:rPr>
          <w:noProof/>
          <w:lang w:val="en-AU" w:eastAsia="en-AU"/>
        </w:rPr>
        <w:lastRenderedPageBreak/>
        <w:drawing>
          <wp:anchor distT="0" distB="0" distL="114300" distR="114300" simplePos="0" relativeHeight="251710464" behindDoc="0" locked="0" layoutInCell="1" allowOverlap="1" wp14:anchorId="1787FD5D" wp14:editId="72B9D536">
            <wp:simplePos x="0" y="0"/>
            <wp:positionH relativeFrom="page">
              <wp:posOffset>1304925</wp:posOffset>
            </wp:positionH>
            <wp:positionV relativeFrom="paragraph">
              <wp:posOffset>0</wp:posOffset>
            </wp:positionV>
            <wp:extent cx="5943600" cy="60388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38850"/>
                    </a:xfrm>
                    <a:prstGeom prst="rect">
                      <a:avLst/>
                    </a:prstGeom>
                  </pic:spPr>
                </pic:pic>
              </a:graphicData>
            </a:graphic>
          </wp:anchor>
        </w:drawing>
      </w:r>
    </w:p>
    <w:p w14:paraId="0C9BB832" w14:textId="7DB8F2A3" w:rsidR="00590CC4" w:rsidRDefault="00590CC4" w:rsidP="00CC077B">
      <w:pPr>
        <w:pStyle w:val="Tiumccp1"/>
      </w:pPr>
    </w:p>
    <w:p w14:paraId="14CD19AB" w14:textId="08211BE0" w:rsidR="00590CC4" w:rsidRDefault="00590CC4" w:rsidP="00CC077B">
      <w:pPr>
        <w:pStyle w:val="Tiumccp1"/>
      </w:pPr>
    </w:p>
    <w:p w14:paraId="793707A2" w14:textId="6E524AF3" w:rsidR="000125D3" w:rsidRDefault="000125D3" w:rsidP="00CC077B">
      <w:pPr>
        <w:pStyle w:val="Tiumccp1"/>
      </w:pPr>
    </w:p>
    <w:p w14:paraId="66123C4B" w14:textId="6732C21E" w:rsidR="000125D3" w:rsidRDefault="000125D3" w:rsidP="00CC077B">
      <w:pPr>
        <w:pStyle w:val="Tiumccp1"/>
      </w:pPr>
    </w:p>
    <w:p w14:paraId="214DE2C6" w14:textId="5CE07E1D" w:rsidR="000125D3" w:rsidRPr="00CC077B" w:rsidRDefault="00706579" w:rsidP="00CC077B">
      <w:pPr>
        <w:pStyle w:val="Tiumccp1"/>
      </w:pPr>
      <w:r w:rsidRPr="00186C4A">
        <w:rPr>
          <w:noProof/>
          <w:lang w:val="en-AU" w:eastAsia="en-AU"/>
        </w:rPr>
        <w:lastRenderedPageBreak/>
        <w:drawing>
          <wp:anchor distT="0" distB="0" distL="114300" distR="114300" simplePos="0" relativeHeight="251716608" behindDoc="0" locked="0" layoutInCell="1" allowOverlap="1" wp14:anchorId="7F276486" wp14:editId="2DB836E1">
            <wp:simplePos x="0" y="0"/>
            <wp:positionH relativeFrom="page">
              <wp:posOffset>1241795</wp:posOffset>
            </wp:positionH>
            <wp:positionV relativeFrom="paragraph">
              <wp:posOffset>332</wp:posOffset>
            </wp:positionV>
            <wp:extent cx="5943600" cy="60083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8370"/>
                    </a:xfrm>
                    <a:prstGeom prst="rect">
                      <a:avLst/>
                    </a:prstGeom>
                  </pic:spPr>
                </pic:pic>
              </a:graphicData>
            </a:graphic>
          </wp:anchor>
        </w:drawing>
      </w:r>
      <w:r w:rsidR="000125D3" w:rsidRPr="00015B56">
        <w:rPr>
          <w:noProof/>
          <w:lang w:val="en-AU" w:eastAsia="en-AU"/>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34405"/>
                    </a:xfrm>
                    <a:prstGeom prst="rect">
                      <a:avLst/>
                    </a:prstGeom>
                  </pic:spPr>
                </pic:pic>
              </a:graphicData>
            </a:graphic>
          </wp:anchor>
        </w:drawing>
      </w:r>
    </w:p>
    <w:p w14:paraId="7DF85880" w14:textId="5EFC4C4E" w:rsidR="009A4904" w:rsidRPr="00CC077B" w:rsidRDefault="009A4904" w:rsidP="00A71B56">
      <w:pPr>
        <w:pStyle w:val="Tiumccp1"/>
        <w:outlineLvl w:val="1"/>
      </w:pPr>
      <w:bookmarkStart w:id="34" w:name="_Toc132875306"/>
      <w:r w:rsidRPr="00CC077B">
        <w:t>4.2.3</w:t>
      </w:r>
      <w:r w:rsidR="00653481" w:rsidRPr="00CC077B">
        <w:t xml:space="preserve"> Web server và dịch vụ web</w:t>
      </w:r>
      <w:bookmarkEnd w:id="34"/>
    </w:p>
    <w:p w14:paraId="709DF7BD" w14:textId="2F8AB81A" w:rsidR="000A2239" w:rsidRPr="00CC077B" w:rsidRDefault="000A2239" w:rsidP="00CC392E">
      <w:pPr>
        <w:pStyle w:val="Tiumccp1"/>
        <w:jc w:val="center"/>
      </w:pPr>
    </w:p>
    <w:p w14:paraId="173BCCB4" w14:textId="2439EAAC" w:rsidR="000A2239" w:rsidRDefault="000A2239" w:rsidP="00CC392E">
      <w:pPr>
        <w:pStyle w:val="Tiumccp1"/>
        <w:jc w:val="center"/>
      </w:pPr>
    </w:p>
    <w:p w14:paraId="6A0F868B" w14:textId="7608F98F" w:rsidR="000125D3" w:rsidRDefault="000125D3" w:rsidP="00CC392E">
      <w:pPr>
        <w:pStyle w:val="Tiumccp1"/>
        <w:jc w:val="center"/>
      </w:pPr>
    </w:p>
    <w:p w14:paraId="4CFA3B67" w14:textId="5CEC7F7B" w:rsidR="000125D3" w:rsidRDefault="00706579" w:rsidP="00CC392E">
      <w:pPr>
        <w:pStyle w:val="Tiumccp1"/>
        <w:jc w:val="center"/>
      </w:pPr>
      <w:r w:rsidRPr="00015B56">
        <w:rPr>
          <w:noProof/>
          <w:lang w:val="en-AU" w:eastAsia="en-AU"/>
        </w:rPr>
        <w:lastRenderedPageBreak/>
        <w:drawing>
          <wp:anchor distT="0" distB="0" distL="114300" distR="114300" simplePos="0" relativeHeight="251718656" behindDoc="0" locked="0" layoutInCell="1" allowOverlap="1" wp14:anchorId="2CE4E6BB" wp14:editId="548539CC">
            <wp:simplePos x="0" y="0"/>
            <wp:positionH relativeFrom="page">
              <wp:posOffset>987520</wp:posOffset>
            </wp:positionH>
            <wp:positionV relativeFrom="paragraph">
              <wp:posOffset>-398</wp:posOffset>
            </wp:positionV>
            <wp:extent cx="5943600" cy="6034405"/>
            <wp:effectExtent l="0" t="0" r="0" b="4445"/>
            <wp:wrapTight wrapText="bothSides">
              <wp:wrapPolygon edited="0">
                <wp:start x="0" y="0"/>
                <wp:lineTo x="0" y="21548"/>
                <wp:lineTo x="21531" y="21548"/>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34405"/>
                    </a:xfrm>
                    <a:prstGeom prst="rect">
                      <a:avLst/>
                    </a:prstGeom>
                  </pic:spPr>
                </pic:pic>
              </a:graphicData>
            </a:graphic>
          </wp:anchor>
        </w:drawing>
      </w:r>
    </w:p>
    <w:p w14:paraId="0560B7B6" w14:textId="54C6E371" w:rsidR="000125D3" w:rsidRDefault="000125D3" w:rsidP="00CC392E">
      <w:pPr>
        <w:pStyle w:val="Tiumccp1"/>
        <w:jc w:val="center"/>
      </w:pPr>
    </w:p>
    <w:p w14:paraId="6D105338" w14:textId="7719F564" w:rsidR="00706579" w:rsidRDefault="00706579" w:rsidP="00CC392E">
      <w:pPr>
        <w:pStyle w:val="Tiumccp1"/>
        <w:jc w:val="center"/>
      </w:pPr>
    </w:p>
    <w:p w14:paraId="39E7E7B9" w14:textId="5DCD167B" w:rsidR="00706579" w:rsidRDefault="00706579" w:rsidP="00CC392E">
      <w:pPr>
        <w:pStyle w:val="Tiumccp1"/>
        <w:jc w:val="center"/>
      </w:pPr>
    </w:p>
    <w:p w14:paraId="1FE443FA" w14:textId="2D55E7D3" w:rsidR="00706579" w:rsidRDefault="00706579" w:rsidP="00CC392E">
      <w:pPr>
        <w:pStyle w:val="Tiumccp1"/>
        <w:jc w:val="center"/>
      </w:pPr>
    </w:p>
    <w:p w14:paraId="53AB5A20" w14:textId="49E8E5D7" w:rsidR="00706579" w:rsidRDefault="00706579" w:rsidP="00CC392E">
      <w:pPr>
        <w:pStyle w:val="Tiumccp1"/>
        <w:jc w:val="center"/>
      </w:pPr>
      <w:r w:rsidRPr="00015B56">
        <w:rPr>
          <w:noProof/>
          <w:lang w:val="en-AU" w:eastAsia="en-AU"/>
        </w:rPr>
        <w:lastRenderedPageBreak/>
        <w:drawing>
          <wp:anchor distT="0" distB="0" distL="114300" distR="114300" simplePos="0" relativeHeight="251720704" behindDoc="0" locked="0" layoutInCell="1" allowOverlap="1" wp14:anchorId="06C6462C" wp14:editId="6C71C35C">
            <wp:simplePos x="0" y="0"/>
            <wp:positionH relativeFrom="page">
              <wp:posOffset>1258570</wp:posOffset>
            </wp:positionH>
            <wp:positionV relativeFrom="paragraph">
              <wp:posOffset>306705</wp:posOffset>
            </wp:positionV>
            <wp:extent cx="5943600" cy="602551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25515"/>
                    </a:xfrm>
                    <a:prstGeom prst="rect">
                      <a:avLst/>
                    </a:prstGeom>
                  </pic:spPr>
                </pic:pic>
              </a:graphicData>
            </a:graphic>
          </wp:anchor>
        </w:drawing>
      </w:r>
    </w:p>
    <w:p w14:paraId="331CB6CF" w14:textId="5BCFADCC" w:rsidR="00706579" w:rsidRDefault="00706579" w:rsidP="00CC392E">
      <w:pPr>
        <w:pStyle w:val="Tiumccp1"/>
        <w:jc w:val="center"/>
      </w:pPr>
    </w:p>
    <w:p w14:paraId="494B507D" w14:textId="38ABC93F" w:rsidR="00706579" w:rsidRDefault="00706579" w:rsidP="00CC392E">
      <w:pPr>
        <w:pStyle w:val="Tiumccp1"/>
        <w:jc w:val="center"/>
      </w:pPr>
    </w:p>
    <w:p w14:paraId="31543CB2" w14:textId="706C70CD" w:rsidR="00706579" w:rsidRDefault="00706579" w:rsidP="00CC392E">
      <w:pPr>
        <w:pStyle w:val="Tiumccp1"/>
        <w:jc w:val="center"/>
      </w:pPr>
    </w:p>
    <w:p w14:paraId="0B306C6D" w14:textId="1B787312" w:rsidR="00706579" w:rsidRDefault="00706579" w:rsidP="00CC392E">
      <w:pPr>
        <w:pStyle w:val="Tiumccp1"/>
        <w:jc w:val="center"/>
      </w:pPr>
    </w:p>
    <w:p w14:paraId="76E32AC4" w14:textId="3967CC38" w:rsidR="00706579" w:rsidRDefault="00706579" w:rsidP="00CC392E">
      <w:pPr>
        <w:pStyle w:val="Tiumccp1"/>
        <w:jc w:val="center"/>
      </w:pPr>
      <w:r w:rsidRPr="00015B56">
        <w:rPr>
          <w:noProof/>
          <w:lang w:val="en-AU" w:eastAsia="en-AU"/>
        </w:rPr>
        <w:lastRenderedPageBreak/>
        <w:drawing>
          <wp:anchor distT="0" distB="0" distL="114300" distR="114300" simplePos="0" relativeHeight="251722752" behindDoc="0" locked="0" layoutInCell="1" allowOverlap="1" wp14:anchorId="5E1262A6" wp14:editId="76910C16">
            <wp:simplePos x="0" y="0"/>
            <wp:positionH relativeFrom="page">
              <wp:posOffset>1074502</wp:posOffset>
            </wp:positionH>
            <wp:positionV relativeFrom="paragraph">
              <wp:posOffset>205765</wp:posOffset>
            </wp:positionV>
            <wp:extent cx="5943600" cy="599059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90590"/>
                    </a:xfrm>
                    <a:prstGeom prst="rect">
                      <a:avLst/>
                    </a:prstGeom>
                  </pic:spPr>
                </pic:pic>
              </a:graphicData>
            </a:graphic>
          </wp:anchor>
        </w:drawing>
      </w:r>
    </w:p>
    <w:p w14:paraId="01C671E2" w14:textId="4CFF47D4" w:rsidR="00706579" w:rsidRDefault="00706579" w:rsidP="00CC392E">
      <w:pPr>
        <w:pStyle w:val="Tiumccp1"/>
        <w:jc w:val="center"/>
      </w:pPr>
    </w:p>
    <w:p w14:paraId="7873735E" w14:textId="621DCA4B" w:rsidR="00706579" w:rsidRDefault="00706579" w:rsidP="00CC392E">
      <w:pPr>
        <w:pStyle w:val="Tiumccp1"/>
        <w:jc w:val="center"/>
      </w:pPr>
    </w:p>
    <w:p w14:paraId="2BE67F28" w14:textId="388A36ED" w:rsidR="00706579" w:rsidRDefault="00706579" w:rsidP="00CC392E">
      <w:pPr>
        <w:pStyle w:val="Tiumccp1"/>
        <w:jc w:val="center"/>
      </w:pPr>
    </w:p>
    <w:p w14:paraId="296A006F" w14:textId="7FCD9ACF" w:rsidR="00706579" w:rsidRDefault="00706579" w:rsidP="00CC392E">
      <w:pPr>
        <w:pStyle w:val="Tiumccp1"/>
        <w:jc w:val="center"/>
      </w:pPr>
    </w:p>
    <w:p w14:paraId="0DB8E87F" w14:textId="00F18334" w:rsidR="00706579" w:rsidRDefault="00706579" w:rsidP="00CC392E">
      <w:pPr>
        <w:pStyle w:val="Tiumccp1"/>
        <w:jc w:val="center"/>
      </w:pPr>
    </w:p>
    <w:p w14:paraId="4C431A50" w14:textId="736312B5" w:rsidR="00706579" w:rsidRDefault="00706579" w:rsidP="00CC392E">
      <w:pPr>
        <w:pStyle w:val="Tiumccp1"/>
        <w:jc w:val="center"/>
      </w:pPr>
      <w:r w:rsidRPr="00416FB2">
        <w:rPr>
          <w:noProof/>
          <w:lang w:val="en-AU" w:eastAsia="en-AU"/>
        </w:rPr>
        <w:lastRenderedPageBreak/>
        <w:drawing>
          <wp:anchor distT="0" distB="0" distL="114300" distR="114300" simplePos="0" relativeHeight="251724800" behindDoc="0" locked="0" layoutInCell="1" allowOverlap="1" wp14:anchorId="3AD18F82" wp14:editId="246DAC7F">
            <wp:simplePos x="0" y="0"/>
            <wp:positionH relativeFrom="page">
              <wp:posOffset>1003300</wp:posOffset>
            </wp:positionH>
            <wp:positionV relativeFrom="paragraph">
              <wp:posOffset>0</wp:posOffset>
            </wp:positionV>
            <wp:extent cx="5943600" cy="5995035"/>
            <wp:effectExtent l="0" t="0" r="0" b="571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95035"/>
                    </a:xfrm>
                    <a:prstGeom prst="rect">
                      <a:avLst/>
                    </a:prstGeom>
                  </pic:spPr>
                </pic:pic>
              </a:graphicData>
            </a:graphic>
          </wp:anchor>
        </w:drawing>
      </w:r>
    </w:p>
    <w:p w14:paraId="59165205" w14:textId="77777777" w:rsidR="00706579" w:rsidRDefault="00706579" w:rsidP="00CC392E">
      <w:pPr>
        <w:pStyle w:val="Tiumccp1"/>
        <w:jc w:val="center"/>
      </w:pPr>
    </w:p>
    <w:p w14:paraId="2ACA4714" w14:textId="77777777" w:rsidR="000125D3" w:rsidRPr="00CC077B" w:rsidRDefault="000125D3" w:rsidP="00CC392E">
      <w:pPr>
        <w:pStyle w:val="Tiumccp1"/>
        <w:jc w:val="center"/>
      </w:pPr>
    </w:p>
    <w:p w14:paraId="45E9F70B" w14:textId="65782C16" w:rsidR="000A2239" w:rsidRPr="00CC077B" w:rsidRDefault="000A2239" w:rsidP="00CC392E">
      <w:pPr>
        <w:pStyle w:val="Tiumccp1"/>
        <w:jc w:val="center"/>
      </w:pPr>
    </w:p>
    <w:p w14:paraId="6C660F92" w14:textId="77777777" w:rsidR="000A2239" w:rsidRPr="00CC077B" w:rsidRDefault="000A2239" w:rsidP="00CC077B">
      <w:pPr>
        <w:pStyle w:val="Tiumccp1"/>
      </w:pPr>
    </w:p>
    <w:p w14:paraId="09EC5910" w14:textId="0354EFE5" w:rsidR="00B87066" w:rsidRPr="00CC077B" w:rsidRDefault="00B87066" w:rsidP="00B72223">
      <w:pPr>
        <w:pStyle w:val="Tiumccp2"/>
      </w:pPr>
      <w:bookmarkStart w:id="35" w:name="_Toc132875307"/>
      <w:r w:rsidRPr="00CC077B">
        <w:lastRenderedPageBreak/>
        <w:t>4.2.4</w:t>
      </w:r>
      <w:r w:rsidR="00BC73F0" w:rsidRPr="00CC077B">
        <w:t xml:space="preserve"> FTP Server</w:t>
      </w:r>
      <w:bookmarkEnd w:id="35"/>
    </w:p>
    <w:p w14:paraId="309ACD8F" w14:textId="32C1ABB9" w:rsidR="000A2239" w:rsidRPr="00CC077B" w:rsidRDefault="00706579" w:rsidP="00CC392E">
      <w:pPr>
        <w:pStyle w:val="Tiumccp1"/>
        <w:jc w:val="center"/>
      </w:pPr>
      <w:r w:rsidRPr="00FE231B">
        <w:rPr>
          <w:noProof/>
          <w:lang w:val="en-AU" w:eastAsia="en-AU"/>
        </w:rPr>
        <w:drawing>
          <wp:anchor distT="0" distB="0" distL="114300" distR="114300" simplePos="0" relativeHeight="251726848" behindDoc="0" locked="0" layoutInCell="1" allowOverlap="1" wp14:anchorId="30EC5F24" wp14:editId="0C2F6A06">
            <wp:simplePos x="0" y="0"/>
            <wp:positionH relativeFrom="page">
              <wp:posOffset>1151890</wp:posOffset>
            </wp:positionH>
            <wp:positionV relativeFrom="paragraph">
              <wp:posOffset>368300</wp:posOffset>
            </wp:positionV>
            <wp:extent cx="5943600" cy="5986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86780"/>
                    </a:xfrm>
                    <a:prstGeom prst="rect">
                      <a:avLst/>
                    </a:prstGeom>
                  </pic:spPr>
                </pic:pic>
              </a:graphicData>
            </a:graphic>
          </wp:anchor>
        </w:drawing>
      </w:r>
    </w:p>
    <w:p w14:paraId="0FFCB1A5" w14:textId="7E8E4388" w:rsidR="008A331B" w:rsidRPr="00CC077B" w:rsidRDefault="008A331B" w:rsidP="00CC392E">
      <w:pPr>
        <w:pStyle w:val="Tiumccp1"/>
        <w:jc w:val="center"/>
      </w:pPr>
    </w:p>
    <w:p w14:paraId="1E9CDCCC" w14:textId="104F3F80" w:rsidR="008A331B" w:rsidRDefault="008A331B" w:rsidP="00CC077B">
      <w:pPr>
        <w:pStyle w:val="Tiumccp1"/>
      </w:pPr>
    </w:p>
    <w:p w14:paraId="4B43CC05" w14:textId="77777777" w:rsidR="00706579" w:rsidRPr="00CC077B" w:rsidRDefault="00706579" w:rsidP="00CC077B">
      <w:pPr>
        <w:pStyle w:val="Tiumccp1"/>
      </w:pPr>
    </w:p>
    <w:p w14:paraId="7D6D2911" w14:textId="36E0D246" w:rsidR="008A331B" w:rsidRDefault="00706579" w:rsidP="00CC392E">
      <w:pPr>
        <w:pStyle w:val="Tiumccp1"/>
        <w:jc w:val="center"/>
      </w:pPr>
      <w:r w:rsidRPr="00FE231B">
        <w:rPr>
          <w:noProof/>
          <w:lang w:val="en-AU" w:eastAsia="en-AU"/>
        </w:rPr>
        <w:lastRenderedPageBreak/>
        <w:drawing>
          <wp:anchor distT="0" distB="0" distL="114300" distR="114300" simplePos="0" relativeHeight="251728896" behindDoc="0" locked="0" layoutInCell="1" allowOverlap="1" wp14:anchorId="69EFA89C" wp14:editId="10B39F6F">
            <wp:simplePos x="0" y="0"/>
            <wp:positionH relativeFrom="page">
              <wp:posOffset>1193256</wp:posOffset>
            </wp:positionH>
            <wp:positionV relativeFrom="paragraph">
              <wp:posOffset>412</wp:posOffset>
            </wp:positionV>
            <wp:extent cx="5943600" cy="6047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47105"/>
                    </a:xfrm>
                    <a:prstGeom prst="rect">
                      <a:avLst/>
                    </a:prstGeom>
                  </pic:spPr>
                </pic:pic>
              </a:graphicData>
            </a:graphic>
          </wp:anchor>
        </w:drawing>
      </w:r>
    </w:p>
    <w:p w14:paraId="27DC0100" w14:textId="10FB8F58" w:rsidR="00706579" w:rsidRDefault="00706579" w:rsidP="00CC392E">
      <w:pPr>
        <w:pStyle w:val="Tiumccp1"/>
        <w:jc w:val="center"/>
      </w:pPr>
    </w:p>
    <w:p w14:paraId="1DB6E2F6" w14:textId="1B545F9E" w:rsidR="00706579" w:rsidRDefault="00706579" w:rsidP="00CC392E">
      <w:pPr>
        <w:pStyle w:val="Tiumccp1"/>
        <w:jc w:val="center"/>
      </w:pPr>
    </w:p>
    <w:p w14:paraId="0EE50260" w14:textId="24A4C396" w:rsidR="00706579" w:rsidRDefault="00706579" w:rsidP="00CC392E">
      <w:pPr>
        <w:pStyle w:val="Tiumccp1"/>
        <w:jc w:val="center"/>
      </w:pPr>
    </w:p>
    <w:p w14:paraId="5FF01C32" w14:textId="1F4C5E16" w:rsidR="00706579" w:rsidRDefault="00706579" w:rsidP="00CC392E">
      <w:pPr>
        <w:pStyle w:val="Tiumccp1"/>
        <w:jc w:val="center"/>
      </w:pPr>
    </w:p>
    <w:p w14:paraId="4FC22D09" w14:textId="0D9FD7E1" w:rsidR="00706579" w:rsidRDefault="00706579" w:rsidP="00CC392E">
      <w:pPr>
        <w:pStyle w:val="Tiumccp1"/>
        <w:jc w:val="center"/>
      </w:pPr>
      <w:r w:rsidRPr="00650D28">
        <w:rPr>
          <w:noProof/>
          <w:lang w:val="en-AU" w:eastAsia="en-AU"/>
        </w:rPr>
        <w:lastRenderedPageBreak/>
        <w:drawing>
          <wp:anchor distT="0" distB="0" distL="114300" distR="114300" simplePos="0" relativeHeight="251730944" behindDoc="0" locked="0" layoutInCell="1" allowOverlap="1" wp14:anchorId="48298756" wp14:editId="1554C306">
            <wp:simplePos x="0" y="0"/>
            <wp:positionH relativeFrom="page">
              <wp:posOffset>1080135</wp:posOffset>
            </wp:positionH>
            <wp:positionV relativeFrom="paragraph">
              <wp:posOffset>0</wp:posOffset>
            </wp:positionV>
            <wp:extent cx="5943600" cy="59823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82335"/>
                    </a:xfrm>
                    <a:prstGeom prst="rect">
                      <a:avLst/>
                    </a:prstGeom>
                  </pic:spPr>
                </pic:pic>
              </a:graphicData>
            </a:graphic>
          </wp:anchor>
        </w:drawing>
      </w:r>
    </w:p>
    <w:p w14:paraId="7B8BD90E" w14:textId="179713BF" w:rsidR="00706579" w:rsidRDefault="00706579" w:rsidP="00CC392E">
      <w:pPr>
        <w:pStyle w:val="Tiumccp1"/>
        <w:jc w:val="center"/>
      </w:pPr>
    </w:p>
    <w:p w14:paraId="19DD4448" w14:textId="3A66AB62" w:rsidR="00706579" w:rsidRDefault="00706579" w:rsidP="00CC392E">
      <w:pPr>
        <w:pStyle w:val="Tiumccp1"/>
        <w:jc w:val="center"/>
      </w:pPr>
    </w:p>
    <w:p w14:paraId="0FC9A55F" w14:textId="537FAAF3" w:rsidR="00706579" w:rsidRDefault="00706579" w:rsidP="00CC392E">
      <w:pPr>
        <w:pStyle w:val="Tiumccp1"/>
        <w:jc w:val="center"/>
      </w:pPr>
    </w:p>
    <w:p w14:paraId="63CE1879" w14:textId="361666A5" w:rsidR="00706579" w:rsidRDefault="00706579" w:rsidP="00CC392E">
      <w:pPr>
        <w:pStyle w:val="Tiumccp1"/>
        <w:jc w:val="center"/>
      </w:pPr>
    </w:p>
    <w:p w14:paraId="146C9C50" w14:textId="52F3FB1E" w:rsidR="00706579" w:rsidRDefault="00706579" w:rsidP="00CC392E">
      <w:pPr>
        <w:pStyle w:val="Tiumccp1"/>
        <w:jc w:val="center"/>
      </w:pPr>
      <w:r w:rsidRPr="00650D28">
        <w:rPr>
          <w:noProof/>
          <w:lang w:val="en-AU" w:eastAsia="en-AU"/>
        </w:rPr>
        <w:lastRenderedPageBreak/>
        <w:drawing>
          <wp:anchor distT="0" distB="0" distL="114300" distR="114300" simplePos="0" relativeHeight="251732992" behindDoc="0" locked="0" layoutInCell="1" allowOverlap="1" wp14:anchorId="74F58543" wp14:editId="0B2EACCA">
            <wp:simplePos x="0" y="0"/>
            <wp:positionH relativeFrom="page">
              <wp:posOffset>1258570</wp:posOffset>
            </wp:positionH>
            <wp:positionV relativeFrom="paragraph">
              <wp:posOffset>306705</wp:posOffset>
            </wp:positionV>
            <wp:extent cx="5943600" cy="5990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90590"/>
                    </a:xfrm>
                    <a:prstGeom prst="rect">
                      <a:avLst/>
                    </a:prstGeom>
                  </pic:spPr>
                </pic:pic>
              </a:graphicData>
            </a:graphic>
          </wp:anchor>
        </w:drawing>
      </w:r>
    </w:p>
    <w:p w14:paraId="3A7EF3CA" w14:textId="6378BC0E" w:rsidR="00706579" w:rsidRDefault="00706579" w:rsidP="00CC392E">
      <w:pPr>
        <w:pStyle w:val="Tiumccp1"/>
        <w:jc w:val="center"/>
      </w:pPr>
    </w:p>
    <w:p w14:paraId="29D34359" w14:textId="03799531" w:rsidR="00706579" w:rsidRDefault="00706579" w:rsidP="00CC392E">
      <w:pPr>
        <w:pStyle w:val="Tiumccp1"/>
        <w:jc w:val="center"/>
      </w:pPr>
    </w:p>
    <w:p w14:paraId="6A5D1A37" w14:textId="56A69B72" w:rsidR="00706579" w:rsidRDefault="00706579" w:rsidP="00CC392E">
      <w:pPr>
        <w:pStyle w:val="Tiumccp1"/>
        <w:jc w:val="center"/>
      </w:pPr>
    </w:p>
    <w:p w14:paraId="50A64DD6" w14:textId="0CA7B062" w:rsidR="00706579" w:rsidRDefault="00706579" w:rsidP="00CC392E">
      <w:pPr>
        <w:pStyle w:val="Tiumccp1"/>
        <w:jc w:val="center"/>
      </w:pPr>
    </w:p>
    <w:p w14:paraId="18266A4F" w14:textId="636ED72D" w:rsidR="00706579" w:rsidRDefault="00706579" w:rsidP="00CC392E">
      <w:pPr>
        <w:pStyle w:val="Tiumccp1"/>
        <w:jc w:val="center"/>
      </w:pPr>
      <w:r w:rsidRPr="00B42B1D">
        <w:rPr>
          <w:noProof/>
          <w:lang w:val="en-AU" w:eastAsia="en-AU"/>
        </w:rPr>
        <w:lastRenderedPageBreak/>
        <w:drawing>
          <wp:anchor distT="0" distB="0" distL="114300" distR="114300" simplePos="0" relativeHeight="251735040" behindDoc="0" locked="0" layoutInCell="1" allowOverlap="1" wp14:anchorId="2E41CF10" wp14:editId="61CA2411">
            <wp:simplePos x="0" y="0"/>
            <wp:positionH relativeFrom="page">
              <wp:posOffset>955675</wp:posOffset>
            </wp:positionH>
            <wp:positionV relativeFrom="paragraph">
              <wp:posOffset>0</wp:posOffset>
            </wp:positionV>
            <wp:extent cx="5943600" cy="60515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51550"/>
                    </a:xfrm>
                    <a:prstGeom prst="rect">
                      <a:avLst/>
                    </a:prstGeom>
                  </pic:spPr>
                </pic:pic>
              </a:graphicData>
            </a:graphic>
          </wp:anchor>
        </w:drawing>
      </w:r>
    </w:p>
    <w:p w14:paraId="6F730B36" w14:textId="5F25FB5A" w:rsidR="00706579" w:rsidRDefault="00706579" w:rsidP="00CC392E">
      <w:pPr>
        <w:pStyle w:val="Tiumccp1"/>
        <w:jc w:val="center"/>
      </w:pPr>
    </w:p>
    <w:p w14:paraId="4F28A767" w14:textId="3EE7DF80" w:rsidR="00706579" w:rsidRDefault="00706579" w:rsidP="00CC392E">
      <w:pPr>
        <w:pStyle w:val="Tiumccp1"/>
        <w:jc w:val="center"/>
      </w:pPr>
    </w:p>
    <w:p w14:paraId="6075FB74" w14:textId="3E110197" w:rsidR="00706579" w:rsidRDefault="00706579" w:rsidP="00CC392E">
      <w:pPr>
        <w:pStyle w:val="Tiumccp1"/>
        <w:jc w:val="center"/>
      </w:pPr>
    </w:p>
    <w:p w14:paraId="2D76DBD1" w14:textId="0C56CDCB" w:rsidR="00706579" w:rsidRDefault="00706579" w:rsidP="00CC392E">
      <w:pPr>
        <w:pStyle w:val="Tiumccp1"/>
        <w:jc w:val="center"/>
      </w:pPr>
    </w:p>
    <w:p w14:paraId="79218A22" w14:textId="420AD45F" w:rsidR="00706579" w:rsidRDefault="00706579" w:rsidP="00CC392E">
      <w:pPr>
        <w:pStyle w:val="Tiumccp1"/>
        <w:jc w:val="center"/>
      </w:pPr>
      <w:r w:rsidRPr="00B42B1D">
        <w:rPr>
          <w:noProof/>
          <w:lang w:val="en-AU" w:eastAsia="en-AU"/>
        </w:rPr>
        <w:lastRenderedPageBreak/>
        <w:drawing>
          <wp:anchor distT="0" distB="0" distL="114300" distR="114300" simplePos="0" relativeHeight="251737088" behindDoc="0" locked="0" layoutInCell="1" allowOverlap="1" wp14:anchorId="22B1350E" wp14:editId="1A1DA33F">
            <wp:simplePos x="0" y="0"/>
            <wp:positionH relativeFrom="page">
              <wp:posOffset>1258570</wp:posOffset>
            </wp:positionH>
            <wp:positionV relativeFrom="paragraph">
              <wp:posOffset>306705</wp:posOffset>
            </wp:positionV>
            <wp:extent cx="5943600" cy="23450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anchor>
        </w:drawing>
      </w:r>
    </w:p>
    <w:p w14:paraId="76A2DA80" w14:textId="6A923469" w:rsidR="00706579" w:rsidRDefault="00706579" w:rsidP="00CC392E">
      <w:pPr>
        <w:pStyle w:val="Tiumccp1"/>
        <w:jc w:val="center"/>
      </w:pPr>
    </w:p>
    <w:p w14:paraId="205C3737" w14:textId="75A58910" w:rsidR="00706579" w:rsidRDefault="00706579" w:rsidP="00CC392E">
      <w:pPr>
        <w:pStyle w:val="Tiumccp1"/>
        <w:jc w:val="center"/>
      </w:pPr>
    </w:p>
    <w:p w14:paraId="736E6769" w14:textId="5F650221" w:rsidR="00706579" w:rsidRDefault="00706579" w:rsidP="00CC392E">
      <w:pPr>
        <w:pStyle w:val="Tiumccp1"/>
        <w:jc w:val="center"/>
      </w:pPr>
    </w:p>
    <w:p w14:paraId="410FA85F" w14:textId="4C8D613B" w:rsidR="00706579" w:rsidRDefault="00706579" w:rsidP="00CC392E">
      <w:pPr>
        <w:pStyle w:val="Tiumccp1"/>
        <w:jc w:val="center"/>
      </w:pPr>
    </w:p>
    <w:p w14:paraId="66D7F6F6" w14:textId="34821CF9" w:rsidR="00706579" w:rsidRDefault="00706579" w:rsidP="00CC392E">
      <w:pPr>
        <w:pStyle w:val="Tiumccp1"/>
        <w:jc w:val="center"/>
      </w:pPr>
      <w:r w:rsidRPr="00B42B1D">
        <w:rPr>
          <w:noProof/>
          <w:lang w:val="en-AU" w:eastAsia="en-AU"/>
        </w:rPr>
        <w:lastRenderedPageBreak/>
        <w:drawing>
          <wp:anchor distT="0" distB="0" distL="114300" distR="114300" simplePos="0" relativeHeight="251739136" behindDoc="0" locked="0" layoutInCell="1" allowOverlap="1" wp14:anchorId="637991A4" wp14:editId="6EFAA422">
            <wp:simplePos x="0" y="0"/>
            <wp:positionH relativeFrom="page">
              <wp:posOffset>1097915</wp:posOffset>
            </wp:positionH>
            <wp:positionV relativeFrom="paragraph">
              <wp:posOffset>0</wp:posOffset>
            </wp:positionV>
            <wp:extent cx="5943600" cy="602551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25515"/>
                    </a:xfrm>
                    <a:prstGeom prst="rect">
                      <a:avLst/>
                    </a:prstGeom>
                  </pic:spPr>
                </pic:pic>
              </a:graphicData>
            </a:graphic>
          </wp:anchor>
        </w:drawing>
      </w:r>
    </w:p>
    <w:p w14:paraId="2BE8DF7E" w14:textId="69102FB1" w:rsidR="00706579" w:rsidRDefault="00706579" w:rsidP="00CC392E">
      <w:pPr>
        <w:pStyle w:val="Tiumccp1"/>
        <w:jc w:val="center"/>
      </w:pPr>
    </w:p>
    <w:p w14:paraId="2D028EF1" w14:textId="209CC24E" w:rsidR="00706579" w:rsidRDefault="00706579" w:rsidP="00CC392E">
      <w:pPr>
        <w:pStyle w:val="Tiumccp1"/>
        <w:jc w:val="center"/>
      </w:pPr>
    </w:p>
    <w:p w14:paraId="38D6FB1C" w14:textId="03D7E7C5" w:rsidR="00706579" w:rsidRDefault="00706579" w:rsidP="00CC392E">
      <w:pPr>
        <w:pStyle w:val="Tiumccp1"/>
        <w:jc w:val="center"/>
      </w:pPr>
    </w:p>
    <w:p w14:paraId="0CE31403" w14:textId="3BE36D00" w:rsidR="00706579" w:rsidRDefault="00706579" w:rsidP="00CC392E">
      <w:pPr>
        <w:pStyle w:val="Tiumccp1"/>
        <w:jc w:val="center"/>
      </w:pPr>
    </w:p>
    <w:p w14:paraId="1ED976AA" w14:textId="4E811D1F" w:rsidR="00706579" w:rsidRPr="00CC077B" w:rsidRDefault="00706579" w:rsidP="00CC392E">
      <w:pPr>
        <w:pStyle w:val="Tiumccp1"/>
        <w:jc w:val="center"/>
      </w:pPr>
      <w:r w:rsidRPr="00B32BA9">
        <w:rPr>
          <w:noProof/>
          <w:lang w:val="en-AU" w:eastAsia="en-AU"/>
        </w:rPr>
        <w:lastRenderedPageBreak/>
        <w:drawing>
          <wp:anchor distT="0" distB="0" distL="114300" distR="114300" simplePos="0" relativeHeight="251741184" behindDoc="0" locked="0" layoutInCell="1" allowOverlap="1" wp14:anchorId="4A471D01" wp14:editId="0767F0D0">
            <wp:simplePos x="0" y="0"/>
            <wp:positionH relativeFrom="page">
              <wp:posOffset>1068705</wp:posOffset>
            </wp:positionH>
            <wp:positionV relativeFrom="paragraph">
              <wp:posOffset>405</wp:posOffset>
            </wp:positionV>
            <wp:extent cx="5943600" cy="60255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25515"/>
                    </a:xfrm>
                    <a:prstGeom prst="rect">
                      <a:avLst/>
                    </a:prstGeom>
                  </pic:spPr>
                </pic:pic>
              </a:graphicData>
            </a:graphic>
          </wp:anchor>
        </w:drawing>
      </w:r>
    </w:p>
    <w:p w14:paraId="6EFF303E" w14:textId="0F5423F9" w:rsidR="008A331B" w:rsidRPr="00CC077B" w:rsidRDefault="008A331B" w:rsidP="00CC392E">
      <w:pPr>
        <w:pStyle w:val="Tiumccp1"/>
        <w:jc w:val="center"/>
      </w:pPr>
    </w:p>
    <w:p w14:paraId="5AB15E4E" w14:textId="16FAAEA5" w:rsidR="008A331B" w:rsidRPr="00CC077B" w:rsidRDefault="008A331B" w:rsidP="00CC392E">
      <w:pPr>
        <w:pStyle w:val="Tiumccp1"/>
        <w:jc w:val="center"/>
        <w:rPr>
          <w:noProof/>
        </w:rPr>
      </w:pPr>
    </w:p>
    <w:p w14:paraId="41D10FCD" w14:textId="01F73FAE" w:rsidR="008A331B" w:rsidRPr="00CC077B" w:rsidRDefault="008A331B" w:rsidP="00CC392E">
      <w:pPr>
        <w:pStyle w:val="Tiumccp1"/>
        <w:jc w:val="center"/>
        <w:rPr>
          <w:noProof/>
        </w:rPr>
      </w:pPr>
    </w:p>
    <w:p w14:paraId="168F2A7B" w14:textId="765E5BB4" w:rsidR="008A331B" w:rsidRPr="00CC077B" w:rsidRDefault="008A331B" w:rsidP="00CC077B">
      <w:pPr>
        <w:pStyle w:val="Tiumccp1"/>
      </w:pPr>
    </w:p>
    <w:p w14:paraId="4180B3B3" w14:textId="1A31ED4B" w:rsidR="00B87066" w:rsidRPr="00CC077B" w:rsidRDefault="00B87066" w:rsidP="00B72223">
      <w:pPr>
        <w:pStyle w:val="Tiumccp2"/>
      </w:pPr>
      <w:bookmarkStart w:id="36" w:name="_Toc132875308"/>
      <w:r w:rsidRPr="00CC077B">
        <w:lastRenderedPageBreak/>
        <w:t>4.2.5</w:t>
      </w:r>
      <w:r w:rsidR="00EE139D" w:rsidRPr="00CC077B">
        <w:t xml:space="preserve"> Mail Server</w:t>
      </w:r>
      <w:bookmarkEnd w:id="36"/>
    </w:p>
    <w:p w14:paraId="4E74CE53" w14:textId="6181C9A2" w:rsidR="008A331B" w:rsidRPr="00CC077B" w:rsidRDefault="00706579" w:rsidP="00CC392E">
      <w:pPr>
        <w:pStyle w:val="Tiumccp1"/>
        <w:jc w:val="center"/>
      </w:pPr>
      <w:r w:rsidRPr="00D0764B">
        <w:rPr>
          <w:noProof/>
          <w:lang w:val="en-AU" w:eastAsia="en-AU"/>
        </w:rPr>
        <w:drawing>
          <wp:anchor distT="0" distB="0" distL="114300" distR="114300" simplePos="0" relativeHeight="251743232" behindDoc="0" locked="0" layoutInCell="1" allowOverlap="1" wp14:anchorId="665CB08C" wp14:editId="61525018">
            <wp:simplePos x="0" y="0"/>
            <wp:positionH relativeFrom="page">
              <wp:posOffset>1175385</wp:posOffset>
            </wp:positionH>
            <wp:positionV relativeFrom="paragraph">
              <wp:posOffset>386080</wp:posOffset>
            </wp:positionV>
            <wp:extent cx="5943600" cy="6042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2660"/>
                    </a:xfrm>
                    <a:prstGeom prst="rect">
                      <a:avLst/>
                    </a:prstGeom>
                  </pic:spPr>
                </pic:pic>
              </a:graphicData>
            </a:graphic>
          </wp:anchor>
        </w:drawing>
      </w:r>
    </w:p>
    <w:p w14:paraId="36B0981B" w14:textId="0C1A2172" w:rsidR="005B2DF6" w:rsidRDefault="005B2DF6" w:rsidP="00CC392E">
      <w:pPr>
        <w:pStyle w:val="Tiumccp1"/>
        <w:jc w:val="center"/>
      </w:pPr>
    </w:p>
    <w:p w14:paraId="5CFB051E" w14:textId="29DB76C5" w:rsidR="00706579" w:rsidRDefault="00706579" w:rsidP="00CC392E">
      <w:pPr>
        <w:pStyle w:val="Tiumccp1"/>
        <w:jc w:val="center"/>
      </w:pPr>
    </w:p>
    <w:p w14:paraId="63682E91" w14:textId="12373880" w:rsidR="00706579" w:rsidRDefault="00706579" w:rsidP="00CC392E">
      <w:pPr>
        <w:pStyle w:val="Tiumccp1"/>
        <w:jc w:val="center"/>
      </w:pPr>
    </w:p>
    <w:p w14:paraId="6B7F449D" w14:textId="118939A0" w:rsidR="00706579" w:rsidRDefault="00706579" w:rsidP="00CC392E">
      <w:pPr>
        <w:pStyle w:val="Tiumccp1"/>
        <w:jc w:val="center"/>
      </w:pPr>
      <w:r w:rsidRPr="00D0764B">
        <w:rPr>
          <w:noProof/>
          <w:lang w:val="en-AU" w:eastAsia="en-AU"/>
        </w:rPr>
        <w:lastRenderedPageBreak/>
        <w:drawing>
          <wp:anchor distT="0" distB="0" distL="114300" distR="114300" simplePos="0" relativeHeight="251745280" behindDoc="0" locked="0" layoutInCell="1" allowOverlap="1" wp14:anchorId="5874582F" wp14:editId="46D27265">
            <wp:simplePos x="0" y="0"/>
            <wp:positionH relativeFrom="page">
              <wp:posOffset>1086378</wp:posOffset>
            </wp:positionH>
            <wp:positionV relativeFrom="paragraph">
              <wp:posOffset>248</wp:posOffset>
            </wp:positionV>
            <wp:extent cx="5943600" cy="59563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56300"/>
                    </a:xfrm>
                    <a:prstGeom prst="rect">
                      <a:avLst/>
                    </a:prstGeom>
                  </pic:spPr>
                </pic:pic>
              </a:graphicData>
            </a:graphic>
          </wp:anchor>
        </w:drawing>
      </w:r>
    </w:p>
    <w:p w14:paraId="4A3EC4E7" w14:textId="6B06E3F0" w:rsidR="00706579" w:rsidRDefault="00706579" w:rsidP="00CC392E">
      <w:pPr>
        <w:pStyle w:val="Tiumccp1"/>
        <w:jc w:val="center"/>
      </w:pPr>
    </w:p>
    <w:p w14:paraId="02635C69" w14:textId="4CCA4653" w:rsidR="00706579" w:rsidRDefault="00706579" w:rsidP="00CC392E">
      <w:pPr>
        <w:pStyle w:val="Tiumccp1"/>
        <w:jc w:val="center"/>
      </w:pPr>
    </w:p>
    <w:p w14:paraId="06F8B96B" w14:textId="356DDAC6" w:rsidR="00706579" w:rsidRDefault="00706579" w:rsidP="00CC392E">
      <w:pPr>
        <w:pStyle w:val="Tiumccp1"/>
        <w:jc w:val="center"/>
      </w:pPr>
    </w:p>
    <w:p w14:paraId="526EADE1" w14:textId="15A90EDE" w:rsidR="00706579" w:rsidRDefault="00706579" w:rsidP="00CC392E">
      <w:pPr>
        <w:pStyle w:val="Tiumccp1"/>
        <w:jc w:val="center"/>
      </w:pPr>
    </w:p>
    <w:p w14:paraId="11AC1A6A" w14:textId="2674E26B" w:rsidR="00706579" w:rsidRDefault="00706579" w:rsidP="00CC392E">
      <w:pPr>
        <w:pStyle w:val="Tiumccp1"/>
        <w:jc w:val="center"/>
      </w:pPr>
    </w:p>
    <w:p w14:paraId="6D1EF178" w14:textId="27DE2BB2" w:rsidR="00706579" w:rsidRDefault="00706579" w:rsidP="00CC392E">
      <w:pPr>
        <w:pStyle w:val="Tiumccp1"/>
        <w:jc w:val="center"/>
      </w:pPr>
      <w:r w:rsidRPr="002F16C0">
        <w:rPr>
          <w:noProof/>
          <w:lang w:val="en-AU" w:eastAsia="en-AU"/>
        </w:rPr>
        <w:lastRenderedPageBreak/>
        <w:drawing>
          <wp:anchor distT="0" distB="0" distL="114300" distR="114300" simplePos="0" relativeHeight="251747328" behindDoc="0" locked="0" layoutInCell="1" allowOverlap="1" wp14:anchorId="113F2641" wp14:editId="43D2EA61">
            <wp:simplePos x="0" y="0"/>
            <wp:positionH relativeFrom="page">
              <wp:posOffset>1056640</wp:posOffset>
            </wp:positionH>
            <wp:positionV relativeFrom="paragraph">
              <wp:posOffset>0</wp:posOffset>
            </wp:positionV>
            <wp:extent cx="5943600" cy="6029960"/>
            <wp:effectExtent l="0" t="0" r="0" b="889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029960"/>
                    </a:xfrm>
                    <a:prstGeom prst="rect">
                      <a:avLst/>
                    </a:prstGeom>
                  </pic:spPr>
                </pic:pic>
              </a:graphicData>
            </a:graphic>
          </wp:anchor>
        </w:drawing>
      </w:r>
    </w:p>
    <w:p w14:paraId="6BDED678" w14:textId="4849C9E7" w:rsidR="00706579" w:rsidRDefault="00706579" w:rsidP="00CC392E">
      <w:pPr>
        <w:pStyle w:val="Tiumccp1"/>
        <w:jc w:val="center"/>
      </w:pPr>
    </w:p>
    <w:p w14:paraId="51D387B2" w14:textId="3722866B" w:rsidR="00706579" w:rsidRDefault="00706579" w:rsidP="00CC392E">
      <w:pPr>
        <w:pStyle w:val="Tiumccp1"/>
        <w:jc w:val="center"/>
      </w:pPr>
    </w:p>
    <w:p w14:paraId="428B9B0D" w14:textId="60C54267" w:rsidR="00706579" w:rsidRDefault="00706579" w:rsidP="00CC392E">
      <w:pPr>
        <w:pStyle w:val="Tiumccp1"/>
        <w:jc w:val="center"/>
      </w:pPr>
    </w:p>
    <w:p w14:paraId="0A915086" w14:textId="1C68714C" w:rsidR="00706579" w:rsidRDefault="00706579" w:rsidP="00CC392E">
      <w:pPr>
        <w:pStyle w:val="Tiumccp1"/>
        <w:jc w:val="center"/>
      </w:pPr>
    </w:p>
    <w:p w14:paraId="6DCF29DA" w14:textId="4D5A4DB7" w:rsidR="00706579" w:rsidRDefault="00706579" w:rsidP="00CC392E">
      <w:pPr>
        <w:pStyle w:val="Tiumccp1"/>
        <w:jc w:val="center"/>
      </w:pPr>
      <w:r w:rsidRPr="002F16C0">
        <w:rPr>
          <w:noProof/>
          <w:lang w:val="en-AU" w:eastAsia="en-AU"/>
        </w:rPr>
        <w:lastRenderedPageBreak/>
        <w:drawing>
          <wp:anchor distT="0" distB="0" distL="114300" distR="114300" simplePos="0" relativeHeight="251749376" behindDoc="0" locked="0" layoutInCell="1" allowOverlap="1" wp14:anchorId="1C64373B" wp14:editId="24B2B1C7">
            <wp:simplePos x="0" y="0"/>
            <wp:positionH relativeFrom="page">
              <wp:posOffset>1003300</wp:posOffset>
            </wp:positionH>
            <wp:positionV relativeFrom="paragraph">
              <wp:posOffset>0</wp:posOffset>
            </wp:positionV>
            <wp:extent cx="5943600" cy="59524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52490"/>
                    </a:xfrm>
                    <a:prstGeom prst="rect">
                      <a:avLst/>
                    </a:prstGeom>
                  </pic:spPr>
                </pic:pic>
              </a:graphicData>
            </a:graphic>
          </wp:anchor>
        </w:drawing>
      </w:r>
    </w:p>
    <w:p w14:paraId="42F7FFF6" w14:textId="6F8F418F" w:rsidR="00706579" w:rsidRDefault="00706579" w:rsidP="00CC392E">
      <w:pPr>
        <w:pStyle w:val="Tiumccp1"/>
        <w:jc w:val="center"/>
      </w:pPr>
    </w:p>
    <w:p w14:paraId="65D30CCC" w14:textId="5EDD34D2" w:rsidR="00706579" w:rsidRDefault="00706579" w:rsidP="00CC392E">
      <w:pPr>
        <w:pStyle w:val="Tiumccp1"/>
        <w:jc w:val="center"/>
      </w:pPr>
    </w:p>
    <w:p w14:paraId="67404363" w14:textId="61E100E7" w:rsidR="00706579" w:rsidRDefault="00706579" w:rsidP="00CC392E">
      <w:pPr>
        <w:pStyle w:val="Tiumccp1"/>
        <w:jc w:val="center"/>
      </w:pPr>
    </w:p>
    <w:p w14:paraId="0FEC9415" w14:textId="7E6E9A91" w:rsidR="00706579" w:rsidRDefault="00706579" w:rsidP="00CC392E">
      <w:pPr>
        <w:pStyle w:val="Tiumccp1"/>
        <w:jc w:val="center"/>
      </w:pPr>
    </w:p>
    <w:p w14:paraId="742C993F" w14:textId="5577B80A" w:rsidR="00706579" w:rsidRDefault="00706579" w:rsidP="00CC392E">
      <w:pPr>
        <w:pStyle w:val="Tiumccp1"/>
        <w:jc w:val="center"/>
      </w:pPr>
    </w:p>
    <w:p w14:paraId="3D8DF33A" w14:textId="5A18EEEE" w:rsidR="008A331B" w:rsidRPr="00CC077B" w:rsidRDefault="00706579" w:rsidP="00706579">
      <w:pPr>
        <w:pStyle w:val="Tiumccp1"/>
        <w:jc w:val="center"/>
      </w:pPr>
      <w:r w:rsidRPr="00970BDE">
        <w:rPr>
          <w:noProof/>
          <w:lang w:val="en-AU" w:eastAsia="en-AU"/>
        </w:rPr>
        <w:lastRenderedPageBreak/>
        <w:drawing>
          <wp:anchor distT="0" distB="0" distL="114300" distR="114300" simplePos="0" relativeHeight="251751424" behindDoc="0" locked="0" layoutInCell="1" allowOverlap="1" wp14:anchorId="716AEE8A" wp14:editId="00788C97">
            <wp:simplePos x="0" y="0"/>
            <wp:positionH relativeFrom="page">
              <wp:posOffset>1027001</wp:posOffset>
            </wp:positionH>
            <wp:positionV relativeFrom="paragraph">
              <wp:posOffset>363</wp:posOffset>
            </wp:positionV>
            <wp:extent cx="5943600" cy="59867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86780"/>
                    </a:xfrm>
                    <a:prstGeom prst="rect">
                      <a:avLst/>
                    </a:prstGeom>
                  </pic:spPr>
                </pic:pic>
              </a:graphicData>
            </a:graphic>
          </wp:anchor>
        </w:drawing>
      </w:r>
    </w:p>
    <w:p w14:paraId="0869284C" w14:textId="5FAB7C46" w:rsidR="00FF6248" w:rsidRPr="00CC077B" w:rsidRDefault="00FF6248" w:rsidP="00B72223">
      <w:pPr>
        <w:pStyle w:val="Tiumccp1"/>
      </w:pPr>
      <w:bookmarkStart w:id="37" w:name="_Toc132875309"/>
      <w:r w:rsidRPr="00CC077B">
        <w:t>4.3</w:t>
      </w:r>
      <w:r w:rsidR="00F679B4" w:rsidRPr="00CC077B">
        <w:t xml:space="preserve"> Cấu </w:t>
      </w:r>
      <w:r w:rsidR="00F679B4" w:rsidRPr="00B72223">
        <w:t>hình</w:t>
      </w:r>
      <w:r w:rsidR="00F679B4" w:rsidRPr="00CC077B">
        <w:t xml:space="preserve"> định tuyến OSPF</w:t>
      </w:r>
      <w:bookmarkEnd w:id="37"/>
    </w:p>
    <w:p w14:paraId="777AFC32" w14:textId="290809B8" w:rsidR="002371F9" w:rsidRPr="00B72223" w:rsidRDefault="00A625B8" w:rsidP="00B72223">
      <w:pPr>
        <w:pStyle w:val="Tiumccp2"/>
        <w:rPr>
          <w:lang w:val="vi-VN"/>
        </w:rPr>
      </w:pPr>
      <w:r w:rsidRPr="00B72223">
        <w:rPr>
          <w:lang w:val="vi-VN"/>
        </w:rPr>
        <w:t>Trụ sở chính tại TP HCM</w:t>
      </w:r>
    </w:p>
    <w:p w14:paraId="2966338D" w14:textId="77777777" w:rsidR="00245E26" w:rsidRPr="00245E26" w:rsidRDefault="005B2DF6" w:rsidP="00245E26">
      <w:pPr>
        <w:pStyle w:val="Nidungvnbn"/>
        <w:rPr>
          <w:b/>
        </w:rPr>
      </w:pPr>
      <w:r w:rsidRPr="00245E26">
        <w:rPr>
          <w:b/>
        </w:rPr>
        <w:t>Router</w:t>
      </w:r>
      <w:r w:rsidR="00CC392E" w:rsidRPr="00245E26">
        <w:rPr>
          <w:b/>
        </w:rPr>
        <w:t xml:space="preserve"> </w:t>
      </w:r>
      <w:r w:rsidR="00A625B8" w:rsidRPr="00245E26">
        <w:rPr>
          <w:b/>
          <w:lang w:val="vi-VN"/>
        </w:rPr>
        <w:t>HCM</w:t>
      </w:r>
    </w:p>
    <w:p w14:paraId="10BECA1C" w14:textId="7D523DA6" w:rsidR="00245E26" w:rsidRPr="00245E26" w:rsidRDefault="005B2DF6" w:rsidP="00245E26">
      <w:pPr>
        <w:pStyle w:val="Nidungvnbn"/>
      </w:pPr>
      <w:r w:rsidRPr="00245E26">
        <w:t>router ospf 1</w:t>
      </w:r>
      <w:r w:rsidR="00A625B8" w:rsidRPr="00245E26">
        <w:t>0</w:t>
      </w:r>
    </w:p>
    <w:p w14:paraId="11AD7364" w14:textId="4A17DE7A" w:rsidR="004E04ED" w:rsidRPr="00245E26" w:rsidRDefault="004E04ED" w:rsidP="00245E26">
      <w:pPr>
        <w:pStyle w:val="Nidungvnbn"/>
      </w:pPr>
      <w:r w:rsidRPr="00245E26">
        <w:t xml:space="preserve">network 10.0.0.0 0.0.0.31 area 0 </w:t>
      </w:r>
    </w:p>
    <w:p w14:paraId="69919C59" w14:textId="77777777" w:rsidR="004E04ED" w:rsidRPr="00245E26" w:rsidRDefault="004E04ED" w:rsidP="00245E26">
      <w:pPr>
        <w:pStyle w:val="Nidungvnbn"/>
      </w:pPr>
      <w:r w:rsidRPr="00245E26">
        <w:lastRenderedPageBreak/>
        <w:t xml:space="preserve">network 20.0.0.0 0.0.0.31 area 0 </w:t>
      </w:r>
    </w:p>
    <w:p w14:paraId="34AFA5A1" w14:textId="1F2E174E" w:rsidR="005B2DF6" w:rsidRPr="00245E26" w:rsidRDefault="004E04ED" w:rsidP="00245E26">
      <w:pPr>
        <w:pStyle w:val="Nidungvnbn"/>
      </w:pPr>
      <w:r w:rsidRPr="00245E26">
        <w:t>network 30.0.0.0 0.0.0.31 area 0</w:t>
      </w:r>
    </w:p>
    <w:p w14:paraId="6F3CA526" w14:textId="2477E5A8" w:rsidR="004E04ED" w:rsidRPr="00245E26" w:rsidRDefault="00A63560" w:rsidP="00245E26">
      <w:pPr>
        <w:pStyle w:val="Nidungvnbn"/>
      </w:pPr>
      <w:r w:rsidRPr="00245E26">
        <w:t>network 4</w:t>
      </w:r>
      <w:r w:rsidR="004E04ED" w:rsidRPr="00245E26">
        <w:t xml:space="preserve">0.0.0.0 0.0.0.31 area 0 </w:t>
      </w:r>
    </w:p>
    <w:p w14:paraId="4640BD8A" w14:textId="040A3715" w:rsidR="004E04ED" w:rsidRPr="00245E26" w:rsidRDefault="004E04ED" w:rsidP="00245E26">
      <w:pPr>
        <w:pStyle w:val="Nidungvnbn"/>
      </w:pPr>
      <w:r w:rsidRPr="00245E26">
        <w:t>n</w:t>
      </w:r>
      <w:r w:rsidR="00A63560" w:rsidRPr="00245E26">
        <w:t>etwork 5</w:t>
      </w:r>
      <w:r w:rsidRPr="00245E26">
        <w:t>0.0.0.0 0.0.0.31 area 0</w:t>
      </w:r>
    </w:p>
    <w:p w14:paraId="1A9A2479" w14:textId="27E93206" w:rsidR="005B2DF6" w:rsidRDefault="005B2DF6" w:rsidP="00CC392E">
      <w:pPr>
        <w:pStyle w:val="Tiumccp1"/>
        <w:jc w:val="center"/>
        <w:rPr>
          <w:b w:val="0"/>
          <w:color w:val="000000"/>
          <w:sz w:val="24"/>
          <w:szCs w:val="24"/>
        </w:rPr>
      </w:pPr>
    </w:p>
    <w:p w14:paraId="3830E47A" w14:textId="18A99D93" w:rsidR="003A569B" w:rsidRPr="00CC077B" w:rsidRDefault="003A569B" w:rsidP="00CC392E">
      <w:pPr>
        <w:pStyle w:val="Tiumccp1"/>
        <w:jc w:val="center"/>
        <w:rPr>
          <w:b w:val="0"/>
          <w:color w:val="000000"/>
          <w:sz w:val="24"/>
          <w:szCs w:val="24"/>
        </w:rPr>
      </w:pPr>
      <w:r w:rsidRPr="003A569B">
        <w:rPr>
          <w:b w:val="0"/>
          <w:noProof/>
          <w:color w:val="000000"/>
          <w:sz w:val="24"/>
          <w:szCs w:val="24"/>
          <w:lang w:val="en-AU" w:eastAsia="en-AU"/>
        </w:rPr>
        <w:drawing>
          <wp:anchor distT="0" distB="0" distL="114300" distR="114300" simplePos="0" relativeHeight="251675648" behindDoc="0" locked="0" layoutInCell="1" allowOverlap="1" wp14:anchorId="3E0ECC92" wp14:editId="3BB80322">
            <wp:simplePos x="0" y="0"/>
            <wp:positionH relativeFrom="page">
              <wp:posOffset>1260475</wp:posOffset>
            </wp:positionH>
            <wp:positionV relativeFrom="paragraph">
              <wp:posOffset>262255</wp:posOffset>
            </wp:positionV>
            <wp:extent cx="5791835" cy="5896610"/>
            <wp:effectExtent l="0" t="0" r="0" b="8890"/>
            <wp:wrapTight wrapText="bothSides">
              <wp:wrapPolygon edited="0">
                <wp:start x="0" y="0"/>
                <wp:lineTo x="0" y="21563"/>
                <wp:lineTo x="21527" y="21563"/>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5896610"/>
                    </a:xfrm>
                    <a:prstGeom prst="rect">
                      <a:avLst/>
                    </a:prstGeom>
                  </pic:spPr>
                </pic:pic>
              </a:graphicData>
            </a:graphic>
          </wp:anchor>
        </w:drawing>
      </w:r>
    </w:p>
    <w:p w14:paraId="7A5686C2" w14:textId="107B195F" w:rsidR="005B2DF6" w:rsidRPr="00CC077B" w:rsidRDefault="005B2DF6" w:rsidP="00CC392E">
      <w:pPr>
        <w:pStyle w:val="Tiumccp1"/>
        <w:jc w:val="center"/>
        <w:rPr>
          <w:b w:val="0"/>
          <w:color w:val="000000"/>
          <w:sz w:val="24"/>
          <w:szCs w:val="24"/>
        </w:rPr>
      </w:pPr>
    </w:p>
    <w:p w14:paraId="38B58913" w14:textId="77777777" w:rsidR="005B2DF6" w:rsidRPr="00CC077B" w:rsidRDefault="005B2DF6" w:rsidP="00CC077B">
      <w:pPr>
        <w:pStyle w:val="Tiumccp1"/>
        <w:rPr>
          <w:b w:val="0"/>
          <w:color w:val="000000"/>
          <w:sz w:val="24"/>
          <w:szCs w:val="24"/>
        </w:rPr>
      </w:pPr>
    </w:p>
    <w:p w14:paraId="4765D42E" w14:textId="350C765D" w:rsidR="00CC392E" w:rsidRPr="00245E26" w:rsidRDefault="005B2DF6" w:rsidP="00245E26">
      <w:pPr>
        <w:pStyle w:val="Nidungvnbn"/>
        <w:rPr>
          <w:rStyle w:val="fontstyle01"/>
          <w:rFonts w:ascii="Times New Roman" w:hAnsi="Times New Roman"/>
          <w:b/>
          <w:bCs/>
          <w:sz w:val="26"/>
          <w:szCs w:val="26"/>
        </w:rPr>
      </w:pPr>
      <w:r w:rsidRPr="00245E26">
        <w:rPr>
          <w:rStyle w:val="fontstyle01"/>
          <w:rFonts w:ascii="Times New Roman" w:hAnsi="Times New Roman"/>
          <w:b/>
          <w:bCs/>
          <w:sz w:val="26"/>
          <w:szCs w:val="26"/>
        </w:rPr>
        <w:t xml:space="preserve">Multilayer </w:t>
      </w:r>
      <w:r w:rsidR="00B12C39" w:rsidRPr="00245E26">
        <w:rPr>
          <w:rStyle w:val="fontstyle01"/>
          <w:rFonts w:ascii="Times New Roman" w:hAnsi="Times New Roman"/>
          <w:b/>
          <w:bCs/>
          <w:sz w:val="26"/>
          <w:szCs w:val="26"/>
          <w:lang w:val="vi-VN"/>
        </w:rPr>
        <w:t>Switch</w:t>
      </w:r>
      <w:r w:rsidR="00AB6583" w:rsidRPr="00245E26">
        <w:rPr>
          <w:rStyle w:val="fontstyle01"/>
          <w:rFonts w:ascii="Times New Roman" w:hAnsi="Times New Roman"/>
          <w:b/>
          <w:bCs/>
          <w:sz w:val="26"/>
          <w:szCs w:val="26"/>
        </w:rPr>
        <w:t xml:space="preserve"> </w:t>
      </w:r>
      <w:r w:rsidR="00B12C39" w:rsidRPr="00245E26">
        <w:rPr>
          <w:rStyle w:val="fontstyle01"/>
          <w:rFonts w:ascii="Times New Roman" w:hAnsi="Times New Roman"/>
          <w:b/>
          <w:bCs/>
          <w:sz w:val="26"/>
          <w:szCs w:val="26"/>
          <w:lang w:val="vi-VN"/>
        </w:rPr>
        <w:t xml:space="preserve">1 </w:t>
      </w:r>
      <w:r w:rsidR="00601D2C" w:rsidRPr="00245E26">
        <w:rPr>
          <w:rStyle w:val="fontstyle01"/>
          <w:rFonts w:ascii="Times New Roman" w:hAnsi="Times New Roman"/>
          <w:b/>
          <w:bCs/>
          <w:sz w:val="26"/>
          <w:szCs w:val="26"/>
          <w:lang w:val="vi-VN"/>
        </w:rPr>
        <w:t>tại TP</w:t>
      </w:r>
      <w:r w:rsidR="00AB6583" w:rsidRPr="00245E26">
        <w:rPr>
          <w:rStyle w:val="fontstyle01"/>
          <w:rFonts w:ascii="Times New Roman" w:hAnsi="Times New Roman"/>
          <w:b/>
          <w:bCs/>
          <w:sz w:val="26"/>
          <w:szCs w:val="26"/>
          <w:lang w:val="vi-VN"/>
        </w:rPr>
        <w:t xml:space="preserve"> </w:t>
      </w:r>
      <w:r w:rsidR="00601D2C" w:rsidRPr="00245E26">
        <w:rPr>
          <w:rStyle w:val="fontstyle01"/>
          <w:rFonts w:ascii="Times New Roman" w:hAnsi="Times New Roman"/>
          <w:b/>
          <w:bCs/>
          <w:sz w:val="26"/>
          <w:szCs w:val="26"/>
          <w:lang w:val="vi-VN"/>
        </w:rPr>
        <w:t>HCM</w:t>
      </w:r>
    </w:p>
    <w:p w14:paraId="63196313" w14:textId="1FBAF69B" w:rsidR="00AB6583" w:rsidRDefault="00AB6583" w:rsidP="00245E26">
      <w:pPr>
        <w:pStyle w:val="Nidungvnbn"/>
      </w:pPr>
      <w:r>
        <w:t>router ospf 10</w:t>
      </w:r>
      <w:r>
        <w:rPr>
          <w:lang w:val="vi-VN"/>
        </w:rPr>
        <w:t xml:space="preserve"> </w:t>
      </w:r>
    </w:p>
    <w:p w14:paraId="2FA7A02D" w14:textId="77777777" w:rsidR="00AB6583" w:rsidRDefault="00AB6583" w:rsidP="00245E26">
      <w:pPr>
        <w:pStyle w:val="Nidungvnbn"/>
      </w:pPr>
      <w:r>
        <w:t>network 192.168.1.0 0.0.0.31 area 0</w:t>
      </w:r>
    </w:p>
    <w:p w14:paraId="4CB8BBEF" w14:textId="77777777" w:rsidR="00AB6583" w:rsidRDefault="00AB6583" w:rsidP="00245E26">
      <w:pPr>
        <w:pStyle w:val="Nidungvnbn"/>
      </w:pPr>
      <w:r>
        <w:t>network 192.168.1.32 0.0.0.31 area 0</w:t>
      </w:r>
    </w:p>
    <w:p w14:paraId="660E94A4" w14:textId="77777777" w:rsidR="00AB6583" w:rsidRDefault="00AB6583" w:rsidP="00245E26">
      <w:pPr>
        <w:pStyle w:val="Nidungvnbn"/>
      </w:pPr>
      <w:r>
        <w:t>network 192.168.1.64 0.0.0.31 area 0</w:t>
      </w:r>
    </w:p>
    <w:p w14:paraId="58694918" w14:textId="77777777" w:rsidR="00AB6583" w:rsidRDefault="00AB6583" w:rsidP="00245E26">
      <w:pPr>
        <w:pStyle w:val="Nidungvnbn"/>
      </w:pPr>
      <w:r>
        <w:t>network 192.168.1.96 0.0.0.31 area 0</w:t>
      </w:r>
    </w:p>
    <w:p w14:paraId="5A25FEAD" w14:textId="77777777" w:rsidR="00AB6583" w:rsidRDefault="00AB6583" w:rsidP="00245E26">
      <w:pPr>
        <w:pStyle w:val="Nidungvnbn"/>
      </w:pPr>
      <w:r>
        <w:t>network 192.168.2.0 0.0.0.31 area 0</w:t>
      </w:r>
    </w:p>
    <w:p w14:paraId="7EA80E55" w14:textId="77777777" w:rsidR="00AB6583" w:rsidRDefault="00AB6583" w:rsidP="00245E26">
      <w:pPr>
        <w:pStyle w:val="Nidungvnbn"/>
      </w:pPr>
      <w:r>
        <w:t>network 192.168.2.32 0.0.0.31 area 0</w:t>
      </w:r>
    </w:p>
    <w:p w14:paraId="103ACAC4" w14:textId="77777777" w:rsidR="00AB6583" w:rsidRDefault="00AB6583" w:rsidP="00245E26">
      <w:pPr>
        <w:pStyle w:val="Nidungvnbn"/>
      </w:pPr>
      <w:r>
        <w:t>network 192.168.2.64 0.0.0.31 area 0</w:t>
      </w:r>
    </w:p>
    <w:p w14:paraId="3A818CA8" w14:textId="77777777" w:rsidR="00AB6583" w:rsidRDefault="00AB6583" w:rsidP="00245E26">
      <w:pPr>
        <w:pStyle w:val="Nidungvnbn"/>
      </w:pPr>
      <w:r>
        <w:t>network 192.168.2.96 0.0.0.31 area 0</w:t>
      </w:r>
    </w:p>
    <w:p w14:paraId="16FDDF80" w14:textId="77777777" w:rsidR="00AB6583" w:rsidRDefault="00AB6583" w:rsidP="00245E26">
      <w:pPr>
        <w:pStyle w:val="Nidungvnbn"/>
      </w:pPr>
      <w:r>
        <w:t>network 192.168.3.0 0.0.0.31 area 0</w:t>
      </w:r>
    </w:p>
    <w:p w14:paraId="2473FC81" w14:textId="77777777" w:rsidR="00AB6583" w:rsidRDefault="00AB6583" w:rsidP="00245E26">
      <w:pPr>
        <w:pStyle w:val="Nidungvnbn"/>
      </w:pPr>
      <w:r>
        <w:t>network 192.168.3.32 0.0.0.31 area 0</w:t>
      </w:r>
    </w:p>
    <w:p w14:paraId="10AAB3E3" w14:textId="77777777" w:rsidR="00AB6583" w:rsidRDefault="00AB6583" w:rsidP="00245E26">
      <w:pPr>
        <w:pStyle w:val="Nidungvnbn"/>
      </w:pPr>
      <w:r>
        <w:t>network 192.168.3.64 0.0.0.31 area 0</w:t>
      </w:r>
    </w:p>
    <w:p w14:paraId="7FC3C8D4" w14:textId="77777777" w:rsidR="00AB6583" w:rsidRDefault="00AB6583" w:rsidP="00245E26">
      <w:pPr>
        <w:pStyle w:val="Nidungvnbn"/>
      </w:pPr>
      <w:r>
        <w:t>network 192.168.3.96 0.0.0.31 area 0</w:t>
      </w:r>
    </w:p>
    <w:p w14:paraId="2D1A6232" w14:textId="50E39672" w:rsidR="005B2DF6" w:rsidRDefault="00AB6583" w:rsidP="00245E26">
      <w:pPr>
        <w:pStyle w:val="Nidungvnbn"/>
        <w:rPr>
          <w:rStyle w:val="fontstyle01"/>
          <w:rFonts w:ascii="Times New Roman" w:hAnsi="Times New Roman"/>
          <w:b/>
          <w:bCs/>
        </w:rPr>
      </w:pPr>
      <w:r>
        <w:t>network 20.0.0.0 0.0.0.3 area 0</w:t>
      </w:r>
    </w:p>
    <w:p w14:paraId="0ACDE06E" w14:textId="58F63898" w:rsidR="00EF645D" w:rsidRDefault="009F1320" w:rsidP="00EF645D">
      <w:pPr>
        <w:pStyle w:val="Tiumccp1"/>
        <w:rPr>
          <w:rStyle w:val="fontstyle01"/>
          <w:rFonts w:ascii="Times New Roman" w:hAnsi="Times New Roman"/>
          <w:b w:val="0"/>
          <w:bCs/>
        </w:rPr>
      </w:pPr>
      <w:r w:rsidRPr="009F1320">
        <w:rPr>
          <w:rStyle w:val="fontstyle01"/>
          <w:rFonts w:ascii="Times New Roman" w:hAnsi="Times New Roman"/>
          <w:b w:val="0"/>
          <w:bCs/>
          <w:noProof/>
          <w:lang w:val="en-AU" w:eastAsia="en-AU"/>
        </w:rPr>
        <w:lastRenderedPageBreak/>
        <w:drawing>
          <wp:anchor distT="0" distB="0" distL="114300" distR="114300" simplePos="0" relativeHeight="251677696" behindDoc="0" locked="0" layoutInCell="1" allowOverlap="1" wp14:anchorId="78E5F4B5" wp14:editId="56F46BC2">
            <wp:simplePos x="0" y="0"/>
            <wp:positionH relativeFrom="page">
              <wp:posOffset>1260475</wp:posOffset>
            </wp:positionH>
            <wp:positionV relativeFrom="paragraph">
              <wp:posOffset>262255</wp:posOffset>
            </wp:positionV>
            <wp:extent cx="5791835" cy="5821045"/>
            <wp:effectExtent l="0" t="0" r="0" b="8255"/>
            <wp:wrapTight wrapText="bothSides">
              <wp:wrapPolygon edited="0">
                <wp:start x="0" y="0"/>
                <wp:lineTo x="0" y="21560"/>
                <wp:lineTo x="21527" y="21560"/>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5821045"/>
                    </a:xfrm>
                    <a:prstGeom prst="rect">
                      <a:avLst/>
                    </a:prstGeom>
                  </pic:spPr>
                </pic:pic>
              </a:graphicData>
            </a:graphic>
          </wp:anchor>
        </w:drawing>
      </w:r>
    </w:p>
    <w:p w14:paraId="0EC9CFF6" w14:textId="77777777" w:rsidR="00EF645D" w:rsidRDefault="00EF645D" w:rsidP="00EF645D">
      <w:pPr>
        <w:pStyle w:val="Tiumccp1"/>
        <w:rPr>
          <w:rStyle w:val="fontstyle01"/>
          <w:rFonts w:ascii="Times New Roman" w:hAnsi="Times New Roman"/>
          <w:b w:val="0"/>
          <w:bCs/>
        </w:rPr>
      </w:pPr>
    </w:p>
    <w:p w14:paraId="7EFABCFB" w14:textId="0200013B" w:rsidR="00AB6583" w:rsidRPr="00EF645D" w:rsidRDefault="00AB6583" w:rsidP="00245E26">
      <w:pPr>
        <w:pStyle w:val="Nidungvnbn"/>
        <w:rPr>
          <w:rStyle w:val="fontstyle01"/>
          <w:rFonts w:ascii="Times New Roman" w:hAnsi="Times New Roman"/>
          <w:b/>
          <w:bCs/>
        </w:rPr>
      </w:pPr>
      <w:r w:rsidRPr="00CC392E">
        <w:rPr>
          <w:rStyle w:val="fontstyle01"/>
          <w:rFonts w:ascii="Times New Roman" w:hAnsi="Times New Roman"/>
          <w:b/>
          <w:bCs/>
          <w:sz w:val="26"/>
          <w:szCs w:val="26"/>
        </w:rPr>
        <w:t xml:space="preserve">Multilayer </w:t>
      </w:r>
      <w:r>
        <w:rPr>
          <w:rStyle w:val="fontstyle01"/>
          <w:rFonts w:ascii="Times New Roman" w:hAnsi="Times New Roman"/>
          <w:b/>
          <w:bCs/>
          <w:sz w:val="26"/>
          <w:szCs w:val="26"/>
          <w:lang w:val="vi-VN"/>
        </w:rPr>
        <w:t>Switch</w:t>
      </w:r>
      <w:r>
        <w:rPr>
          <w:rStyle w:val="fontstyle01"/>
          <w:rFonts w:ascii="Times New Roman" w:hAnsi="Times New Roman"/>
          <w:b/>
          <w:bCs/>
          <w:sz w:val="26"/>
          <w:szCs w:val="26"/>
        </w:rPr>
        <w:t xml:space="preserve"> </w:t>
      </w:r>
      <w:r>
        <w:rPr>
          <w:rStyle w:val="fontstyle01"/>
          <w:rFonts w:ascii="Times New Roman" w:hAnsi="Times New Roman"/>
          <w:b/>
          <w:bCs/>
          <w:sz w:val="26"/>
          <w:szCs w:val="26"/>
          <w:lang w:val="vi-VN"/>
        </w:rPr>
        <w:t>2</w:t>
      </w:r>
      <w:r>
        <w:rPr>
          <w:rStyle w:val="fontstyle01"/>
          <w:rFonts w:ascii="Times New Roman" w:hAnsi="Times New Roman"/>
          <w:b/>
          <w:bCs/>
          <w:sz w:val="26"/>
          <w:szCs w:val="26"/>
        </w:rPr>
        <w:t xml:space="preserve"> </w:t>
      </w:r>
      <w:r>
        <w:rPr>
          <w:rStyle w:val="fontstyle01"/>
          <w:rFonts w:ascii="Times New Roman" w:hAnsi="Times New Roman"/>
          <w:b/>
          <w:bCs/>
          <w:sz w:val="26"/>
          <w:szCs w:val="26"/>
          <w:lang w:val="vi-VN"/>
        </w:rPr>
        <w:t>tại TP HCM</w:t>
      </w:r>
    </w:p>
    <w:p w14:paraId="5940F779" w14:textId="77777777" w:rsidR="00EF645D" w:rsidRDefault="00EF645D" w:rsidP="00385A71">
      <w:pPr>
        <w:pStyle w:val="Nidungvnbn"/>
      </w:pPr>
      <w:r>
        <w:t>router ospf 10</w:t>
      </w:r>
    </w:p>
    <w:p w14:paraId="653BDD0D" w14:textId="77777777" w:rsidR="00EF645D" w:rsidRDefault="00EF645D" w:rsidP="00385A71">
      <w:pPr>
        <w:pStyle w:val="Nidungvnbn"/>
      </w:pPr>
      <w:r>
        <w:t>network 192.168.1.0 0.0.0.31 area 0</w:t>
      </w:r>
    </w:p>
    <w:p w14:paraId="449C27FE" w14:textId="77777777" w:rsidR="00EF645D" w:rsidRDefault="00EF645D" w:rsidP="00385A71">
      <w:pPr>
        <w:pStyle w:val="Nidungvnbn"/>
      </w:pPr>
      <w:r>
        <w:t>network 192.168.1.32 0.0.0.31 area 0</w:t>
      </w:r>
    </w:p>
    <w:p w14:paraId="35B7272C" w14:textId="77777777" w:rsidR="00EF645D" w:rsidRDefault="00EF645D" w:rsidP="00385A71">
      <w:pPr>
        <w:pStyle w:val="Nidungvnbn"/>
      </w:pPr>
      <w:r>
        <w:lastRenderedPageBreak/>
        <w:t>network 192.168.1.64 0.0.0.31 area 0</w:t>
      </w:r>
    </w:p>
    <w:p w14:paraId="4E668C0A" w14:textId="77777777" w:rsidR="00EF645D" w:rsidRDefault="00EF645D" w:rsidP="00385A71">
      <w:pPr>
        <w:pStyle w:val="Nidungvnbn"/>
      </w:pPr>
      <w:r>
        <w:t>network 192.168.1.96 0.0.0.31 area 0</w:t>
      </w:r>
    </w:p>
    <w:p w14:paraId="4F17394B" w14:textId="77777777" w:rsidR="00EF645D" w:rsidRDefault="00EF645D" w:rsidP="00385A71">
      <w:pPr>
        <w:pStyle w:val="Nidungvnbn"/>
      </w:pPr>
      <w:r>
        <w:t>network 192.168.2.0 0.0.0.31 area 0</w:t>
      </w:r>
    </w:p>
    <w:p w14:paraId="48FDCE08" w14:textId="77777777" w:rsidR="00EF645D" w:rsidRDefault="00EF645D" w:rsidP="00385A71">
      <w:pPr>
        <w:pStyle w:val="Nidungvnbn"/>
      </w:pPr>
      <w:r>
        <w:t>network 192.168.2.32 0.0.0.31 area 0</w:t>
      </w:r>
    </w:p>
    <w:p w14:paraId="4BD5F64D" w14:textId="77777777" w:rsidR="00EF645D" w:rsidRDefault="00EF645D" w:rsidP="00385A71">
      <w:pPr>
        <w:pStyle w:val="Nidungvnbn"/>
      </w:pPr>
      <w:r>
        <w:t>network 192.168.2.64 0.0.0.31 area 0</w:t>
      </w:r>
    </w:p>
    <w:p w14:paraId="6A56C94D" w14:textId="77777777" w:rsidR="00EF645D" w:rsidRDefault="00EF645D" w:rsidP="00385A71">
      <w:pPr>
        <w:pStyle w:val="Nidungvnbn"/>
      </w:pPr>
      <w:r>
        <w:t>network 192.168.2.96 0.0.0.31 area 0</w:t>
      </w:r>
    </w:p>
    <w:p w14:paraId="1E758D4E" w14:textId="77777777" w:rsidR="00EF645D" w:rsidRDefault="00EF645D" w:rsidP="00385A71">
      <w:pPr>
        <w:pStyle w:val="Nidungvnbn"/>
      </w:pPr>
      <w:r>
        <w:t>network 192.168.3.0 0.0.0.31 area 0</w:t>
      </w:r>
    </w:p>
    <w:p w14:paraId="1EBAA641" w14:textId="77777777" w:rsidR="00EF645D" w:rsidRDefault="00EF645D" w:rsidP="00385A71">
      <w:pPr>
        <w:pStyle w:val="Nidungvnbn"/>
      </w:pPr>
      <w:r>
        <w:t>network 192.168.3.32 0.0.0.31 area 0</w:t>
      </w:r>
    </w:p>
    <w:p w14:paraId="7988D8F0" w14:textId="77777777" w:rsidR="00EF645D" w:rsidRDefault="00EF645D" w:rsidP="00385A71">
      <w:pPr>
        <w:pStyle w:val="Nidungvnbn"/>
      </w:pPr>
      <w:r>
        <w:t>network 192.168.3.64 0.0.0.31 area 0</w:t>
      </w:r>
    </w:p>
    <w:p w14:paraId="11F75A6A" w14:textId="77777777" w:rsidR="00EF645D" w:rsidRDefault="00EF645D" w:rsidP="00385A71">
      <w:pPr>
        <w:pStyle w:val="Nidungvnbn"/>
      </w:pPr>
      <w:r>
        <w:t>network 192.168.3.96 0.0.0.31 area 0</w:t>
      </w:r>
    </w:p>
    <w:p w14:paraId="553BF1E0" w14:textId="26438313" w:rsidR="00EF645D" w:rsidRPr="009F1320" w:rsidRDefault="00EF645D" w:rsidP="00385A71">
      <w:pPr>
        <w:pStyle w:val="Nidungvnbn"/>
        <w:rPr>
          <w:b/>
          <w:bCs/>
          <w:color w:val="000000"/>
          <w:sz w:val="24"/>
          <w:szCs w:val="24"/>
        </w:rPr>
      </w:pPr>
      <w:r>
        <w:t>network 10.0.0.0 0.0.0.3 area 0</w:t>
      </w:r>
    </w:p>
    <w:p w14:paraId="07084759" w14:textId="3C15AA77" w:rsidR="009F1320" w:rsidRDefault="009F1320" w:rsidP="009F1320">
      <w:pPr>
        <w:pStyle w:val="Tiumccp1"/>
      </w:pPr>
    </w:p>
    <w:p w14:paraId="26395BF1" w14:textId="7BF7EBBC" w:rsidR="009F1320" w:rsidRDefault="009F1320" w:rsidP="009F1320">
      <w:pPr>
        <w:pStyle w:val="Tiumccp1"/>
      </w:pPr>
      <w:r w:rsidRPr="009F1320">
        <w:rPr>
          <w:noProof/>
          <w:lang w:val="en-AU" w:eastAsia="en-AU"/>
        </w:rPr>
        <w:lastRenderedPageBreak/>
        <w:drawing>
          <wp:anchor distT="0" distB="0" distL="114300" distR="114300" simplePos="0" relativeHeight="251679744" behindDoc="0" locked="0" layoutInCell="1" allowOverlap="1" wp14:anchorId="711B837B" wp14:editId="79461366">
            <wp:simplePos x="0" y="0"/>
            <wp:positionH relativeFrom="page">
              <wp:posOffset>1260475</wp:posOffset>
            </wp:positionH>
            <wp:positionV relativeFrom="paragraph">
              <wp:posOffset>304800</wp:posOffset>
            </wp:positionV>
            <wp:extent cx="5791835" cy="5880100"/>
            <wp:effectExtent l="0" t="0" r="0" b="6350"/>
            <wp:wrapTight wrapText="bothSides">
              <wp:wrapPolygon edited="0">
                <wp:start x="0" y="0"/>
                <wp:lineTo x="0" y="21553"/>
                <wp:lineTo x="21527" y="21553"/>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5880100"/>
                    </a:xfrm>
                    <a:prstGeom prst="rect">
                      <a:avLst/>
                    </a:prstGeom>
                  </pic:spPr>
                </pic:pic>
              </a:graphicData>
            </a:graphic>
          </wp:anchor>
        </w:drawing>
      </w:r>
    </w:p>
    <w:p w14:paraId="56F3AFBD" w14:textId="60903EE3" w:rsidR="009F1320" w:rsidRDefault="009F1320" w:rsidP="009F1320">
      <w:pPr>
        <w:pStyle w:val="Tiumccp1"/>
      </w:pPr>
    </w:p>
    <w:p w14:paraId="18C9777D" w14:textId="77777777" w:rsidR="009F1320" w:rsidRPr="00CC077B" w:rsidRDefault="009F1320" w:rsidP="009F1320">
      <w:pPr>
        <w:pStyle w:val="Tiumccp1"/>
        <w:rPr>
          <w:rStyle w:val="fontstyle01"/>
          <w:rFonts w:ascii="Times New Roman" w:hAnsi="Times New Roman"/>
          <w:b w:val="0"/>
          <w:bCs/>
        </w:rPr>
      </w:pPr>
    </w:p>
    <w:p w14:paraId="7519A9FE" w14:textId="281FCAC8" w:rsidR="005B2DF6" w:rsidRPr="00CC077B" w:rsidRDefault="005B2DF6" w:rsidP="00CC392E">
      <w:pPr>
        <w:pStyle w:val="Tiumccp1"/>
        <w:jc w:val="center"/>
        <w:rPr>
          <w:b w:val="0"/>
          <w:bCs/>
          <w:color w:val="000000"/>
          <w:sz w:val="24"/>
          <w:szCs w:val="24"/>
        </w:rPr>
      </w:pPr>
    </w:p>
    <w:p w14:paraId="0D5D833F" w14:textId="77777777" w:rsidR="005B2DF6" w:rsidRPr="00CC077B" w:rsidRDefault="005B2DF6" w:rsidP="00CC077B">
      <w:pPr>
        <w:pStyle w:val="Tiumccp1"/>
        <w:rPr>
          <w:b w:val="0"/>
          <w:bCs/>
          <w:color w:val="000000"/>
          <w:sz w:val="24"/>
          <w:szCs w:val="24"/>
        </w:rPr>
      </w:pPr>
    </w:p>
    <w:p w14:paraId="042A27B9" w14:textId="5B4982D5" w:rsidR="005B2DF6" w:rsidRPr="00CC077B" w:rsidRDefault="005B2DF6" w:rsidP="00CC392E">
      <w:pPr>
        <w:pStyle w:val="Tiumccp1"/>
        <w:jc w:val="center"/>
        <w:rPr>
          <w:b w:val="0"/>
          <w:bCs/>
          <w:color w:val="000000"/>
          <w:sz w:val="24"/>
          <w:szCs w:val="24"/>
        </w:rPr>
      </w:pP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385A71">
      <w:pPr>
        <w:pStyle w:val="Tiumccp2"/>
        <w:rPr>
          <w:lang w:val="vi-VN"/>
        </w:rPr>
      </w:pPr>
      <w:r>
        <w:rPr>
          <w:lang w:val="vi-VN"/>
        </w:rPr>
        <w:t>Chi nhánh tại Đà Nẵng</w:t>
      </w:r>
    </w:p>
    <w:p w14:paraId="4053B155" w14:textId="73CDAC1E" w:rsidR="00CC392E" w:rsidRPr="00385A71" w:rsidRDefault="0015663A" w:rsidP="00385A71">
      <w:pPr>
        <w:pStyle w:val="Nidungvnbn"/>
        <w:rPr>
          <w:b/>
        </w:rPr>
      </w:pPr>
      <w:r w:rsidRPr="00385A71">
        <w:rPr>
          <w:b/>
        </w:rPr>
        <w:t xml:space="preserve">Router </w:t>
      </w:r>
      <w:r w:rsidR="00D75004" w:rsidRPr="00385A71">
        <w:rPr>
          <w:b/>
        </w:rPr>
        <w:t>DaNang</w:t>
      </w:r>
    </w:p>
    <w:p w14:paraId="0FD4C48A" w14:textId="030B19E3" w:rsidR="000B1CEE"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40.0.0.0 0.0.0.31 area 0</w:t>
      </w:r>
    </w:p>
    <w:p w14:paraId="7084A664" w14:textId="79AAB62D" w:rsidR="000B1CEE"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60.0.0.0 0.0.0.31 area 0</w:t>
      </w:r>
    </w:p>
    <w:p w14:paraId="769B5A3E" w14:textId="647A0935" w:rsidR="005B2DF6"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192.168.5.0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70CA92AB" w:rsidR="005B2DF6" w:rsidRDefault="00A65253" w:rsidP="00CC392E">
      <w:pPr>
        <w:pStyle w:val="Tiumccp1"/>
        <w:jc w:val="center"/>
        <w:rPr>
          <w:b w:val="0"/>
          <w:bCs/>
          <w:noProof/>
          <w:color w:val="000000"/>
          <w:sz w:val="24"/>
          <w:szCs w:val="24"/>
          <w:lang w:val="en-AU" w:eastAsia="en-AU"/>
        </w:rPr>
      </w:pPr>
      <w:r w:rsidRPr="00A65253">
        <w:rPr>
          <w:b w:val="0"/>
          <w:bCs/>
          <w:noProof/>
          <w:color w:val="000000"/>
          <w:sz w:val="24"/>
          <w:szCs w:val="24"/>
          <w:lang w:val="en-AU" w:eastAsia="en-AU"/>
        </w:rPr>
        <w:lastRenderedPageBreak/>
        <w:drawing>
          <wp:anchor distT="0" distB="0" distL="114300" distR="114300" simplePos="0" relativeHeight="251681792" behindDoc="0" locked="0" layoutInCell="1" allowOverlap="1" wp14:anchorId="266992DF" wp14:editId="29251FCD">
            <wp:simplePos x="0" y="0"/>
            <wp:positionH relativeFrom="page">
              <wp:posOffset>1260475</wp:posOffset>
            </wp:positionH>
            <wp:positionV relativeFrom="paragraph">
              <wp:posOffset>266700</wp:posOffset>
            </wp:positionV>
            <wp:extent cx="5791835" cy="5876290"/>
            <wp:effectExtent l="0" t="0" r="0" b="0"/>
            <wp:wrapTight wrapText="bothSides">
              <wp:wrapPolygon edited="0">
                <wp:start x="0" y="0"/>
                <wp:lineTo x="0" y="21497"/>
                <wp:lineTo x="21527" y="21497"/>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876290"/>
                    </a:xfrm>
                    <a:prstGeom prst="rect">
                      <a:avLst/>
                    </a:prstGeom>
                  </pic:spPr>
                </pic:pic>
              </a:graphicData>
            </a:graphic>
          </wp:anchor>
        </w:drawing>
      </w:r>
    </w:p>
    <w:p w14:paraId="6489A403" w14:textId="6DC132F6" w:rsidR="00A65253" w:rsidRDefault="00A65253" w:rsidP="00CC392E">
      <w:pPr>
        <w:pStyle w:val="Tiumccp1"/>
        <w:jc w:val="center"/>
        <w:rPr>
          <w:b w:val="0"/>
          <w:bCs/>
          <w:noProof/>
          <w:color w:val="000000"/>
          <w:sz w:val="24"/>
          <w:szCs w:val="24"/>
          <w:lang w:val="en-AU" w:eastAsia="en-AU"/>
        </w:rPr>
      </w:pPr>
    </w:p>
    <w:p w14:paraId="27CD0A6B" w14:textId="403087CD" w:rsidR="00A65253" w:rsidRDefault="00A65253" w:rsidP="00CC392E">
      <w:pPr>
        <w:pStyle w:val="Tiumccp1"/>
        <w:jc w:val="center"/>
        <w:rPr>
          <w:b w:val="0"/>
          <w:bCs/>
          <w:noProof/>
          <w:color w:val="000000"/>
          <w:sz w:val="24"/>
          <w:szCs w:val="24"/>
          <w:lang w:val="en-AU" w:eastAsia="en-AU"/>
        </w:rPr>
      </w:pPr>
    </w:p>
    <w:p w14:paraId="20D69A8B" w14:textId="03FEF706" w:rsidR="00A65253" w:rsidRDefault="00A65253" w:rsidP="00CC392E">
      <w:pPr>
        <w:pStyle w:val="Tiumccp1"/>
        <w:jc w:val="center"/>
        <w:rPr>
          <w:b w:val="0"/>
          <w:bCs/>
          <w:noProof/>
          <w:color w:val="000000"/>
          <w:sz w:val="24"/>
          <w:szCs w:val="24"/>
          <w:lang w:val="en-AU" w:eastAsia="en-AU"/>
        </w:rPr>
      </w:pPr>
    </w:p>
    <w:p w14:paraId="67574D4F" w14:textId="266B17C8" w:rsidR="00A65253" w:rsidRDefault="00A65253" w:rsidP="00CC392E">
      <w:pPr>
        <w:pStyle w:val="Tiumccp1"/>
        <w:jc w:val="center"/>
        <w:rPr>
          <w:b w:val="0"/>
          <w:bCs/>
          <w:noProof/>
          <w:color w:val="000000"/>
          <w:sz w:val="24"/>
          <w:szCs w:val="24"/>
          <w:lang w:val="en-AU" w:eastAsia="en-AU"/>
        </w:rPr>
      </w:pPr>
    </w:p>
    <w:p w14:paraId="757C1D62" w14:textId="77777777" w:rsidR="00A65253" w:rsidRPr="00CC077B" w:rsidRDefault="00A65253" w:rsidP="00CC392E">
      <w:pPr>
        <w:pStyle w:val="Tiumccp1"/>
        <w:jc w:val="center"/>
        <w:rPr>
          <w:b w:val="0"/>
          <w:bCs/>
          <w:color w:val="000000"/>
          <w:sz w:val="24"/>
          <w:szCs w:val="24"/>
        </w:rPr>
      </w:pPr>
    </w:p>
    <w:p w14:paraId="569A8D02" w14:textId="21ABEB55" w:rsidR="0072266E" w:rsidRPr="00CC077B" w:rsidRDefault="0072266E" w:rsidP="00CC392E">
      <w:pPr>
        <w:pStyle w:val="Tiumccp1"/>
        <w:jc w:val="center"/>
        <w:rPr>
          <w:b w:val="0"/>
          <w:bCs/>
          <w:color w:val="000000"/>
          <w:sz w:val="24"/>
          <w:szCs w:val="24"/>
        </w:rPr>
      </w:pPr>
    </w:p>
    <w:p w14:paraId="64A37170" w14:textId="77777777" w:rsidR="005B2DF6" w:rsidRPr="00CC077B" w:rsidRDefault="005B2DF6" w:rsidP="00CC077B">
      <w:pPr>
        <w:pStyle w:val="Tiumccp1"/>
        <w:rPr>
          <w:b w:val="0"/>
          <w:bCs/>
        </w:rPr>
      </w:pPr>
    </w:p>
    <w:p w14:paraId="234BEB48" w14:textId="25B3F652" w:rsidR="0072266E" w:rsidRPr="00CC077B" w:rsidRDefault="0072266E" w:rsidP="00CC392E">
      <w:pPr>
        <w:pStyle w:val="Tiumccp1"/>
        <w:jc w:val="center"/>
        <w:rPr>
          <w:b w:val="0"/>
          <w:bCs/>
        </w:rPr>
      </w:pPr>
    </w:p>
    <w:p w14:paraId="2DBD70CB" w14:textId="433484B4" w:rsidR="0072266E" w:rsidRPr="00CC077B" w:rsidRDefault="0072266E" w:rsidP="00CC392E">
      <w:pPr>
        <w:pStyle w:val="Tiumccp1"/>
        <w:jc w:val="center"/>
        <w:rPr>
          <w:b w:val="0"/>
          <w:bCs/>
        </w:rPr>
      </w:pPr>
    </w:p>
    <w:p w14:paraId="165D5C5F" w14:textId="77777777" w:rsidR="0072266E" w:rsidRPr="00CC077B" w:rsidRDefault="0072266E" w:rsidP="00CC077B">
      <w:pPr>
        <w:pStyle w:val="Tiumccp1"/>
        <w:rPr>
          <w:b w:val="0"/>
          <w:bCs/>
        </w:rPr>
      </w:pPr>
    </w:p>
    <w:p w14:paraId="242CB7C6" w14:textId="6F149D03" w:rsidR="002371F9" w:rsidRPr="003316D1" w:rsidRDefault="003316D1" w:rsidP="00385A71">
      <w:pPr>
        <w:pStyle w:val="Tiumccp2"/>
        <w:rPr>
          <w:lang w:val="vi-VN"/>
        </w:rPr>
      </w:pPr>
      <w:r>
        <w:rPr>
          <w:lang w:val="fr-FR"/>
        </w:rPr>
        <w:t xml:space="preserve">Chi </w:t>
      </w:r>
      <w:r>
        <w:rPr>
          <w:lang w:val="vi-VN"/>
        </w:rPr>
        <w:t>nhánh tại Hà Nội</w:t>
      </w:r>
    </w:p>
    <w:p w14:paraId="059DB888" w14:textId="2B073D1D" w:rsidR="00CC392E" w:rsidRPr="00385A71" w:rsidRDefault="00D75004" w:rsidP="00385A71">
      <w:pPr>
        <w:pStyle w:val="Nidungvnbn"/>
        <w:rPr>
          <w:b/>
          <w:lang w:val="fr-FR"/>
        </w:rPr>
      </w:pPr>
      <w:r w:rsidRPr="00385A71">
        <w:rPr>
          <w:b/>
          <w:lang w:val="fr-FR"/>
        </w:rPr>
        <w:t>Router</w:t>
      </w:r>
      <w:r w:rsidRPr="00385A71">
        <w:rPr>
          <w:b/>
          <w:lang w:val="vi-VN"/>
        </w:rPr>
        <w:t xml:space="preserve"> </w:t>
      </w:r>
      <w:r w:rsidRPr="00385A71">
        <w:rPr>
          <w:b/>
        </w:rPr>
        <w:t>HaNoi</w:t>
      </w:r>
    </w:p>
    <w:p w14:paraId="1489A1E3" w14:textId="31582B45" w:rsidR="004C3170" w:rsidRDefault="004C3170" w:rsidP="00385A71">
      <w:pPr>
        <w:pStyle w:val="Nidungvnbn"/>
        <w:rPr>
          <w:shd w:val="clear" w:color="auto" w:fill="FFFFFF"/>
        </w:rPr>
      </w:pPr>
      <w:r>
        <w:rPr>
          <w:shd w:val="clear" w:color="auto" w:fill="FFFFFF"/>
        </w:rPr>
        <w:t xml:space="preserve">router ospf 10 </w:t>
      </w:r>
    </w:p>
    <w:p w14:paraId="486B1019" w14:textId="1455D3EB" w:rsidR="004C3170" w:rsidRDefault="00786C85" w:rsidP="00385A71">
      <w:pPr>
        <w:pStyle w:val="Nidungvnbn"/>
        <w:rPr>
          <w:shd w:val="clear" w:color="auto" w:fill="FFFFFF"/>
        </w:rPr>
      </w:pPr>
      <w:r>
        <w:rPr>
          <w:shd w:val="clear" w:color="auto" w:fill="FFFFFF"/>
        </w:rPr>
        <w:t>network 5</w:t>
      </w:r>
      <w:r w:rsidR="004C3170">
        <w:rPr>
          <w:shd w:val="clear" w:color="auto" w:fill="FFFFFF"/>
        </w:rPr>
        <w:t xml:space="preserve">0.0.0.0 0.0.0.31 area 0 </w:t>
      </w:r>
    </w:p>
    <w:p w14:paraId="49288DBE" w14:textId="245B6408" w:rsidR="0072266E" w:rsidRDefault="00786C85" w:rsidP="00385A71">
      <w:pPr>
        <w:pStyle w:val="Nidungvnbn"/>
        <w:rPr>
          <w:shd w:val="clear" w:color="auto" w:fill="FFFFFF"/>
        </w:rPr>
      </w:pPr>
      <w:r>
        <w:rPr>
          <w:shd w:val="clear" w:color="auto" w:fill="FFFFFF"/>
        </w:rPr>
        <w:t>network 6</w:t>
      </w:r>
      <w:r w:rsidR="004C3170">
        <w:rPr>
          <w:shd w:val="clear" w:color="auto" w:fill="FFFFFF"/>
        </w:rPr>
        <w:t>0.0.0.0 0.0.0.31 area 0</w:t>
      </w:r>
    </w:p>
    <w:p w14:paraId="55140CE8" w14:textId="3923804C" w:rsidR="00786C85" w:rsidRPr="00385A71" w:rsidRDefault="00786C85"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192.168.4.0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5A63CA76" w:rsidR="0072266E" w:rsidRPr="00CC077B" w:rsidRDefault="00D72687" w:rsidP="00CC392E">
      <w:pPr>
        <w:pStyle w:val="Tiumccp1"/>
        <w:jc w:val="center"/>
        <w:rPr>
          <w:b w:val="0"/>
          <w:bCs/>
        </w:rPr>
      </w:pPr>
      <w:r w:rsidRPr="00D72687">
        <w:rPr>
          <w:b w:val="0"/>
          <w:bCs/>
          <w:noProof/>
          <w:lang w:val="en-AU" w:eastAsia="en-AU"/>
        </w:rPr>
        <w:lastRenderedPageBreak/>
        <w:drawing>
          <wp:anchor distT="0" distB="0" distL="114300" distR="114300" simplePos="0" relativeHeight="251683840" behindDoc="0" locked="0" layoutInCell="1" allowOverlap="1" wp14:anchorId="415B071B" wp14:editId="4126986F">
            <wp:simplePos x="0" y="0"/>
            <wp:positionH relativeFrom="page">
              <wp:posOffset>1260475</wp:posOffset>
            </wp:positionH>
            <wp:positionV relativeFrom="paragraph">
              <wp:posOffset>304800</wp:posOffset>
            </wp:positionV>
            <wp:extent cx="5791835" cy="5833745"/>
            <wp:effectExtent l="0" t="0" r="0" b="0"/>
            <wp:wrapTight wrapText="bothSides">
              <wp:wrapPolygon edited="0">
                <wp:start x="0" y="0"/>
                <wp:lineTo x="0" y="21513"/>
                <wp:lineTo x="21527" y="2151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833745"/>
                    </a:xfrm>
                    <a:prstGeom prst="rect">
                      <a:avLst/>
                    </a:prstGeom>
                  </pic:spPr>
                </pic:pic>
              </a:graphicData>
            </a:graphic>
          </wp:anchor>
        </w:drawing>
      </w:r>
    </w:p>
    <w:p w14:paraId="06CB30B4" w14:textId="15737E9D" w:rsidR="0072266E" w:rsidRPr="00CC077B" w:rsidRDefault="0072266E" w:rsidP="00CC077B">
      <w:pPr>
        <w:pStyle w:val="Tiumccp1"/>
        <w:rPr>
          <w:b w:val="0"/>
          <w:bCs/>
        </w:rPr>
      </w:pPr>
    </w:p>
    <w:p w14:paraId="11B7ECFC" w14:textId="66930B28" w:rsidR="00FF6248" w:rsidRPr="00CC077B" w:rsidRDefault="00FF6248" w:rsidP="00B60868">
      <w:pPr>
        <w:pStyle w:val="Tiumccp1"/>
        <w:outlineLvl w:val="0"/>
      </w:pPr>
      <w:bookmarkStart w:id="38" w:name="_Toc132875310"/>
      <w:r w:rsidRPr="00CC077B">
        <w:t>4.4</w:t>
      </w:r>
      <w:r w:rsidR="0086103E">
        <w:t xml:space="preserve"> Cấu hình </w:t>
      </w:r>
      <w:r w:rsidR="00F43651" w:rsidRPr="00CC077B">
        <w:t>H</w:t>
      </w:r>
      <w:r w:rsidR="00127BC4" w:rsidRPr="00CC077B">
        <w:t>S</w:t>
      </w:r>
      <w:r w:rsidR="00F43651" w:rsidRPr="00CC077B">
        <w:t>R</w:t>
      </w:r>
      <w:r w:rsidR="00127BC4" w:rsidRPr="00CC077B">
        <w:t>P</w:t>
      </w:r>
      <w:bookmarkEnd w:id="38"/>
    </w:p>
    <w:p w14:paraId="430D518A" w14:textId="77777777" w:rsidR="00385A71" w:rsidRPr="00385A71" w:rsidRDefault="0072266E" w:rsidP="00385A71">
      <w:pPr>
        <w:pStyle w:val="Nidungvnbn"/>
        <w:rPr>
          <w:b/>
        </w:rPr>
      </w:pPr>
      <w:r w:rsidRPr="00385A71">
        <w:rPr>
          <w:b/>
        </w:rPr>
        <w:t xml:space="preserve">Multilayer Switch </w:t>
      </w:r>
      <w:r w:rsidR="00B3061D" w:rsidRPr="00385A71">
        <w:rPr>
          <w:b/>
        </w:rPr>
        <w:t xml:space="preserve">1 </w:t>
      </w:r>
      <w:r w:rsidR="00B3061D" w:rsidRPr="00385A71">
        <w:rPr>
          <w:b/>
          <w:lang w:val="vi-VN"/>
        </w:rPr>
        <w:t>tại HCM</w:t>
      </w:r>
    </w:p>
    <w:p w14:paraId="3BD7592E" w14:textId="187E5EF3" w:rsidR="009069CE" w:rsidRPr="009069CE" w:rsidRDefault="00E81F11" w:rsidP="00385A71">
      <w:pPr>
        <w:pStyle w:val="Nidungvnbn"/>
        <w:rPr>
          <w:b/>
          <w:color w:val="000000"/>
        </w:rPr>
      </w:pPr>
      <w:r w:rsidRPr="00E81F11">
        <w:rPr>
          <w:shd w:val="clear" w:color="auto" w:fill="FFFFFF"/>
        </w:rPr>
        <w:t xml:space="preserve">int vlan 11 standby 10 ip 192.168.1.3 </w:t>
      </w:r>
    </w:p>
    <w:p w14:paraId="75755356"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1582D89A" w14:textId="77777777" w:rsidR="009069CE" w:rsidRPr="009069CE" w:rsidRDefault="00E81F11" w:rsidP="00385A71">
      <w:pPr>
        <w:pStyle w:val="Nidungvnbn"/>
        <w:rPr>
          <w:b/>
          <w:color w:val="000000"/>
        </w:rPr>
      </w:pPr>
      <w:r w:rsidRPr="00E81F11">
        <w:rPr>
          <w:shd w:val="clear" w:color="auto" w:fill="FFFFFF"/>
        </w:rPr>
        <w:lastRenderedPageBreak/>
        <w:t xml:space="preserve">standby 10 preempt </w:t>
      </w:r>
    </w:p>
    <w:p w14:paraId="05341808" w14:textId="77777777" w:rsidR="009069CE" w:rsidRPr="009069CE" w:rsidRDefault="00E81F11" w:rsidP="00385A71">
      <w:pPr>
        <w:pStyle w:val="Nidungvnbn"/>
        <w:rPr>
          <w:b/>
          <w:color w:val="000000"/>
        </w:rPr>
      </w:pPr>
      <w:r w:rsidRPr="00E81F11">
        <w:rPr>
          <w:shd w:val="clear" w:color="auto" w:fill="FFFFFF"/>
        </w:rPr>
        <w:t xml:space="preserve">int vlan 12 </w:t>
      </w:r>
    </w:p>
    <w:p w14:paraId="18EC0E85" w14:textId="77777777" w:rsidR="009069CE" w:rsidRPr="009069CE" w:rsidRDefault="00E81F11" w:rsidP="00385A71">
      <w:pPr>
        <w:pStyle w:val="Nidungvnbn"/>
        <w:rPr>
          <w:b/>
          <w:color w:val="000000"/>
        </w:rPr>
      </w:pPr>
      <w:r w:rsidRPr="00E81F11">
        <w:rPr>
          <w:shd w:val="clear" w:color="auto" w:fill="FFFFFF"/>
        </w:rPr>
        <w:t xml:space="preserve">standby 10 ip 192.168.1.35 </w:t>
      </w:r>
    </w:p>
    <w:p w14:paraId="3E4A08A2"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7CD94697" w14:textId="77777777" w:rsidR="009069CE" w:rsidRPr="009069CE" w:rsidRDefault="00E81F11" w:rsidP="00385A71">
      <w:pPr>
        <w:pStyle w:val="Nidungvnbn"/>
        <w:rPr>
          <w:b/>
          <w:color w:val="000000"/>
        </w:rPr>
      </w:pPr>
      <w:r w:rsidRPr="00E81F11">
        <w:rPr>
          <w:shd w:val="clear" w:color="auto" w:fill="FFFFFF"/>
        </w:rPr>
        <w:t xml:space="preserve">standby 10 preempt </w:t>
      </w:r>
    </w:p>
    <w:p w14:paraId="264FA129" w14:textId="77777777" w:rsidR="009069CE" w:rsidRPr="009069CE" w:rsidRDefault="00E81F11" w:rsidP="00385A71">
      <w:pPr>
        <w:pStyle w:val="Nidungvnbn"/>
        <w:rPr>
          <w:b/>
          <w:color w:val="000000"/>
        </w:rPr>
      </w:pPr>
      <w:r w:rsidRPr="00E81F11">
        <w:rPr>
          <w:shd w:val="clear" w:color="auto" w:fill="FFFFFF"/>
        </w:rPr>
        <w:t xml:space="preserve">int vlan 13 </w:t>
      </w:r>
    </w:p>
    <w:p w14:paraId="551DBE09" w14:textId="77777777" w:rsidR="009069CE" w:rsidRPr="009069CE" w:rsidRDefault="00E81F11" w:rsidP="00385A71">
      <w:pPr>
        <w:pStyle w:val="Nidungvnbn"/>
        <w:rPr>
          <w:b/>
          <w:color w:val="000000"/>
        </w:rPr>
      </w:pPr>
      <w:r w:rsidRPr="00E81F11">
        <w:rPr>
          <w:shd w:val="clear" w:color="auto" w:fill="FFFFFF"/>
        </w:rPr>
        <w:t xml:space="preserve">standby 10 ip 192.168.1.67 </w:t>
      </w:r>
    </w:p>
    <w:p w14:paraId="5628DD06"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29E8B6EE" w14:textId="77777777" w:rsidR="009069CE" w:rsidRPr="009069CE" w:rsidRDefault="00E81F11" w:rsidP="00385A71">
      <w:pPr>
        <w:pStyle w:val="Nidungvnbn"/>
        <w:rPr>
          <w:b/>
          <w:color w:val="000000"/>
        </w:rPr>
      </w:pPr>
      <w:r w:rsidRPr="00E81F11">
        <w:rPr>
          <w:shd w:val="clear" w:color="auto" w:fill="FFFFFF"/>
        </w:rPr>
        <w:t xml:space="preserve">standby 10 preempt </w:t>
      </w:r>
    </w:p>
    <w:p w14:paraId="7E92E401" w14:textId="77777777" w:rsidR="009069CE" w:rsidRPr="009069CE" w:rsidRDefault="00E81F11" w:rsidP="00385A71">
      <w:pPr>
        <w:pStyle w:val="Nidungvnbn"/>
        <w:rPr>
          <w:b/>
          <w:color w:val="000000"/>
        </w:rPr>
      </w:pPr>
      <w:r w:rsidRPr="00E81F11">
        <w:rPr>
          <w:shd w:val="clear" w:color="auto" w:fill="FFFFFF"/>
        </w:rPr>
        <w:t xml:space="preserve">int vlan 14 </w:t>
      </w:r>
    </w:p>
    <w:p w14:paraId="6298A1F6" w14:textId="77777777" w:rsidR="009069CE" w:rsidRPr="009069CE" w:rsidRDefault="00E81F11" w:rsidP="00385A71">
      <w:pPr>
        <w:pStyle w:val="Nidungvnbn"/>
        <w:rPr>
          <w:b/>
          <w:color w:val="000000"/>
        </w:rPr>
      </w:pPr>
      <w:r w:rsidRPr="00E81F11">
        <w:rPr>
          <w:shd w:val="clear" w:color="auto" w:fill="FFFFFF"/>
        </w:rPr>
        <w:t xml:space="preserve">standby 10 ip 192.168.1.99 </w:t>
      </w:r>
    </w:p>
    <w:p w14:paraId="3278BC95"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26FD3F4E" w14:textId="77777777" w:rsidR="009069CE" w:rsidRPr="009069CE" w:rsidRDefault="00E81F11" w:rsidP="00385A71">
      <w:pPr>
        <w:pStyle w:val="Nidungvnbn"/>
        <w:rPr>
          <w:b/>
          <w:color w:val="000000"/>
        </w:rPr>
      </w:pPr>
      <w:r w:rsidRPr="00E81F11">
        <w:rPr>
          <w:shd w:val="clear" w:color="auto" w:fill="FFFFFF"/>
        </w:rPr>
        <w:t xml:space="preserve">standby 10 preempt </w:t>
      </w:r>
    </w:p>
    <w:p w14:paraId="77F3C820" w14:textId="77777777" w:rsidR="009069CE" w:rsidRPr="009069CE" w:rsidRDefault="00E81F11" w:rsidP="00385A71">
      <w:pPr>
        <w:pStyle w:val="Nidungvnbn"/>
        <w:rPr>
          <w:b/>
          <w:color w:val="000000"/>
        </w:rPr>
      </w:pPr>
      <w:r w:rsidRPr="00E81F11">
        <w:rPr>
          <w:shd w:val="clear" w:color="auto" w:fill="FFFFFF"/>
        </w:rPr>
        <w:t xml:space="preserve">int vlan 21 </w:t>
      </w:r>
    </w:p>
    <w:p w14:paraId="015EEABB" w14:textId="77777777" w:rsidR="009069CE" w:rsidRPr="009069CE" w:rsidRDefault="00E81F11" w:rsidP="00385A71">
      <w:pPr>
        <w:pStyle w:val="Nidungvnbn"/>
        <w:rPr>
          <w:b/>
          <w:color w:val="000000"/>
        </w:rPr>
      </w:pPr>
      <w:r w:rsidRPr="00E81F11">
        <w:rPr>
          <w:shd w:val="clear" w:color="auto" w:fill="FFFFFF"/>
        </w:rPr>
        <w:t xml:space="preserve">standby 10 ip 192.168.2.3 </w:t>
      </w:r>
    </w:p>
    <w:p w14:paraId="0F1E4C65"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6C14BA36" w14:textId="77777777" w:rsidR="009069CE" w:rsidRPr="009069CE" w:rsidRDefault="00E81F11" w:rsidP="00385A71">
      <w:pPr>
        <w:pStyle w:val="Nidungvnbn"/>
        <w:rPr>
          <w:b/>
          <w:color w:val="000000"/>
        </w:rPr>
      </w:pPr>
      <w:r w:rsidRPr="00E81F11">
        <w:rPr>
          <w:shd w:val="clear" w:color="auto" w:fill="FFFFFF"/>
        </w:rPr>
        <w:t xml:space="preserve">standby 10 preempt </w:t>
      </w:r>
    </w:p>
    <w:p w14:paraId="0D74C7DC" w14:textId="77777777" w:rsidR="009069CE" w:rsidRPr="009069CE" w:rsidRDefault="00E81F11" w:rsidP="00385A71">
      <w:pPr>
        <w:pStyle w:val="Nidungvnbn"/>
        <w:rPr>
          <w:b/>
          <w:color w:val="000000"/>
        </w:rPr>
      </w:pPr>
      <w:r w:rsidRPr="00E81F11">
        <w:rPr>
          <w:shd w:val="clear" w:color="auto" w:fill="FFFFFF"/>
        </w:rPr>
        <w:t xml:space="preserve">int vlan 22 </w:t>
      </w:r>
    </w:p>
    <w:p w14:paraId="727C4789" w14:textId="77777777" w:rsidR="009069CE" w:rsidRPr="009069CE" w:rsidRDefault="00E81F11" w:rsidP="00385A71">
      <w:pPr>
        <w:pStyle w:val="Nidungvnbn"/>
        <w:rPr>
          <w:b/>
          <w:color w:val="000000"/>
        </w:rPr>
      </w:pPr>
      <w:r w:rsidRPr="00E81F11">
        <w:rPr>
          <w:shd w:val="clear" w:color="auto" w:fill="FFFFFF"/>
        </w:rPr>
        <w:t xml:space="preserve">standby 10 ip 192.168.2.35 </w:t>
      </w:r>
    </w:p>
    <w:p w14:paraId="5D1FD41E"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6AFBE7D5" w14:textId="77777777" w:rsidR="009069CE" w:rsidRPr="009069CE" w:rsidRDefault="00E81F11" w:rsidP="00385A71">
      <w:pPr>
        <w:pStyle w:val="Nidungvnbn"/>
        <w:rPr>
          <w:b/>
          <w:color w:val="000000"/>
        </w:rPr>
      </w:pPr>
      <w:r w:rsidRPr="00E81F11">
        <w:rPr>
          <w:shd w:val="clear" w:color="auto" w:fill="FFFFFF"/>
        </w:rPr>
        <w:t xml:space="preserve">standby 10 preempt int vlan 23 </w:t>
      </w:r>
    </w:p>
    <w:p w14:paraId="39665E51" w14:textId="77777777" w:rsidR="009069CE" w:rsidRPr="009069CE" w:rsidRDefault="00E81F11" w:rsidP="00385A71">
      <w:pPr>
        <w:pStyle w:val="Nidungvnbn"/>
        <w:rPr>
          <w:b/>
          <w:color w:val="000000"/>
        </w:rPr>
      </w:pPr>
      <w:r w:rsidRPr="00E81F11">
        <w:rPr>
          <w:shd w:val="clear" w:color="auto" w:fill="FFFFFF"/>
        </w:rPr>
        <w:t xml:space="preserve">standby 10 ip 192.168.2.67 </w:t>
      </w:r>
    </w:p>
    <w:p w14:paraId="014AF417"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4606752A" w14:textId="77777777" w:rsidR="009069CE" w:rsidRPr="009069CE" w:rsidRDefault="00E81F11" w:rsidP="00385A71">
      <w:pPr>
        <w:pStyle w:val="Nidungvnbn"/>
        <w:rPr>
          <w:b/>
          <w:color w:val="000000"/>
        </w:rPr>
      </w:pPr>
      <w:r w:rsidRPr="00E81F11">
        <w:rPr>
          <w:shd w:val="clear" w:color="auto" w:fill="FFFFFF"/>
        </w:rPr>
        <w:t xml:space="preserve">standby 10 preempt </w:t>
      </w:r>
    </w:p>
    <w:p w14:paraId="35AFE370" w14:textId="77777777" w:rsidR="00EA06ED" w:rsidRPr="00EA06ED" w:rsidRDefault="00E81F11" w:rsidP="00385A71">
      <w:pPr>
        <w:pStyle w:val="Nidungvnbn"/>
        <w:rPr>
          <w:b/>
          <w:color w:val="000000"/>
        </w:rPr>
      </w:pPr>
      <w:r w:rsidRPr="00E81F11">
        <w:rPr>
          <w:shd w:val="clear" w:color="auto" w:fill="FFFFFF"/>
        </w:rPr>
        <w:t xml:space="preserve">int vlan 24 </w:t>
      </w:r>
    </w:p>
    <w:p w14:paraId="302D717C" w14:textId="77777777" w:rsidR="00EA06ED" w:rsidRPr="00EA06ED" w:rsidRDefault="00E81F11" w:rsidP="00385A71">
      <w:pPr>
        <w:pStyle w:val="Nidungvnbn"/>
        <w:rPr>
          <w:b/>
          <w:color w:val="000000"/>
        </w:rPr>
      </w:pPr>
      <w:r w:rsidRPr="00E81F11">
        <w:rPr>
          <w:shd w:val="clear" w:color="auto" w:fill="FFFFFF"/>
        </w:rPr>
        <w:t xml:space="preserve">standby 10 ip 192.168.2.99 </w:t>
      </w:r>
    </w:p>
    <w:p w14:paraId="4B1327AA"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39754085" w14:textId="77777777" w:rsidR="00EA06ED" w:rsidRPr="00EA06ED" w:rsidRDefault="00E81F11" w:rsidP="00385A71">
      <w:pPr>
        <w:pStyle w:val="Nidungvnbn"/>
        <w:rPr>
          <w:b/>
          <w:color w:val="000000"/>
        </w:rPr>
      </w:pPr>
      <w:r w:rsidRPr="00E81F11">
        <w:rPr>
          <w:shd w:val="clear" w:color="auto" w:fill="FFFFFF"/>
        </w:rPr>
        <w:lastRenderedPageBreak/>
        <w:t xml:space="preserve">standby 10 preempt int vlan 31 </w:t>
      </w:r>
    </w:p>
    <w:p w14:paraId="785BD5D7" w14:textId="77777777" w:rsidR="00EA06ED" w:rsidRPr="00EA06ED" w:rsidRDefault="00E81F11" w:rsidP="00385A71">
      <w:pPr>
        <w:pStyle w:val="Nidungvnbn"/>
        <w:rPr>
          <w:b/>
          <w:color w:val="000000"/>
        </w:rPr>
      </w:pPr>
      <w:r w:rsidRPr="00E81F11">
        <w:rPr>
          <w:shd w:val="clear" w:color="auto" w:fill="FFFFFF"/>
        </w:rPr>
        <w:t xml:space="preserve">standby 10 ip 192.168.3.3 </w:t>
      </w:r>
    </w:p>
    <w:p w14:paraId="6DB7A67C"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3EBE254D" w14:textId="77777777" w:rsidR="00EA06ED" w:rsidRPr="00EA06ED" w:rsidRDefault="00E81F11" w:rsidP="00385A71">
      <w:pPr>
        <w:pStyle w:val="Nidungvnbn"/>
        <w:rPr>
          <w:b/>
          <w:color w:val="000000"/>
        </w:rPr>
      </w:pPr>
      <w:r w:rsidRPr="00E81F11">
        <w:rPr>
          <w:shd w:val="clear" w:color="auto" w:fill="FFFFFF"/>
        </w:rPr>
        <w:t xml:space="preserve">standby 10 preempt </w:t>
      </w:r>
    </w:p>
    <w:p w14:paraId="32211B72" w14:textId="77777777" w:rsidR="00EA06ED" w:rsidRPr="00EA06ED" w:rsidRDefault="00E81F11" w:rsidP="00385A71">
      <w:pPr>
        <w:pStyle w:val="Nidungvnbn"/>
        <w:rPr>
          <w:b/>
          <w:color w:val="000000"/>
        </w:rPr>
      </w:pPr>
      <w:r w:rsidRPr="00E81F11">
        <w:rPr>
          <w:shd w:val="clear" w:color="auto" w:fill="FFFFFF"/>
        </w:rPr>
        <w:t xml:space="preserve">int vlan 32 </w:t>
      </w:r>
    </w:p>
    <w:p w14:paraId="4002178B" w14:textId="77777777" w:rsidR="00EA06ED" w:rsidRPr="00EA06ED" w:rsidRDefault="00E81F11" w:rsidP="00385A71">
      <w:pPr>
        <w:pStyle w:val="Nidungvnbn"/>
        <w:rPr>
          <w:b/>
          <w:color w:val="000000"/>
        </w:rPr>
      </w:pPr>
      <w:r w:rsidRPr="00E81F11">
        <w:rPr>
          <w:shd w:val="clear" w:color="auto" w:fill="FFFFFF"/>
        </w:rPr>
        <w:t xml:space="preserve">standby 10 ip 192.168.3.35 </w:t>
      </w:r>
    </w:p>
    <w:p w14:paraId="6CE46699"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09659FB4" w14:textId="77777777" w:rsidR="00EA06ED" w:rsidRPr="00EA06ED" w:rsidRDefault="00E81F11" w:rsidP="00385A71">
      <w:pPr>
        <w:pStyle w:val="Nidungvnbn"/>
        <w:rPr>
          <w:b/>
          <w:color w:val="000000"/>
        </w:rPr>
      </w:pPr>
      <w:r w:rsidRPr="00E81F11">
        <w:rPr>
          <w:shd w:val="clear" w:color="auto" w:fill="FFFFFF"/>
        </w:rPr>
        <w:t xml:space="preserve">standby 10 preempt </w:t>
      </w:r>
    </w:p>
    <w:p w14:paraId="4F308EEA" w14:textId="77777777" w:rsidR="00EA06ED" w:rsidRPr="00EA06ED" w:rsidRDefault="00E81F11" w:rsidP="00385A71">
      <w:pPr>
        <w:pStyle w:val="Nidungvnbn"/>
        <w:rPr>
          <w:b/>
          <w:color w:val="000000"/>
        </w:rPr>
      </w:pPr>
      <w:r w:rsidRPr="00E81F11">
        <w:rPr>
          <w:shd w:val="clear" w:color="auto" w:fill="FFFFFF"/>
        </w:rPr>
        <w:t xml:space="preserve">int vlan 33 </w:t>
      </w:r>
    </w:p>
    <w:p w14:paraId="19F90DE2" w14:textId="77777777" w:rsidR="00EA06ED" w:rsidRPr="00EA06ED" w:rsidRDefault="00E81F11" w:rsidP="00385A71">
      <w:pPr>
        <w:pStyle w:val="Nidungvnbn"/>
        <w:rPr>
          <w:b/>
          <w:color w:val="000000"/>
        </w:rPr>
      </w:pPr>
      <w:r w:rsidRPr="00E81F11">
        <w:rPr>
          <w:shd w:val="clear" w:color="auto" w:fill="FFFFFF"/>
        </w:rPr>
        <w:t xml:space="preserve">standby 10 ip 192.168.3.67 </w:t>
      </w:r>
    </w:p>
    <w:p w14:paraId="3D63BED2"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45EB53F5" w14:textId="77777777" w:rsidR="00EA06ED" w:rsidRPr="00EA06ED" w:rsidRDefault="00E81F11" w:rsidP="00385A71">
      <w:pPr>
        <w:pStyle w:val="Nidungvnbn"/>
        <w:rPr>
          <w:b/>
          <w:color w:val="000000"/>
        </w:rPr>
      </w:pPr>
      <w:r w:rsidRPr="00E81F11">
        <w:rPr>
          <w:shd w:val="clear" w:color="auto" w:fill="FFFFFF"/>
        </w:rPr>
        <w:t xml:space="preserve">standby 10 preempt </w:t>
      </w:r>
    </w:p>
    <w:p w14:paraId="32627C20" w14:textId="77777777" w:rsidR="00EA06ED" w:rsidRPr="00EA06ED" w:rsidRDefault="00E81F11" w:rsidP="00385A71">
      <w:pPr>
        <w:pStyle w:val="Nidungvnbn"/>
        <w:rPr>
          <w:b/>
          <w:color w:val="000000"/>
        </w:rPr>
      </w:pPr>
      <w:r w:rsidRPr="00E81F11">
        <w:rPr>
          <w:shd w:val="clear" w:color="auto" w:fill="FFFFFF"/>
        </w:rPr>
        <w:t xml:space="preserve">int vlan 34 </w:t>
      </w:r>
    </w:p>
    <w:p w14:paraId="3E5A83A9" w14:textId="77777777" w:rsidR="00EA06ED" w:rsidRPr="00EA06ED" w:rsidRDefault="00E81F11" w:rsidP="00385A71">
      <w:pPr>
        <w:pStyle w:val="Nidungvnbn"/>
        <w:rPr>
          <w:b/>
          <w:color w:val="000000"/>
        </w:rPr>
      </w:pPr>
      <w:r w:rsidRPr="00E81F11">
        <w:rPr>
          <w:shd w:val="clear" w:color="auto" w:fill="FFFFFF"/>
        </w:rPr>
        <w:t xml:space="preserve">standby 10 ip 192.168.3.99 </w:t>
      </w:r>
    </w:p>
    <w:p w14:paraId="6ADA234C"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73336E10" w14:textId="7511FDF9" w:rsidR="00CC392E" w:rsidRPr="007F1962" w:rsidRDefault="00E81F11" w:rsidP="00385A71">
      <w:pPr>
        <w:pStyle w:val="Nidungvnbn"/>
        <w:rPr>
          <w:b/>
          <w:color w:val="000000"/>
        </w:rPr>
      </w:pPr>
      <w:r w:rsidRPr="00E81F11">
        <w:rPr>
          <w:shd w:val="clear" w:color="auto" w:fill="FFFFFF"/>
        </w:rPr>
        <w:t>standby 10 preempt</w:t>
      </w:r>
    </w:p>
    <w:p w14:paraId="4E493E87" w14:textId="0229E565" w:rsidR="007F1962" w:rsidRDefault="007F1962" w:rsidP="007F1962">
      <w:pPr>
        <w:pStyle w:val="Tiumccp1"/>
        <w:ind w:left="360"/>
        <w:rPr>
          <w:b w:val="0"/>
          <w:color w:val="000000"/>
          <w:sz w:val="26"/>
          <w:szCs w:val="26"/>
        </w:rPr>
      </w:pPr>
    </w:p>
    <w:p w14:paraId="1C51FC01" w14:textId="5AC76470" w:rsidR="00B32F09" w:rsidRDefault="00B32F09" w:rsidP="007F1962">
      <w:pPr>
        <w:pStyle w:val="Tiumccp1"/>
        <w:ind w:left="360"/>
        <w:rPr>
          <w:b w:val="0"/>
          <w:color w:val="000000"/>
          <w:sz w:val="26"/>
          <w:szCs w:val="26"/>
        </w:rPr>
      </w:pPr>
      <w:r w:rsidRPr="00B32F09">
        <w:rPr>
          <w:b w:val="0"/>
          <w:noProof/>
          <w:color w:val="000000"/>
          <w:sz w:val="26"/>
          <w:szCs w:val="26"/>
          <w:lang w:val="en-AU" w:eastAsia="en-AU"/>
        </w:rPr>
        <w:lastRenderedPageBreak/>
        <w:drawing>
          <wp:anchor distT="0" distB="0" distL="114300" distR="114300" simplePos="0" relativeHeight="251685888" behindDoc="0" locked="0" layoutInCell="1" allowOverlap="1" wp14:anchorId="2E64F0D5" wp14:editId="77CF29E1">
            <wp:simplePos x="0" y="0"/>
            <wp:positionH relativeFrom="page">
              <wp:posOffset>1260475</wp:posOffset>
            </wp:positionH>
            <wp:positionV relativeFrom="paragraph">
              <wp:posOffset>281305</wp:posOffset>
            </wp:positionV>
            <wp:extent cx="5791835" cy="5821045"/>
            <wp:effectExtent l="0" t="0" r="0" b="8255"/>
            <wp:wrapTight wrapText="bothSides">
              <wp:wrapPolygon edited="0">
                <wp:start x="0" y="0"/>
                <wp:lineTo x="0" y="21560"/>
                <wp:lineTo x="21527" y="21560"/>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821045"/>
                    </a:xfrm>
                    <a:prstGeom prst="rect">
                      <a:avLst/>
                    </a:prstGeom>
                  </pic:spPr>
                </pic:pic>
              </a:graphicData>
            </a:graphic>
          </wp:anchor>
        </w:drawing>
      </w:r>
    </w:p>
    <w:p w14:paraId="0FE981A0" w14:textId="5A08432C" w:rsidR="00B32F09" w:rsidRDefault="00B32F09" w:rsidP="007F1962">
      <w:pPr>
        <w:pStyle w:val="Tiumccp1"/>
        <w:ind w:left="360"/>
        <w:rPr>
          <w:b w:val="0"/>
          <w:color w:val="000000"/>
          <w:sz w:val="26"/>
          <w:szCs w:val="26"/>
        </w:rPr>
      </w:pPr>
    </w:p>
    <w:p w14:paraId="0A05DC9C" w14:textId="141018C1" w:rsidR="00650E3B" w:rsidRDefault="00650E3B" w:rsidP="007F1962">
      <w:pPr>
        <w:pStyle w:val="Tiumccp1"/>
        <w:ind w:left="360"/>
        <w:rPr>
          <w:b w:val="0"/>
          <w:color w:val="000000"/>
          <w:sz w:val="26"/>
          <w:szCs w:val="26"/>
        </w:rPr>
      </w:pPr>
      <w:r w:rsidRPr="00650E3B">
        <w:rPr>
          <w:b w:val="0"/>
          <w:noProof/>
          <w:color w:val="000000"/>
          <w:sz w:val="26"/>
          <w:szCs w:val="26"/>
          <w:lang w:val="en-AU" w:eastAsia="en-AU"/>
        </w:rPr>
        <w:lastRenderedPageBreak/>
        <w:drawing>
          <wp:anchor distT="0" distB="0" distL="114300" distR="114300" simplePos="0" relativeHeight="251687936" behindDoc="0" locked="0" layoutInCell="1" allowOverlap="1" wp14:anchorId="48925C62" wp14:editId="43EED8B6">
            <wp:simplePos x="0" y="0"/>
            <wp:positionH relativeFrom="page">
              <wp:posOffset>1260475</wp:posOffset>
            </wp:positionH>
            <wp:positionV relativeFrom="paragraph">
              <wp:posOffset>285750</wp:posOffset>
            </wp:positionV>
            <wp:extent cx="5791835" cy="5867400"/>
            <wp:effectExtent l="0" t="0" r="0" b="0"/>
            <wp:wrapTight wrapText="bothSides">
              <wp:wrapPolygon edited="0">
                <wp:start x="0" y="0"/>
                <wp:lineTo x="0" y="21530"/>
                <wp:lineTo x="21527" y="21530"/>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867400"/>
                    </a:xfrm>
                    <a:prstGeom prst="rect">
                      <a:avLst/>
                    </a:prstGeom>
                  </pic:spPr>
                </pic:pic>
              </a:graphicData>
            </a:graphic>
          </wp:anchor>
        </w:drawing>
      </w:r>
    </w:p>
    <w:p w14:paraId="6C948C5B" w14:textId="4EE89F4C" w:rsidR="00650E3B" w:rsidRDefault="00650E3B" w:rsidP="007F1962">
      <w:pPr>
        <w:pStyle w:val="Tiumccp1"/>
        <w:ind w:left="360"/>
        <w:rPr>
          <w:b w:val="0"/>
          <w:color w:val="000000"/>
          <w:sz w:val="26"/>
          <w:szCs w:val="26"/>
        </w:rPr>
      </w:pPr>
    </w:p>
    <w:p w14:paraId="4D33F535" w14:textId="437E3D3A" w:rsidR="00650E3B" w:rsidRDefault="00650E3B" w:rsidP="007F1962">
      <w:pPr>
        <w:pStyle w:val="Tiumccp1"/>
        <w:ind w:left="360"/>
        <w:rPr>
          <w:b w:val="0"/>
          <w:color w:val="000000"/>
          <w:sz w:val="26"/>
          <w:szCs w:val="26"/>
        </w:rPr>
      </w:pPr>
      <w:r w:rsidRPr="00650E3B">
        <w:rPr>
          <w:b w:val="0"/>
          <w:noProof/>
          <w:color w:val="000000"/>
          <w:sz w:val="26"/>
          <w:szCs w:val="26"/>
          <w:lang w:val="en-AU" w:eastAsia="en-AU"/>
        </w:rPr>
        <w:lastRenderedPageBreak/>
        <w:drawing>
          <wp:anchor distT="0" distB="0" distL="114300" distR="114300" simplePos="0" relativeHeight="251689984" behindDoc="0" locked="0" layoutInCell="1" allowOverlap="1" wp14:anchorId="5CFFC3A5" wp14:editId="3AE70354">
            <wp:simplePos x="0" y="0"/>
            <wp:positionH relativeFrom="page">
              <wp:posOffset>1260475</wp:posOffset>
            </wp:positionH>
            <wp:positionV relativeFrom="paragraph">
              <wp:posOffset>285750</wp:posOffset>
            </wp:positionV>
            <wp:extent cx="5791835" cy="5833745"/>
            <wp:effectExtent l="0" t="0" r="0" b="0"/>
            <wp:wrapTight wrapText="bothSides">
              <wp:wrapPolygon edited="0">
                <wp:start x="0" y="0"/>
                <wp:lineTo x="0" y="21513"/>
                <wp:lineTo x="21527" y="21513"/>
                <wp:lineTo x="215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833745"/>
                    </a:xfrm>
                    <a:prstGeom prst="rect">
                      <a:avLst/>
                    </a:prstGeom>
                  </pic:spPr>
                </pic:pic>
              </a:graphicData>
            </a:graphic>
          </wp:anchor>
        </w:drawing>
      </w:r>
    </w:p>
    <w:p w14:paraId="347CCFEE" w14:textId="6F9692D2" w:rsidR="00650E3B" w:rsidRDefault="00650E3B" w:rsidP="007F1962">
      <w:pPr>
        <w:pStyle w:val="Tiumccp1"/>
        <w:ind w:left="360"/>
        <w:rPr>
          <w:b w:val="0"/>
          <w:color w:val="000000"/>
          <w:sz w:val="26"/>
          <w:szCs w:val="26"/>
        </w:rPr>
      </w:pPr>
    </w:p>
    <w:p w14:paraId="7E8B6E68" w14:textId="08D7FA34" w:rsidR="00650E3B" w:rsidRDefault="00650E3B" w:rsidP="007F1962">
      <w:pPr>
        <w:pStyle w:val="Tiumccp1"/>
        <w:ind w:left="360"/>
        <w:rPr>
          <w:b w:val="0"/>
          <w:color w:val="000000"/>
          <w:sz w:val="26"/>
          <w:szCs w:val="26"/>
        </w:rPr>
      </w:pPr>
    </w:p>
    <w:p w14:paraId="60A65CE1" w14:textId="77777777" w:rsidR="00650E3B" w:rsidRPr="00E81F11" w:rsidRDefault="00650E3B" w:rsidP="007F1962">
      <w:pPr>
        <w:pStyle w:val="Tiumccp1"/>
        <w:ind w:left="360"/>
        <w:rPr>
          <w:b w:val="0"/>
          <w:color w:val="000000"/>
          <w:sz w:val="26"/>
          <w:szCs w:val="26"/>
        </w:rPr>
      </w:pPr>
    </w:p>
    <w:p w14:paraId="386D407B" w14:textId="77777777" w:rsidR="00385A71" w:rsidRPr="00385A71" w:rsidRDefault="0072266E" w:rsidP="00385A71">
      <w:pPr>
        <w:pStyle w:val="Nidungvnbn"/>
        <w:rPr>
          <w:b/>
        </w:rPr>
      </w:pPr>
      <w:r w:rsidRPr="00385A71">
        <w:rPr>
          <w:b/>
        </w:rPr>
        <w:t xml:space="preserve">Multilayer Switch </w:t>
      </w:r>
      <w:r w:rsidR="00B3061D" w:rsidRPr="00385A71">
        <w:rPr>
          <w:b/>
          <w:lang w:val="vi-VN"/>
        </w:rPr>
        <w:t>2 tại HCM</w:t>
      </w:r>
    </w:p>
    <w:p w14:paraId="08612961" w14:textId="054B64F8" w:rsidR="007F1962" w:rsidRPr="007F1962" w:rsidRDefault="00E81F11" w:rsidP="00385A71">
      <w:pPr>
        <w:pStyle w:val="Nidungvnbn"/>
        <w:rPr>
          <w:b/>
          <w:color w:val="000000"/>
        </w:rPr>
      </w:pPr>
      <w:r w:rsidRPr="00EA06ED">
        <w:rPr>
          <w:shd w:val="clear" w:color="auto" w:fill="FFFFFF"/>
        </w:rPr>
        <w:t xml:space="preserve">int vlan 11 </w:t>
      </w:r>
    </w:p>
    <w:p w14:paraId="39921051" w14:textId="77777777" w:rsidR="007F1962" w:rsidRPr="007F1962" w:rsidRDefault="00E81F11" w:rsidP="00385A71">
      <w:pPr>
        <w:pStyle w:val="Nidungvnbn"/>
        <w:rPr>
          <w:b/>
          <w:color w:val="000000"/>
        </w:rPr>
      </w:pPr>
      <w:r w:rsidRPr="00EA06ED">
        <w:rPr>
          <w:shd w:val="clear" w:color="auto" w:fill="FFFFFF"/>
        </w:rPr>
        <w:lastRenderedPageBreak/>
        <w:t xml:space="preserve">standby 10 ip 192.168.1.3 </w:t>
      </w:r>
    </w:p>
    <w:p w14:paraId="61AA9D7E" w14:textId="77777777" w:rsidR="007F1962" w:rsidRPr="007F1962" w:rsidRDefault="00E81F11" w:rsidP="00385A71">
      <w:pPr>
        <w:pStyle w:val="Nidungvnbn"/>
        <w:rPr>
          <w:b/>
          <w:color w:val="000000"/>
        </w:rPr>
      </w:pPr>
      <w:r w:rsidRPr="00EA06ED">
        <w:rPr>
          <w:shd w:val="clear" w:color="auto" w:fill="FFFFFF"/>
        </w:rPr>
        <w:t xml:space="preserve">int vlan 12 </w:t>
      </w:r>
    </w:p>
    <w:p w14:paraId="6DB3DD7E" w14:textId="77777777" w:rsidR="007F1962" w:rsidRPr="007F1962" w:rsidRDefault="00E81F11" w:rsidP="00385A71">
      <w:pPr>
        <w:pStyle w:val="Nidungvnbn"/>
        <w:rPr>
          <w:b/>
          <w:color w:val="000000"/>
        </w:rPr>
      </w:pPr>
      <w:r w:rsidRPr="00EA06ED">
        <w:rPr>
          <w:shd w:val="clear" w:color="auto" w:fill="FFFFFF"/>
        </w:rPr>
        <w:t xml:space="preserve">standby 10 ip 192.168.1.35 </w:t>
      </w:r>
    </w:p>
    <w:p w14:paraId="4AAAA91C" w14:textId="77777777" w:rsidR="007F1962" w:rsidRPr="007F1962" w:rsidRDefault="00E81F11" w:rsidP="00385A71">
      <w:pPr>
        <w:pStyle w:val="Nidungvnbn"/>
        <w:rPr>
          <w:b/>
          <w:color w:val="000000"/>
        </w:rPr>
      </w:pPr>
      <w:r w:rsidRPr="00EA06ED">
        <w:rPr>
          <w:shd w:val="clear" w:color="auto" w:fill="FFFFFF"/>
        </w:rPr>
        <w:t xml:space="preserve">int vlan 13 </w:t>
      </w:r>
    </w:p>
    <w:p w14:paraId="04998DDE" w14:textId="77777777" w:rsidR="007F1962" w:rsidRPr="007F1962" w:rsidRDefault="00E81F11" w:rsidP="00385A71">
      <w:pPr>
        <w:pStyle w:val="Nidungvnbn"/>
        <w:rPr>
          <w:b/>
          <w:color w:val="000000"/>
        </w:rPr>
      </w:pPr>
      <w:r w:rsidRPr="00EA06ED">
        <w:rPr>
          <w:shd w:val="clear" w:color="auto" w:fill="FFFFFF"/>
        </w:rPr>
        <w:t xml:space="preserve">standby 10 ip 192.168.1.67 </w:t>
      </w:r>
    </w:p>
    <w:p w14:paraId="18520FF2" w14:textId="77777777" w:rsidR="007F1962" w:rsidRPr="007F1962" w:rsidRDefault="00E81F11" w:rsidP="00385A71">
      <w:pPr>
        <w:pStyle w:val="Nidungvnbn"/>
        <w:rPr>
          <w:b/>
          <w:color w:val="000000"/>
        </w:rPr>
      </w:pPr>
      <w:r w:rsidRPr="00EA06ED">
        <w:rPr>
          <w:shd w:val="clear" w:color="auto" w:fill="FFFFFF"/>
        </w:rPr>
        <w:t xml:space="preserve">int vlan 14 </w:t>
      </w:r>
    </w:p>
    <w:p w14:paraId="06951461" w14:textId="77777777" w:rsidR="007F1962" w:rsidRPr="007F1962" w:rsidRDefault="00E81F11" w:rsidP="00385A71">
      <w:pPr>
        <w:pStyle w:val="Nidungvnbn"/>
        <w:rPr>
          <w:b/>
          <w:color w:val="000000"/>
        </w:rPr>
      </w:pPr>
      <w:r w:rsidRPr="00EA06ED">
        <w:rPr>
          <w:shd w:val="clear" w:color="auto" w:fill="FFFFFF"/>
        </w:rPr>
        <w:t xml:space="preserve">standby 10 ip 192.168.1.99 </w:t>
      </w:r>
    </w:p>
    <w:p w14:paraId="36DB64FE" w14:textId="77777777" w:rsidR="007F1962" w:rsidRPr="007F1962" w:rsidRDefault="00E81F11" w:rsidP="00385A71">
      <w:pPr>
        <w:pStyle w:val="Nidungvnbn"/>
        <w:rPr>
          <w:b/>
          <w:color w:val="000000"/>
        </w:rPr>
      </w:pPr>
      <w:r w:rsidRPr="00EA06ED">
        <w:rPr>
          <w:shd w:val="clear" w:color="auto" w:fill="FFFFFF"/>
        </w:rPr>
        <w:t xml:space="preserve">int vlan 21 </w:t>
      </w:r>
    </w:p>
    <w:p w14:paraId="691369D4" w14:textId="77777777" w:rsidR="007F1962" w:rsidRPr="007F1962" w:rsidRDefault="00E81F11" w:rsidP="00385A71">
      <w:pPr>
        <w:pStyle w:val="Nidungvnbn"/>
        <w:rPr>
          <w:b/>
          <w:color w:val="000000"/>
        </w:rPr>
      </w:pPr>
      <w:r w:rsidRPr="00EA06ED">
        <w:rPr>
          <w:shd w:val="clear" w:color="auto" w:fill="FFFFFF"/>
        </w:rPr>
        <w:t xml:space="preserve">standby 10 ip 192.168.2.3 </w:t>
      </w:r>
    </w:p>
    <w:p w14:paraId="14288AA6" w14:textId="77777777" w:rsidR="007F1962" w:rsidRPr="007F1962" w:rsidRDefault="00E81F11" w:rsidP="00385A71">
      <w:pPr>
        <w:pStyle w:val="Nidungvnbn"/>
        <w:rPr>
          <w:b/>
          <w:color w:val="000000"/>
        </w:rPr>
      </w:pPr>
      <w:r w:rsidRPr="00EA06ED">
        <w:rPr>
          <w:shd w:val="clear" w:color="auto" w:fill="FFFFFF"/>
        </w:rPr>
        <w:t xml:space="preserve">int vlan 22 </w:t>
      </w:r>
    </w:p>
    <w:p w14:paraId="674EC1B6" w14:textId="77777777" w:rsidR="007F1962" w:rsidRPr="007F1962" w:rsidRDefault="00E81F11" w:rsidP="00385A71">
      <w:pPr>
        <w:pStyle w:val="Nidungvnbn"/>
        <w:rPr>
          <w:b/>
          <w:color w:val="000000"/>
        </w:rPr>
      </w:pPr>
      <w:r w:rsidRPr="00EA06ED">
        <w:rPr>
          <w:shd w:val="clear" w:color="auto" w:fill="FFFFFF"/>
        </w:rPr>
        <w:t xml:space="preserve">standby 10 ip 192.168.2.35 </w:t>
      </w:r>
    </w:p>
    <w:p w14:paraId="5DD8ACE3" w14:textId="77777777" w:rsidR="007F1962" w:rsidRPr="007F1962" w:rsidRDefault="00E81F11" w:rsidP="00385A71">
      <w:pPr>
        <w:pStyle w:val="Nidungvnbn"/>
        <w:rPr>
          <w:b/>
          <w:color w:val="000000"/>
        </w:rPr>
      </w:pPr>
      <w:r w:rsidRPr="00EA06ED">
        <w:rPr>
          <w:shd w:val="clear" w:color="auto" w:fill="FFFFFF"/>
        </w:rPr>
        <w:t xml:space="preserve">int vlan 23 </w:t>
      </w:r>
    </w:p>
    <w:p w14:paraId="4F9B90B6" w14:textId="77777777" w:rsidR="007F1962" w:rsidRPr="007F1962" w:rsidRDefault="00E81F11" w:rsidP="00385A71">
      <w:pPr>
        <w:pStyle w:val="Nidungvnbn"/>
        <w:rPr>
          <w:b/>
          <w:color w:val="000000"/>
        </w:rPr>
      </w:pPr>
      <w:r w:rsidRPr="00EA06ED">
        <w:rPr>
          <w:shd w:val="clear" w:color="auto" w:fill="FFFFFF"/>
        </w:rPr>
        <w:t xml:space="preserve">standby 10 ip 192.168.2.67 </w:t>
      </w:r>
    </w:p>
    <w:p w14:paraId="714ECCD4" w14:textId="77777777" w:rsidR="007F1962" w:rsidRPr="007F1962" w:rsidRDefault="00E81F11" w:rsidP="00385A71">
      <w:pPr>
        <w:pStyle w:val="Nidungvnbn"/>
        <w:rPr>
          <w:b/>
          <w:color w:val="000000"/>
        </w:rPr>
      </w:pPr>
      <w:r w:rsidRPr="00EA06ED">
        <w:rPr>
          <w:shd w:val="clear" w:color="auto" w:fill="FFFFFF"/>
        </w:rPr>
        <w:t xml:space="preserve">int vlan 24 </w:t>
      </w:r>
    </w:p>
    <w:p w14:paraId="7EFD96F5" w14:textId="77777777" w:rsidR="00B32F09" w:rsidRPr="00B32F09" w:rsidRDefault="00E81F11" w:rsidP="00385A71">
      <w:pPr>
        <w:pStyle w:val="Nidungvnbn"/>
        <w:rPr>
          <w:b/>
          <w:color w:val="000000"/>
        </w:rPr>
      </w:pPr>
      <w:r w:rsidRPr="00EA06ED">
        <w:rPr>
          <w:shd w:val="clear" w:color="auto" w:fill="FFFFFF"/>
        </w:rPr>
        <w:t xml:space="preserve">standby 10 ip 192.168.2.99 </w:t>
      </w:r>
    </w:p>
    <w:p w14:paraId="46DF6F2B" w14:textId="77777777" w:rsidR="00B32F09" w:rsidRPr="00B32F09" w:rsidRDefault="00E81F11" w:rsidP="00385A71">
      <w:pPr>
        <w:pStyle w:val="Nidungvnbn"/>
        <w:rPr>
          <w:b/>
          <w:color w:val="000000"/>
        </w:rPr>
      </w:pPr>
      <w:r w:rsidRPr="00EA06ED">
        <w:rPr>
          <w:shd w:val="clear" w:color="auto" w:fill="FFFFFF"/>
        </w:rPr>
        <w:t xml:space="preserve">int vlan 31 </w:t>
      </w:r>
    </w:p>
    <w:p w14:paraId="5B49D7AC" w14:textId="77777777" w:rsidR="00B32F09" w:rsidRPr="00B32F09" w:rsidRDefault="00E81F11" w:rsidP="00385A71">
      <w:pPr>
        <w:pStyle w:val="Nidungvnbn"/>
        <w:rPr>
          <w:b/>
          <w:color w:val="000000"/>
        </w:rPr>
      </w:pPr>
      <w:r w:rsidRPr="00EA06ED">
        <w:rPr>
          <w:shd w:val="clear" w:color="auto" w:fill="FFFFFF"/>
        </w:rPr>
        <w:t xml:space="preserve">standby 10 ip 192.168.3.3 </w:t>
      </w:r>
    </w:p>
    <w:p w14:paraId="501CDB4D" w14:textId="77777777" w:rsidR="00B32F09" w:rsidRPr="00B32F09" w:rsidRDefault="00E81F11" w:rsidP="00385A71">
      <w:pPr>
        <w:pStyle w:val="Nidungvnbn"/>
        <w:rPr>
          <w:b/>
          <w:color w:val="000000"/>
        </w:rPr>
      </w:pPr>
      <w:r w:rsidRPr="00EA06ED">
        <w:rPr>
          <w:shd w:val="clear" w:color="auto" w:fill="FFFFFF"/>
        </w:rPr>
        <w:t xml:space="preserve">int vlan 32 </w:t>
      </w:r>
    </w:p>
    <w:p w14:paraId="1ED7B4FD" w14:textId="77777777" w:rsidR="00B32F09" w:rsidRPr="00B32F09" w:rsidRDefault="00E81F11" w:rsidP="00385A71">
      <w:pPr>
        <w:pStyle w:val="Nidungvnbn"/>
        <w:rPr>
          <w:b/>
          <w:color w:val="000000"/>
        </w:rPr>
      </w:pPr>
      <w:r w:rsidRPr="00EA06ED">
        <w:rPr>
          <w:shd w:val="clear" w:color="auto" w:fill="FFFFFF"/>
        </w:rPr>
        <w:t xml:space="preserve">standby 10 ip 192.168.3.35 </w:t>
      </w:r>
    </w:p>
    <w:p w14:paraId="7E39638C" w14:textId="77777777" w:rsidR="00B32F09" w:rsidRPr="00B32F09" w:rsidRDefault="00E81F11" w:rsidP="00385A71">
      <w:pPr>
        <w:pStyle w:val="Nidungvnbn"/>
        <w:rPr>
          <w:b/>
          <w:color w:val="000000"/>
        </w:rPr>
      </w:pPr>
      <w:r w:rsidRPr="00EA06ED">
        <w:rPr>
          <w:shd w:val="clear" w:color="auto" w:fill="FFFFFF"/>
        </w:rPr>
        <w:t xml:space="preserve">int vlan 33 </w:t>
      </w:r>
    </w:p>
    <w:p w14:paraId="54A36CAF" w14:textId="77777777" w:rsidR="00B32F09" w:rsidRPr="00B32F09" w:rsidRDefault="00E81F11" w:rsidP="00385A71">
      <w:pPr>
        <w:pStyle w:val="Nidungvnbn"/>
        <w:rPr>
          <w:b/>
          <w:color w:val="000000"/>
        </w:rPr>
      </w:pPr>
      <w:r w:rsidRPr="00EA06ED">
        <w:rPr>
          <w:shd w:val="clear" w:color="auto" w:fill="FFFFFF"/>
        </w:rPr>
        <w:t xml:space="preserve">standby 10 ip 192.168.3.67 </w:t>
      </w:r>
    </w:p>
    <w:p w14:paraId="52F14720" w14:textId="77777777" w:rsidR="00B32F09" w:rsidRPr="00B32F09" w:rsidRDefault="00E81F11" w:rsidP="00385A71">
      <w:pPr>
        <w:pStyle w:val="Nidungvnbn"/>
        <w:rPr>
          <w:b/>
          <w:color w:val="000000"/>
        </w:rPr>
      </w:pPr>
      <w:r w:rsidRPr="00EA06ED">
        <w:rPr>
          <w:shd w:val="clear" w:color="auto" w:fill="FFFFFF"/>
        </w:rPr>
        <w:t xml:space="preserve">int vlan 34 </w:t>
      </w:r>
    </w:p>
    <w:p w14:paraId="1A71D67C" w14:textId="7E6E91B2" w:rsidR="00B32F09" w:rsidRPr="00265B3E" w:rsidRDefault="00E81F11" w:rsidP="00385A71">
      <w:pPr>
        <w:pStyle w:val="Nidungvnbn"/>
        <w:rPr>
          <w:b/>
          <w:color w:val="000000"/>
        </w:rPr>
      </w:pPr>
      <w:r w:rsidRPr="00EA06ED">
        <w:rPr>
          <w:shd w:val="clear" w:color="auto" w:fill="FFFFFF"/>
        </w:rPr>
        <w:t>standby 10 ip 192.168.3.99</w:t>
      </w:r>
      <w:r w:rsidR="00B32F09">
        <w:t>4</w:t>
      </w:r>
    </w:p>
    <w:p w14:paraId="72D867CD" w14:textId="609D65ED" w:rsidR="00265B3E" w:rsidRDefault="00265B3E" w:rsidP="00385A71">
      <w:pPr>
        <w:pStyle w:val="Nidungvnbn"/>
      </w:pPr>
    </w:p>
    <w:p w14:paraId="115C0DF7" w14:textId="7DA35A6C" w:rsidR="00265B3E" w:rsidRDefault="00265B3E" w:rsidP="00265B3E">
      <w:pPr>
        <w:pStyle w:val="Tiumccp1"/>
      </w:pPr>
      <w:r w:rsidRPr="00265B3E">
        <w:rPr>
          <w:noProof/>
          <w:lang w:val="en-AU" w:eastAsia="en-AU"/>
        </w:rPr>
        <w:lastRenderedPageBreak/>
        <w:drawing>
          <wp:anchor distT="0" distB="0" distL="114300" distR="114300" simplePos="0" relativeHeight="251692032" behindDoc="0" locked="0" layoutInCell="1" allowOverlap="1" wp14:anchorId="7ED0E541" wp14:editId="10C8DBFD">
            <wp:simplePos x="0" y="0"/>
            <wp:positionH relativeFrom="page">
              <wp:posOffset>1260475</wp:posOffset>
            </wp:positionH>
            <wp:positionV relativeFrom="paragraph">
              <wp:posOffset>309880</wp:posOffset>
            </wp:positionV>
            <wp:extent cx="5791835" cy="5845810"/>
            <wp:effectExtent l="0" t="0" r="0" b="2540"/>
            <wp:wrapTight wrapText="bothSides">
              <wp:wrapPolygon edited="0">
                <wp:start x="0" y="0"/>
                <wp:lineTo x="0" y="21539"/>
                <wp:lineTo x="21527" y="21539"/>
                <wp:lineTo x="2152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845810"/>
                    </a:xfrm>
                    <a:prstGeom prst="rect">
                      <a:avLst/>
                    </a:prstGeom>
                  </pic:spPr>
                </pic:pic>
              </a:graphicData>
            </a:graphic>
          </wp:anchor>
        </w:drawing>
      </w:r>
    </w:p>
    <w:p w14:paraId="6E2EDDBF" w14:textId="2949759A" w:rsidR="00265B3E" w:rsidRDefault="00265B3E" w:rsidP="00265B3E">
      <w:pPr>
        <w:pStyle w:val="Tiumccp1"/>
      </w:pPr>
    </w:p>
    <w:p w14:paraId="023161E7" w14:textId="6FAB5097" w:rsidR="00265B3E" w:rsidRDefault="00265B3E" w:rsidP="00265B3E">
      <w:pPr>
        <w:pStyle w:val="Tiumccp1"/>
      </w:pPr>
      <w:r w:rsidRPr="00265B3E">
        <w:rPr>
          <w:noProof/>
          <w:lang w:val="en-AU" w:eastAsia="en-AU"/>
        </w:rPr>
        <w:lastRenderedPageBreak/>
        <w:drawing>
          <wp:anchor distT="0" distB="0" distL="114300" distR="114300" simplePos="0" relativeHeight="251694080" behindDoc="0" locked="0" layoutInCell="1" allowOverlap="1" wp14:anchorId="1A3FAFDD" wp14:editId="2196DE43">
            <wp:simplePos x="0" y="0"/>
            <wp:positionH relativeFrom="page">
              <wp:posOffset>1260475</wp:posOffset>
            </wp:positionH>
            <wp:positionV relativeFrom="paragraph">
              <wp:posOffset>309880</wp:posOffset>
            </wp:positionV>
            <wp:extent cx="5791835" cy="5825490"/>
            <wp:effectExtent l="0" t="0" r="0" b="3810"/>
            <wp:wrapTight wrapText="bothSides">
              <wp:wrapPolygon edited="0">
                <wp:start x="0" y="0"/>
                <wp:lineTo x="0" y="21543"/>
                <wp:lineTo x="21527" y="21543"/>
                <wp:lineTo x="215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825490"/>
                    </a:xfrm>
                    <a:prstGeom prst="rect">
                      <a:avLst/>
                    </a:prstGeom>
                  </pic:spPr>
                </pic:pic>
              </a:graphicData>
            </a:graphic>
          </wp:anchor>
        </w:drawing>
      </w:r>
    </w:p>
    <w:p w14:paraId="7FB43B4D" w14:textId="22FF688A" w:rsidR="00265B3E" w:rsidRDefault="00265B3E" w:rsidP="00265B3E">
      <w:pPr>
        <w:pStyle w:val="Tiumccp1"/>
      </w:pPr>
    </w:p>
    <w:p w14:paraId="3B5A3BE4" w14:textId="5685C936" w:rsidR="00265B3E" w:rsidRDefault="00265B3E" w:rsidP="00265B3E">
      <w:pPr>
        <w:pStyle w:val="Tiumccp1"/>
      </w:pPr>
      <w:r w:rsidRPr="00265B3E">
        <w:rPr>
          <w:noProof/>
          <w:lang w:val="en-AU" w:eastAsia="en-AU"/>
        </w:rPr>
        <w:lastRenderedPageBreak/>
        <w:drawing>
          <wp:anchor distT="0" distB="0" distL="114300" distR="114300" simplePos="0" relativeHeight="251696128" behindDoc="0" locked="0" layoutInCell="1" allowOverlap="1" wp14:anchorId="6584EEE3" wp14:editId="6FEBD3BA">
            <wp:simplePos x="0" y="0"/>
            <wp:positionH relativeFrom="page">
              <wp:posOffset>1260475</wp:posOffset>
            </wp:positionH>
            <wp:positionV relativeFrom="paragraph">
              <wp:posOffset>309880</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80100"/>
                    </a:xfrm>
                    <a:prstGeom prst="rect">
                      <a:avLst/>
                    </a:prstGeom>
                  </pic:spPr>
                </pic:pic>
              </a:graphicData>
            </a:graphic>
          </wp:anchor>
        </w:drawing>
      </w:r>
    </w:p>
    <w:p w14:paraId="095BCCAD" w14:textId="5C40DEEF" w:rsidR="00265B3E" w:rsidRDefault="00265B3E" w:rsidP="00265B3E">
      <w:pPr>
        <w:pStyle w:val="Tiumccp1"/>
      </w:pPr>
    </w:p>
    <w:p w14:paraId="3FB566C4" w14:textId="41B05CA6" w:rsidR="00265B3E" w:rsidRPr="00A65CF8" w:rsidRDefault="00130801" w:rsidP="00385A71">
      <w:pPr>
        <w:pStyle w:val="Tiumccp1"/>
        <w:rPr>
          <w:lang w:val="vi-VN"/>
        </w:rPr>
      </w:pPr>
      <w:r>
        <w:rPr>
          <w:lang w:val="vi-VN"/>
        </w:rPr>
        <w:t xml:space="preserve">4.5 </w:t>
      </w:r>
      <w:r w:rsidRPr="00385A71">
        <w:t>Etherchannel</w:t>
      </w:r>
    </w:p>
    <w:p w14:paraId="5E5345F5" w14:textId="0B76021F" w:rsidR="0072266E" w:rsidRPr="00577F21" w:rsidRDefault="00130801" w:rsidP="00385A71">
      <w:pPr>
        <w:pStyle w:val="Tiumccp1"/>
      </w:pPr>
      <w:r>
        <w:rPr>
          <w:lang w:val="vi-VN"/>
        </w:rPr>
        <w:t xml:space="preserve">4.6 </w:t>
      </w:r>
      <w:r w:rsidRPr="00385A71">
        <w:t>Port</w:t>
      </w:r>
      <w:r w:rsidR="00577F21">
        <w:t xml:space="preserve"> security</w:t>
      </w:r>
    </w:p>
    <w:p w14:paraId="3805C63B" w14:textId="723C55C2" w:rsidR="00130801" w:rsidRPr="00385A71" w:rsidRDefault="00130801" w:rsidP="00385A71">
      <w:pPr>
        <w:pStyle w:val="Tiumccp1"/>
      </w:pPr>
      <w:r>
        <w:rPr>
          <w:lang w:val="vi-VN"/>
        </w:rPr>
        <w:t>4.7 Telnet</w:t>
      </w:r>
      <w:r w:rsidR="00577F21">
        <w:t>:</w:t>
      </w:r>
    </w:p>
    <w:p w14:paraId="41897252" w14:textId="60ABD4A4" w:rsidR="00EF3499" w:rsidRPr="00385A71" w:rsidRDefault="00EF3499" w:rsidP="00385A71">
      <w:pPr>
        <w:pStyle w:val="Nidungvnbn"/>
        <w:rPr>
          <w:b/>
          <w:lang w:val="vi-VN"/>
        </w:rPr>
      </w:pPr>
      <w:r w:rsidRPr="00385A71">
        <w:rPr>
          <w:rStyle w:val="NidungvnbnChar"/>
          <w:b/>
        </w:rPr>
        <w:t>Router</w:t>
      </w:r>
      <w:r w:rsidRPr="00385A71">
        <w:rPr>
          <w:b/>
          <w:lang w:val="vi-VN"/>
        </w:rPr>
        <w:t xml:space="preserve"> HCM</w:t>
      </w:r>
    </w:p>
    <w:p w14:paraId="04EA0D54" w14:textId="2077C7DC" w:rsidR="00EF3499" w:rsidRDefault="002E0A10" w:rsidP="002E0A10">
      <w:pPr>
        <w:pStyle w:val="Nidungvnbn"/>
        <w:rPr>
          <w:shd w:val="clear" w:color="auto" w:fill="FFFFFF"/>
        </w:rPr>
      </w:pPr>
      <w:r>
        <w:rPr>
          <w:shd w:val="clear" w:color="auto" w:fill="FFFFFF"/>
        </w:rPr>
        <w:lastRenderedPageBreak/>
        <w:t>l</w:t>
      </w:r>
      <w:r w:rsidR="00EF3499">
        <w:rPr>
          <w:shd w:val="clear" w:color="auto" w:fill="FFFFFF"/>
        </w:rPr>
        <w:t xml:space="preserve">ine vty 0 4 </w:t>
      </w:r>
    </w:p>
    <w:p w14:paraId="5C55FB1A" w14:textId="75993F09" w:rsidR="00EF3499" w:rsidRDefault="00EF3499" w:rsidP="002E0A10">
      <w:pPr>
        <w:pStyle w:val="Nidungvnbn"/>
        <w:rPr>
          <w:shd w:val="clear" w:color="auto" w:fill="FFFFFF"/>
        </w:rPr>
      </w:pPr>
      <w:r>
        <w:rPr>
          <w:shd w:val="clear" w:color="auto" w:fill="FFFFFF"/>
        </w:rPr>
        <w:t xml:space="preserve">password % Incomplete command. </w:t>
      </w:r>
    </w:p>
    <w:p w14:paraId="2B17568F" w14:textId="480671AA" w:rsidR="00EF3499" w:rsidRDefault="00EF3499" w:rsidP="002E0A10">
      <w:pPr>
        <w:pStyle w:val="Nidungvnbn"/>
        <w:rPr>
          <w:shd w:val="clear" w:color="auto" w:fill="FFFFFF"/>
        </w:rPr>
      </w:pPr>
      <w:r>
        <w:rPr>
          <w:shd w:val="clear" w:color="auto" w:fill="FFFFFF"/>
        </w:rPr>
        <w:t xml:space="preserve">password cisco123 </w:t>
      </w:r>
    </w:p>
    <w:p w14:paraId="587803B9" w14:textId="54E2BFA7" w:rsidR="00EF3499" w:rsidRDefault="00EF3499" w:rsidP="002E0A10">
      <w:pPr>
        <w:pStyle w:val="Nidungvnbn"/>
        <w:rPr>
          <w:shd w:val="clear" w:color="auto" w:fill="FFFFFF"/>
        </w:rPr>
      </w:pPr>
      <w:r>
        <w:rPr>
          <w:shd w:val="clear" w:color="auto" w:fill="FFFFFF"/>
        </w:rPr>
        <w:t xml:space="preserve">login </w:t>
      </w:r>
    </w:p>
    <w:p w14:paraId="2CFDF94A" w14:textId="73386C6A" w:rsidR="00130801" w:rsidRPr="00130801" w:rsidRDefault="00EF3499" w:rsidP="002E0A10">
      <w:pPr>
        <w:pStyle w:val="Nidungvnbn"/>
        <w:rPr>
          <w:b/>
          <w:lang w:val="vi-VN"/>
        </w:rPr>
      </w:pPr>
      <w:r>
        <w:rPr>
          <w:shd w:val="clear" w:color="auto" w:fill="FFFFFF"/>
        </w:rPr>
        <w:t>ex</w:t>
      </w:r>
    </w:p>
    <w:p w14:paraId="78EEA319" w14:textId="666D82EF" w:rsidR="00FF3E90" w:rsidRPr="00E00D25" w:rsidRDefault="00FF3E90" w:rsidP="002E0A10">
      <w:pPr>
        <w:pStyle w:val="Tiumccp1"/>
      </w:pPr>
      <w:bookmarkStart w:id="39" w:name="_Toc132875312"/>
      <w:r w:rsidRPr="00E00D25">
        <w:t>4.</w:t>
      </w:r>
      <w:r w:rsidR="00130801">
        <w:rPr>
          <w:lang w:val="vi-VN"/>
        </w:rPr>
        <w:t>8</w:t>
      </w:r>
      <w:r w:rsidRPr="00E00D25">
        <w:t xml:space="preserve"> Cấu hình SSH</w:t>
      </w:r>
      <w:bookmarkEnd w:id="39"/>
    </w:p>
    <w:p w14:paraId="47A1F559" w14:textId="7541E364" w:rsidR="00953708" w:rsidRPr="002E0A10" w:rsidRDefault="00AF2559" w:rsidP="002E0A10">
      <w:pPr>
        <w:pStyle w:val="Nidungvnbn"/>
        <w:rPr>
          <w:b/>
        </w:rPr>
      </w:pPr>
      <w:r w:rsidRPr="002E0A10">
        <w:rPr>
          <w:b/>
          <w:lang w:val="vi-VN"/>
        </w:rPr>
        <w:t>Router HCM</w:t>
      </w:r>
    </w:p>
    <w:p w14:paraId="449165FD" w14:textId="21A83FCD" w:rsidR="00EF3499" w:rsidRPr="00EF3499" w:rsidRDefault="00AF2559" w:rsidP="002E0A10">
      <w:pPr>
        <w:pStyle w:val="Nidungvnbn"/>
      </w:pPr>
      <w:r>
        <w:t>ip domain name</w:t>
      </w:r>
    </w:p>
    <w:p w14:paraId="190284A3" w14:textId="3C757A61" w:rsidR="00EF3499" w:rsidRPr="00EF3499" w:rsidRDefault="00EF3499" w:rsidP="002E0A10">
      <w:pPr>
        <w:pStyle w:val="Nidungvnbn"/>
      </w:pPr>
      <w:r w:rsidRPr="00EF3499">
        <w:t>ip domain name cisco.lab</w:t>
      </w:r>
    </w:p>
    <w:p w14:paraId="10A72002" w14:textId="6AC6DDBB" w:rsidR="00EF3499" w:rsidRPr="00EF3499" w:rsidRDefault="00EF3499" w:rsidP="002E0A10">
      <w:pPr>
        <w:pStyle w:val="Nidungvnbn"/>
      </w:pPr>
      <w:r w:rsidRPr="00EF3499">
        <w:t>user nhom5</w:t>
      </w:r>
    </w:p>
    <w:p w14:paraId="7683A871" w14:textId="21C89206" w:rsidR="00EF3499" w:rsidRPr="00EF3499" w:rsidRDefault="00EF3499" w:rsidP="002E0A10">
      <w:pPr>
        <w:pStyle w:val="Nidungvnbn"/>
      </w:pPr>
      <w:r w:rsidRPr="00EF3499">
        <w:t>user nhom5 ?</w:t>
      </w:r>
    </w:p>
    <w:p w14:paraId="33E1EE56" w14:textId="77777777" w:rsidR="00EF3499" w:rsidRPr="00EF3499" w:rsidRDefault="00EF3499" w:rsidP="002E0A10">
      <w:pPr>
        <w:pStyle w:val="Nidungvnbn"/>
      </w:pPr>
      <w:r w:rsidRPr="00EF3499">
        <w:t xml:space="preserve">  password   Specify the password for the user</w:t>
      </w:r>
    </w:p>
    <w:p w14:paraId="7D8139AC" w14:textId="77777777" w:rsidR="00EF3499" w:rsidRPr="00EF3499" w:rsidRDefault="00EF3499" w:rsidP="002E0A10">
      <w:pPr>
        <w:pStyle w:val="Nidungvnbn"/>
      </w:pPr>
      <w:r w:rsidRPr="00EF3499">
        <w:t xml:space="preserve">  privilege  Set user privilege level</w:t>
      </w:r>
    </w:p>
    <w:p w14:paraId="618E72EB" w14:textId="77777777" w:rsidR="00EF3499" w:rsidRPr="00EF3499" w:rsidRDefault="00EF3499" w:rsidP="002E0A10">
      <w:pPr>
        <w:pStyle w:val="Nidungvnbn"/>
      </w:pPr>
      <w:r w:rsidRPr="00EF3499">
        <w:t xml:space="preserve">  secret     Specify the secret for the user</w:t>
      </w:r>
    </w:p>
    <w:p w14:paraId="30DB8FE4" w14:textId="77777777" w:rsidR="00EF3499" w:rsidRPr="00EF3499" w:rsidRDefault="00EF3499" w:rsidP="002E0A10">
      <w:pPr>
        <w:pStyle w:val="Nidungvnbn"/>
      </w:pPr>
      <w:r w:rsidRPr="00EF3499">
        <w:t xml:space="preserve">  &lt;cr&gt;</w:t>
      </w:r>
    </w:p>
    <w:p w14:paraId="722BF498" w14:textId="49910CE5" w:rsidR="00EF3499" w:rsidRPr="00EF3499" w:rsidRDefault="00EF3499" w:rsidP="002E0A10">
      <w:pPr>
        <w:pStyle w:val="Nidungvnbn"/>
      </w:pPr>
      <w:r w:rsidRPr="00EF3499">
        <w:t>user nhom5 secret cisco123</w:t>
      </w:r>
    </w:p>
    <w:p w14:paraId="52433026" w14:textId="681AB525" w:rsidR="002E0A10" w:rsidRDefault="00EF3499" w:rsidP="002E0A10">
      <w:pPr>
        <w:pStyle w:val="Nidungvnbn"/>
      </w:pPr>
      <w:r w:rsidRPr="00EF3499">
        <w:t>do show run</w:t>
      </w:r>
    </w:p>
    <w:p w14:paraId="07324E11" w14:textId="68D86FBA" w:rsidR="00FF3E90" w:rsidRDefault="00FF3E90" w:rsidP="00EF3499">
      <w:pPr>
        <w:spacing w:after="200" w:line="276" w:lineRule="auto"/>
        <w:jc w:val="center"/>
        <w:rPr>
          <w:b/>
          <w:sz w:val="26"/>
          <w:szCs w:val="26"/>
        </w:rPr>
      </w:pPr>
      <w:r w:rsidRPr="00FF3E90">
        <w:rPr>
          <w:b/>
          <w:noProof/>
          <w:sz w:val="26"/>
          <w:szCs w:val="26"/>
          <w:lang w:val="en-AU" w:eastAsia="en-AU"/>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5"/>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6"/>
                    <a:stretch>
                      <a:fillRect/>
                    </a:stretch>
                  </pic:blipFill>
                  <pic:spPr>
                    <a:xfrm>
                      <a:off x="0" y="0"/>
                      <a:ext cx="5303980" cy="5677392"/>
                    </a:xfrm>
                    <a:prstGeom prst="rect">
                      <a:avLst/>
                    </a:prstGeom>
                  </pic:spPr>
                </pic:pic>
              </a:graphicData>
            </a:graphic>
          </wp:inline>
        </w:drawing>
      </w:r>
    </w:p>
    <w:p w14:paraId="39D96370" w14:textId="601D505B" w:rsidR="00B50A8E" w:rsidRPr="00531979" w:rsidRDefault="00B50A8E" w:rsidP="00531979">
      <w:pPr>
        <w:pStyle w:val="Nidungvnbn"/>
        <w:rPr>
          <w:b/>
        </w:rPr>
      </w:pPr>
      <w:r w:rsidRPr="00531979">
        <w:rPr>
          <w:b/>
        </w:rPr>
        <w:t>Multilayer Switch Cơ sở B1</w:t>
      </w:r>
    </w:p>
    <w:p w14:paraId="63C8878B" w14:textId="77777777" w:rsidR="00B50A8E" w:rsidRDefault="00B50A8E" w:rsidP="00531979">
      <w:pPr>
        <w:pStyle w:val="Nidungvnbn"/>
      </w:pPr>
      <w:r>
        <w:t>enable</w:t>
      </w:r>
    </w:p>
    <w:p w14:paraId="1F04C0C1" w14:textId="77777777" w:rsidR="00B50A8E" w:rsidRDefault="00B50A8E" w:rsidP="00531979">
      <w:pPr>
        <w:pStyle w:val="Nidungvnbn"/>
      </w:pPr>
      <w:r>
        <w:t>configure terminal</w:t>
      </w:r>
    </w:p>
    <w:p w14:paraId="14637D1D" w14:textId="2ED6D362" w:rsidR="00B50A8E" w:rsidRPr="00FF3E90" w:rsidRDefault="00B50A8E" w:rsidP="00531979">
      <w:pPr>
        <w:pStyle w:val="Nidungvnbn"/>
      </w:pPr>
      <w:r w:rsidRPr="00FF3E90">
        <w:t>ip domain-name SSH</w:t>
      </w:r>
      <w:r>
        <w:t>B</w:t>
      </w:r>
      <w:r w:rsidRPr="00FF3E90">
        <w:t>1</w:t>
      </w:r>
    </w:p>
    <w:p w14:paraId="47C38293" w14:textId="5318E813" w:rsidR="00B50A8E" w:rsidRPr="00FF3E90" w:rsidRDefault="00B50A8E" w:rsidP="00531979">
      <w:pPr>
        <w:pStyle w:val="Nidungvnbn"/>
      </w:pPr>
      <w:r w:rsidRPr="00FF3E90">
        <w:t>hostname SW</w:t>
      </w:r>
      <w:r>
        <w:t>B</w:t>
      </w:r>
      <w:r w:rsidRPr="00FF3E90">
        <w:t>1</w:t>
      </w:r>
    </w:p>
    <w:p w14:paraId="32750E5B" w14:textId="77777777" w:rsidR="00B50A8E" w:rsidRPr="00FF3E90" w:rsidRDefault="00B50A8E" w:rsidP="00531979">
      <w:pPr>
        <w:pStyle w:val="Nidungvnbn"/>
      </w:pPr>
      <w:r w:rsidRPr="00FF3E90">
        <w:t>username admin privilege 15 password admin</w:t>
      </w:r>
    </w:p>
    <w:p w14:paraId="4FB48170" w14:textId="77777777" w:rsidR="00B50A8E" w:rsidRPr="00FF3E90" w:rsidRDefault="00B50A8E" w:rsidP="00531979">
      <w:pPr>
        <w:pStyle w:val="Nidungvnbn"/>
      </w:pPr>
      <w:r w:rsidRPr="00FF3E90">
        <w:lastRenderedPageBreak/>
        <w:t>line vty 0 15</w:t>
      </w:r>
    </w:p>
    <w:p w14:paraId="5AD6915C" w14:textId="77777777" w:rsidR="00B50A8E" w:rsidRPr="00FF3E90" w:rsidRDefault="00B50A8E" w:rsidP="00531979">
      <w:pPr>
        <w:pStyle w:val="Nidungvnbn"/>
      </w:pPr>
      <w:r w:rsidRPr="00FF3E90">
        <w:t>transport input ssh</w:t>
      </w:r>
    </w:p>
    <w:p w14:paraId="749350EF" w14:textId="77777777" w:rsidR="00B50A8E" w:rsidRPr="00FF3E90" w:rsidRDefault="00B50A8E" w:rsidP="00531979">
      <w:pPr>
        <w:pStyle w:val="Nidungvnbn"/>
      </w:pPr>
      <w:r w:rsidRPr="00FF3E90">
        <w:t>login local</w:t>
      </w:r>
    </w:p>
    <w:p w14:paraId="5294CAD9" w14:textId="77777777" w:rsidR="00B50A8E" w:rsidRPr="00FF3E90" w:rsidRDefault="00B50A8E" w:rsidP="00531979">
      <w:pPr>
        <w:pStyle w:val="Nidungvnbn"/>
      </w:pPr>
      <w:r w:rsidRPr="00FF3E90">
        <w:t>crypto key generate rsa general-keys modulus 2048</w:t>
      </w:r>
    </w:p>
    <w:p w14:paraId="3136C192" w14:textId="77777777" w:rsidR="00B50A8E" w:rsidRPr="00FF3E90" w:rsidRDefault="00B50A8E" w:rsidP="00531979">
      <w:pPr>
        <w:pStyle w:val="Nidungvnbn"/>
      </w:pPr>
      <w:r w:rsidRPr="00FF3E90">
        <w:t>ip ssh version 2</w:t>
      </w:r>
    </w:p>
    <w:p w14:paraId="1CACD69B" w14:textId="77777777" w:rsidR="00B50A8E" w:rsidRPr="00FF3E90" w:rsidRDefault="00B50A8E" w:rsidP="00531979">
      <w:pPr>
        <w:pStyle w:val="Nidungvnbn"/>
      </w:pPr>
      <w:r w:rsidRPr="00FF3E90">
        <w:t>end</w:t>
      </w:r>
    </w:p>
    <w:p w14:paraId="2DB1C69C" w14:textId="0F03BF62" w:rsidR="00B50A8E" w:rsidRDefault="00B50A8E" w:rsidP="00531979">
      <w:pPr>
        <w:pStyle w:val="Nidungvnbn"/>
      </w:pPr>
      <w:r w:rsidRPr="00FF3E90">
        <w:t>write</w:t>
      </w:r>
    </w:p>
    <w:p w14:paraId="1DD1CBED" w14:textId="77777777" w:rsidR="00531979" w:rsidRDefault="00531979" w:rsidP="00531979">
      <w:pPr>
        <w:pStyle w:val="Nidungvnbn"/>
      </w:pP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8"/>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531979" w:rsidRDefault="00B50A8E" w:rsidP="00531979">
      <w:pPr>
        <w:pStyle w:val="Nidungvnbn"/>
        <w:rPr>
          <w:b/>
        </w:rPr>
      </w:pPr>
      <w:r w:rsidRPr="00531979">
        <w:rPr>
          <w:b/>
        </w:rPr>
        <w:t>Multilayer Switch Cơ sở C1_1</w:t>
      </w:r>
    </w:p>
    <w:p w14:paraId="62647C32" w14:textId="77777777" w:rsidR="00B50A8E" w:rsidRDefault="00B50A8E" w:rsidP="00531979">
      <w:pPr>
        <w:pStyle w:val="Nidungvnbn"/>
      </w:pPr>
      <w:r>
        <w:t>enable</w:t>
      </w:r>
    </w:p>
    <w:p w14:paraId="43FD6DE5" w14:textId="77777777" w:rsidR="00B50A8E" w:rsidRDefault="00B50A8E" w:rsidP="00531979">
      <w:pPr>
        <w:pStyle w:val="Nidungvnbn"/>
      </w:pPr>
      <w:r>
        <w:t>configure terminal</w:t>
      </w:r>
    </w:p>
    <w:p w14:paraId="6C6DBAF6" w14:textId="0B754CEA" w:rsidR="00B50A8E" w:rsidRPr="00FF3E90" w:rsidRDefault="00B50A8E" w:rsidP="00531979">
      <w:pPr>
        <w:pStyle w:val="Nidungvnbn"/>
      </w:pPr>
      <w:r w:rsidRPr="00FF3E90">
        <w:t>ip domain-name SSH</w:t>
      </w:r>
      <w:r>
        <w:t>C</w:t>
      </w:r>
      <w:r w:rsidRPr="00FF3E90">
        <w:t>1</w:t>
      </w:r>
      <w:r>
        <w:t>a</w:t>
      </w:r>
    </w:p>
    <w:p w14:paraId="48AA683A" w14:textId="22E3C3D4" w:rsidR="00B50A8E" w:rsidRPr="00FF3E90" w:rsidRDefault="00B50A8E" w:rsidP="00531979">
      <w:pPr>
        <w:pStyle w:val="Nidungvnbn"/>
      </w:pPr>
      <w:r w:rsidRPr="00FF3E90">
        <w:t>hostname SW</w:t>
      </w:r>
      <w:r>
        <w:t>C1a</w:t>
      </w:r>
    </w:p>
    <w:p w14:paraId="4C6D5276" w14:textId="77777777" w:rsidR="00B50A8E" w:rsidRPr="00FF3E90" w:rsidRDefault="00B50A8E" w:rsidP="00531979">
      <w:pPr>
        <w:pStyle w:val="Nidungvnbn"/>
      </w:pPr>
      <w:r w:rsidRPr="00FF3E90">
        <w:lastRenderedPageBreak/>
        <w:t>username admin privilege 15 password admin</w:t>
      </w:r>
    </w:p>
    <w:p w14:paraId="19014718" w14:textId="77777777" w:rsidR="00B50A8E" w:rsidRPr="00FF3E90" w:rsidRDefault="00B50A8E" w:rsidP="00531979">
      <w:pPr>
        <w:pStyle w:val="Nidungvnbn"/>
      </w:pPr>
      <w:r w:rsidRPr="00FF3E90">
        <w:t>line vty 0 15</w:t>
      </w:r>
    </w:p>
    <w:p w14:paraId="61112F78" w14:textId="77777777" w:rsidR="00B50A8E" w:rsidRPr="00FF3E90" w:rsidRDefault="00B50A8E" w:rsidP="00531979">
      <w:pPr>
        <w:pStyle w:val="Nidungvnbn"/>
      </w:pPr>
      <w:r w:rsidRPr="00FF3E90">
        <w:t>transport input ssh</w:t>
      </w:r>
    </w:p>
    <w:p w14:paraId="6B5700EF" w14:textId="77777777" w:rsidR="00B50A8E" w:rsidRPr="00FF3E90" w:rsidRDefault="00B50A8E" w:rsidP="00531979">
      <w:pPr>
        <w:pStyle w:val="Nidungvnbn"/>
      </w:pPr>
      <w:r w:rsidRPr="00FF3E90">
        <w:t>login local</w:t>
      </w:r>
    </w:p>
    <w:p w14:paraId="03CBB1B6" w14:textId="77777777" w:rsidR="00B50A8E" w:rsidRPr="00FF3E90" w:rsidRDefault="00B50A8E" w:rsidP="00531979">
      <w:pPr>
        <w:pStyle w:val="Nidungvnbn"/>
      </w:pPr>
      <w:r w:rsidRPr="00FF3E90">
        <w:t>crypto key generate rsa general-keys modulus 2048</w:t>
      </w:r>
    </w:p>
    <w:p w14:paraId="386D4159" w14:textId="77777777" w:rsidR="00B50A8E" w:rsidRPr="00FF3E90" w:rsidRDefault="00B50A8E" w:rsidP="00531979">
      <w:pPr>
        <w:pStyle w:val="Nidungvnbn"/>
      </w:pPr>
      <w:r w:rsidRPr="00FF3E90">
        <w:t>ip ssh version 2</w:t>
      </w:r>
    </w:p>
    <w:p w14:paraId="5270CFF1" w14:textId="77777777" w:rsidR="00B50A8E" w:rsidRPr="00FF3E90" w:rsidRDefault="00B50A8E" w:rsidP="00531979">
      <w:pPr>
        <w:pStyle w:val="Nidungvnbn"/>
      </w:pPr>
      <w:r w:rsidRPr="00FF3E90">
        <w:t>end</w:t>
      </w:r>
    </w:p>
    <w:p w14:paraId="4CE63DDF" w14:textId="77777777" w:rsidR="00B50A8E" w:rsidRDefault="00B50A8E" w:rsidP="00531979">
      <w:pPr>
        <w:pStyle w:val="Nidungvnbn"/>
      </w:pPr>
      <w:r w:rsidRPr="00FF3E90">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9"/>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0"/>
                    <a:stretch>
                      <a:fillRect/>
                    </a:stretch>
                  </pic:blipFill>
                  <pic:spPr>
                    <a:xfrm>
                      <a:off x="0" y="0"/>
                      <a:ext cx="5281118" cy="5723116"/>
                    </a:xfrm>
                    <a:prstGeom prst="rect">
                      <a:avLst/>
                    </a:prstGeom>
                  </pic:spPr>
                </pic:pic>
              </a:graphicData>
            </a:graphic>
          </wp:inline>
        </w:drawing>
      </w:r>
    </w:p>
    <w:p w14:paraId="0544F8F8" w14:textId="03889EA4" w:rsidR="009F3CE1" w:rsidRPr="00531979" w:rsidRDefault="009F3CE1" w:rsidP="00531979">
      <w:pPr>
        <w:pStyle w:val="Nidungvnbn"/>
        <w:rPr>
          <w:b/>
        </w:rPr>
      </w:pPr>
      <w:r w:rsidRPr="00531979">
        <w:rPr>
          <w:b/>
        </w:rPr>
        <w:t>Multilayer Switch Cơ sở C1_2</w:t>
      </w:r>
    </w:p>
    <w:p w14:paraId="5ADB8786" w14:textId="77777777" w:rsidR="009F3CE1" w:rsidRPr="009F3CE1" w:rsidRDefault="009F3CE1" w:rsidP="00531979">
      <w:pPr>
        <w:pStyle w:val="Nidungvnbn"/>
      </w:pPr>
      <w:r w:rsidRPr="009F3CE1">
        <w:t>ip domain-name SSHC1b</w:t>
      </w:r>
    </w:p>
    <w:p w14:paraId="32EAFB18" w14:textId="77777777" w:rsidR="009F3CE1" w:rsidRPr="009F3CE1" w:rsidRDefault="009F3CE1" w:rsidP="00531979">
      <w:pPr>
        <w:pStyle w:val="Nidungvnbn"/>
      </w:pPr>
      <w:r w:rsidRPr="009F3CE1">
        <w:t>hostname SWC1b</w:t>
      </w:r>
    </w:p>
    <w:p w14:paraId="7BAF9245" w14:textId="77777777" w:rsidR="009F3CE1" w:rsidRPr="009F3CE1" w:rsidRDefault="009F3CE1" w:rsidP="00531979">
      <w:pPr>
        <w:pStyle w:val="Nidungvnbn"/>
      </w:pPr>
      <w:r w:rsidRPr="009F3CE1">
        <w:t>username admin privilege 15 password admin</w:t>
      </w:r>
    </w:p>
    <w:p w14:paraId="198B5702" w14:textId="77777777" w:rsidR="009F3CE1" w:rsidRPr="009F3CE1" w:rsidRDefault="009F3CE1" w:rsidP="00531979">
      <w:pPr>
        <w:pStyle w:val="Nidungvnbn"/>
      </w:pPr>
      <w:r w:rsidRPr="009F3CE1">
        <w:t>line vty 0 15</w:t>
      </w:r>
    </w:p>
    <w:p w14:paraId="1195979C" w14:textId="77777777" w:rsidR="009F3CE1" w:rsidRPr="009F3CE1" w:rsidRDefault="009F3CE1" w:rsidP="00531979">
      <w:pPr>
        <w:pStyle w:val="Nidungvnbn"/>
      </w:pPr>
      <w:r w:rsidRPr="009F3CE1">
        <w:t>transport input ssh</w:t>
      </w:r>
    </w:p>
    <w:p w14:paraId="32E5F1C5" w14:textId="77777777" w:rsidR="009F3CE1" w:rsidRPr="009F3CE1" w:rsidRDefault="009F3CE1" w:rsidP="00531979">
      <w:pPr>
        <w:pStyle w:val="Nidungvnbn"/>
      </w:pPr>
      <w:r w:rsidRPr="009F3CE1">
        <w:lastRenderedPageBreak/>
        <w:t>login local</w:t>
      </w:r>
    </w:p>
    <w:p w14:paraId="3A78F1F3" w14:textId="77777777" w:rsidR="009F3CE1" w:rsidRPr="009F3CE1" w:rsidRDefault="009F3CE1" w:rsidP="00531979">
      <w:pPr>
        <w:pStyle w:val="Nidungvnbn"/>
      </w:pPr>
      <w:r w:rsidRPr="009F3CE1">
        <w:t>crypto key generate rsa general-keys modulus 2048</w:t>
      </w:r>
    </w:p>
    <w:p w14:paraId="4CE6D9E2" w14:textId="77777777" w:rsidR="009F3CE1" w:rsidRPr="009F3CE1" w:rsidRDefault="009F3CE1" w:rsidP="00531979">
      <w:pPr>
        <w:pStyle w:val="Nidungvnbn"/>
      </w:pPr>
      <w:r w:rsidRPr="009F3CE1">
        <w:t>ip ssh version 2</w:t>
      </w:r>
    </w:p>
    <w:p w14:paraId="4F418E70" w14:textId="77777777" w:rsidR="009F3CE1" w:rsidRPr="009F3CE1" w:rsidRDefault="009F3CE1" w:rsidP="00531979">
      <w:pPr>
        <w:pStyle w:val="Nidungvnbn"/>
      </w:pPr>
      <w:r w:rsidRPr="009F3CE1">
        <w:t>end</w:t>
      </w:r>
    </w:p>
    <w:p w14:paraId="061637DD" w14:textId="63D3583B" w:rsidR="009F3CE1" w:rsidRDefault="009F3CE1" w:rsidP="00531979">
      <w:pPr>
        <w:pStyle w:val="Nidungvnbn"/>
      </w:pPr>
      <w:r w:rsidRPr="009F3CE1">
        <w:t>write</w:t>
      </w:r>
    </w:p>
    <w:p w14:paraId="3DECC585" w14:textId="77777777" w:rsidR="00531979" w:rsidRDefault="00531979" w:rsidP="00531979">
      <w:pPr>
        <w:pStyle w:val="Nidungvnbn"/>
      </w:pPr>
      <w:bookmarkStart w:id="40" w:name="_GoBack"/>
      <w:bookmarkEnd w:id="40"/>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1"/>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2"/>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3"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4"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5"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6"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7"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68"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69"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0" w:history="1">
        <w:r w:rsidRPr="003F37DB">
          <w:rPr>
            <w:rStyle w:val="Hyperlink"/>
            <w:bCs/>
            <w:i/>
            <w:iCs/>
            <w:color w:val="auto"/>
            <w:sz w:val="26"/>
            <w:szCs w:val="26"/>
            <w:u w:val="none"/>
          </w:rPr>
          <w:t>Khmer Cisco Learn</w:t>
        </w:r>
      </w:hyperlink>
    </w:p>
    <w:sectPr w:rsidR="003F37DB" w:rsidRPr="003F37DB" w:rsidSect="00DB7595">
      <w:headerReference w:type="default" r:id="rId7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E7C01" w14:textId="77777777" w:rsidR="00972BF6" w:rsidRDefault="00972BF6" w:rsidP="00453AB1">
      <w:r>
        <w:separator/>
      </w:r>
    </w:p>
  </w:endnote>
  <w:endnote w:type="continuationSeparator" w:id="0">
    <w:p w14:paraId="615D1BE8" w14:textId="77777777" w:rsidR="00972BF6" w:rsidRDefault="00972BF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D96A3" w14:textId="77777777" w:rsidR="00972BF6" w:rsidRDefault="00972BF6" w:rsidP="00453AB1">
      <w:r>
        <w:separator/>
      </w:r>
    </w:p>
  </w:footnote>
  <w:footnote w:type="continuationSeparator" w:id="0">
    <w:p w14:paraId="113742CD" w14:textId="77777777" w:rsidR="00972BF6" w:rsidRDefault="00972BF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AF096C" w:rsidRDefault="00AF096C">
    <w:pPr>
      <w:pStyle w:val="Header"/>
      <w:jc w:val="center"/>
    </w:pPr>
  </w:p>
  <w:p w14:paraId="3A9219D0" w14:textId="77777777" w:rsidR="00AF096C" w:rsidRDefault="00AF09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19269082" w:rsidR="00AF096C" w:rsidRDefault="00AF096C">
        <w:pPr>
          <w:pStyle w:val="Header"/>
          <w:jc w:val="center"/>
        </w:pPr>
        <w:r>
          <w:fldChar w:fldCharType="begin"/>
        </w:r>
        <w:r>
          <w:instrText xml:space="preserve"> PAGE   \* MERGEFORMAT </w:instrText>
        </w:r>
        <w:r>
          <w:fldChar w:fldCharType="separate"/>
        </w:r>
        <w:r w:rsidR="002E0A10">
          <w:rPr>
            <w:noProof/>
          </w:rPr>
          <w:t>iv</w:t>
        </w:r>
        <w:r>
          <w:rPr>
            <w:noProof/>
          </w:rPr>
          <w:fldChar w:fldCharType="end"/>
        </w:r>
      </w:p>
    </w:sdtContent>
  </w:sdt>
  <w:p w14:paraId="2FDF5FA0" w14:textId="77777777" w:rsidR="00AF096C" w:rsidRDefault="00AF096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4D61C921" w:rsidR="00AF096C" w:rsidRDefault="00AF096C">
        <w:pPr>
          <w:pStyle w:val="Header"/>
          <w:jc w:val="center"/>
        </w:pPr>
        <w:r>
          <w:fldChar w:fldCharType="begin"/>
        </w:r>
        <w:r>
          <w:instrText xml:space="preserve"> PAGE   \* MERGEFORMAT </w:instrText>
        </w:r>
        <w:r>
          <w:fldChar w:fldCharType="separate"/>
        </w:r>
        <w:r w:rsidR="00531979">
          <w:rPr>
            <w:noProof/>
          </w:rPr>
          <w:t>73</w:t>
        </w:r>
        <w:r>
          <w:rPr>
            <w:noProof/>
          </w:rPr>
          <w:fldChar w:fldCharType="end"/>
        </w:r>
      </w:p>
    </w:sdtContent>
  </w:sdt>
  <w:p w14:paraId="3ACA7EFD" w14:textId="77777777" w:rsidR="00AF096C" w:rsidRDefault="00AF09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7567B8"/>
    <w:multiLevelType w:val="hybridMultilevel"/>
    <w:tmpl w:val="7898F412"/>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D4885"/>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A1865"/>
    <w:rsid w:val="001B07D1"/>
    <w:rsid w:val="001B0EE7"/>
    <w:rsid w:val="001C2F7B"/>
    <w:rsid w:val="001C3643"/>
    <w:rsid w:val="001D39FF"/>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F26"/>
    <w:rsid w:val="00254A5F"/>
    <w:rsid w:val="002558D1"/>
    <w:rsid w:val="0025762B"/>
    <w:rsid w:val="00265B3E"/>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622C"/>
    <w:rsid w:val="00356ABB"/>
    <w:rsid w:val="00357C67"/>
    <w:rsid w:val="003659B3"/>
    <w:rsid w:val="00385A71"/>
    <w:rsid w:val="003942DD"/>
    <w:rsid w:val="00395119"/>
    <w:rsid w:val="00395D70"/>
    <w:rsid w:val="003A25F3"/>
    <w:rsid w:val="003A2BE7"/>
    <w:rsid w:val="003A3362"/>
    <w:rsid w:val="003A569B"/>
    <w:rsid w:val="003B1938"/>
    <w:rsid w:val="003B5EA5"/>
    <w:rsid w:val="003B6E16"/>
    <w:rsid w:val="003C28FB"/>
    <w:rsid w:val="003C7797"/>
    <w:rsid w:val="003D53B9"/>
    <w:rsid w:val="003D5AAB"/>
    <w:rsid w:val="003E65E4"/>
    <w:rsid w:val="003F250F"/>
    <w:rsid w:val="003F37DB"/>
    <w:rsid w:val="003F4552"/>
    <w:rsid w:val="00402D03"/>
    <w:rsid w:val="00403FA5"/>
    <w:rsid w:val="004136A4"/>
    <w:rsid w:val="0041689D"/>
    <w:rsid w:val="00417819"/>
    <w:rsid w:val="00422E0F"/>
    <w:rsid w:val="00424D52"/>
    <w:rsid w:val="004417DD"/>
    <w:rsid w:val="00446FE1"/>
    <w:rsid w:val="00450053"/>
    <w:rsid w:val="0045355D"/>
    <w:rsid w:val="00453AB1"/>
    <w:rsid w:val="00457F66"/>
    <w:rsid w:val="004711ED"/>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31979"/>
    <w:rsid w:val="005520DC"/>
    <w:rsid w:val="005704B2"/>
    <w:rsid w:val="005747C9"/>
    <w:rsid w:val="00577F2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0E3B"/>
    <w:rsid w:val="00653481"/>
    <w:rsid w:val="006608DD"/>
    <w:rsid w:val="00673C8D"/>
    <w:rsid w:val="0068523A"/>
    <w:rsid w:val="006A6987"/>
    <w:rsid w:val="006A6ACA"/>
    <w:rsid w:val="006B3BE5"/>
    <w:rsid w:val="006C1818"/>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419CC"/>
    <w:rsid w:val="008440C5"/>
    <w:rsid w:val="00851BBF"/>
    <w:rsid w:val="0086103E"/>
    <w:rsid w:val="008641D3"/>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069CE"/>
    <w:rsid w:val="009143A9"/>
    <w:rsid w:val="00916D5E"/>
    <w:rsid w:val="00917AF4"/>
    <w:rsid w:val="00922170"/>
    <w:rsid w:val="0092294A"/>
    <w:rsid w:val="009302C4"/>
    <w:rsid w:val="00930B84"/>
    <w:rsid w:val="009323CD"/>
    <w:rsid w:val="00942160"/>
    <w:rsid w:val="00942B81"/>
    <w:rsid w:val="00951B1F"/>
    <w:rsid w:val="00953708"/>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359A"/>
    <w:rsid w:val="00AB4D8F"/>
    <w:rsid w:val="00AB6583"/>
    <w:rsid w:val="00AD339F"/>
    <w:rsid w:val="00AD493C"/>
    <w:rsid w:val="00AD5562"/>
    <w:rsid w:val="00AF096C"/>
    <w:rsid w:val="00AF20E4"/>
    <w:rsid w:val="00AF2559"/>
    <w:rsid w:val="00B01D1E"/>
    <w:rsid w:val="00B0405B"/>
    <w:rsid w:val="00B10901"/>
    <w:rsid w:val="00B118C8"/>
    <w:rsid w:val="00B12C39"/>
    <w:rsid w:val="00B14059"/>
    <w:rsid w:val="00B24721"/>
    <w:rsid w:val="00B26346"/>
    <w:rsid w:val="00B3061D"/>
    <w:rsid w:val="00B307EC"/>
    <w:rsid w:val="00B32EB3"/>
    <w:rsid w:val="00B32F09"/>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50D1"/>
    <w:rsid w:val="00C361E0"/>
    <w:rsid w:val="00C56904"/>
    <w:rsid w:val="00C70A1B"/>
    <w:rsid w:val="00C7235C"/>
    <w:rsid w:val="00C75086"/>
    <w:rsid w:val="00C75E10"/>
    <w:rsid w:val="00C9345D"/>
    <w:rsid w:val="00C97ABC"/>
    <w:rsid w:val="00CA1C39"/>
    <w:rsid w:val="00CA379F"/>
    <w:rsid w:val="00CB03AC"/>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72687"/>
    <w:rsid w:val="00D75004"/>
    <w:rsid w:val="00D9547A"/>
    <w:rsid w:val="00DA065B"/>
    <w:rsid w:val="00DA298A"/>
    <w:rsid w:val="00DA328D"/>
    <w:rsid w:val="00DB12D7"/>
    <w:rsid w:val="00DB1AF9"/>
    <w:rsid w:val="00DB7595"/>
    <w:rsid w:val="00DC2276"/>
    <w:rsid w:val="00DC611E"/>
    <w:rsid w:val="00DD6F81"/>
    <w:rsid w:val="00DD74FD"/>
    <w:rsid w:val="00DF179C"/>
    <w:rsid w:val="00E00D25"/>
    <w:rsid w:val="00E13756"/>
    <w:rsid w:val="00E16021"/>
    <w:rsid w:val="00E22BB2"/>
    <w:rsid w:val="00E379BF"/>
    <w:rsid w:val="00E440E3"/>
    <w:rsid w:val="00E51820"/>
    <w:rsid w:val="00E544FB"/>
    <w:rsid w:val="00E6348F"/>
    <w:rsid w:val="00E634D5"/>
    <w:rsid w:val="00E67584"/>
    <w:rsid w:val="00E70A46"/>
    <w:rsid w:val="00E73E69"/>
    <w:rsid w:val="00E766EA"/>
    <w:rsid w:val="00E81F11"/>
    <w:rsid w:val="00E93719"/>
    <w:rsid w:val="00E94AE7"/>
    <w:rsid w:val="00E950EA"/>
    <w:rsid w:val="00E966ED"/>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youtube.com/watch?v=1N8WsW9-QtE&amp;t=956s" TargetMode="External"/><Relationship Id="rId68" Type="http://schemas.openxmlformats.org/officeDocument/2006/relationships/hyperlink" Target="https://www.youtube.com/watch?v=wbYagbpCpoI"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J15Ybdetzio"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0buMm5FIqgU&amp;t=33s" TargetMode="External"/><Relationship Id="rId69" Type="http://schemas.openxmlformats.org/officeDocument/2006/relationships/hyperlink" Target="https://www.youtube.com/watch?v=B7-7RcZCIb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computernetworking747640215.wordpress.com/2018/07/05/secure-shell-ssh-configuration-on-a-switch-and-router-in-packet-trace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QRZlKXn43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UcCTgWtRSd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3A317-0EAE-4BBF-92C3-F6A547C4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1008</TotalTime>
  <Pages>81</Pages>
  <Words>3292</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12</cp:revision>
  <dcterms:created xsi:type="dcterms:W3CDTF">2024-05-13T09:46:00Z</dcterms:created>
  <dcterms:modified xsi:type="dcterms:W3CDTF">2024-05-15T01:16:00Z</dcterms:modified>
</cp:coreProperties>
</file>