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AF096C">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AF096C">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1C629911"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w:t>
      </w:r>
      <w:r w:rsidR="00930B84">
        <w:rPr>
          <w:sz w:val="28"/>
          <w:szCs w:val="28"/>
        </w:rPr>
        <w:t xml:space="preserve">PHCM, và 2 chi nhánh (Một ở Đà </w:t>
      </w:r>
      <w:r w:rsidR="00930B84">
        <w:rPr>
          <w:sz w:val="28"/>
          <w:szCs w:val="28"/>
          <w:lang w:val="vi-VN"/>
        </w:rPr>
        <w:t>N</w:t>
      </w:r>
      <w:r w:rsidR="00930B84">
        <w:rPr>
          <w:sz w:val="28"/>
          <w:szCs w:val="28"/>
        </w:rPr>
        <w:t xml:space="preserve">ẵng, và một ở Hà </w:t>
      </w:r>
      <w:r w:rsidR="00930B84">
        <w:rPr>
          <w:sz w:val="28"/>
          <w:szCs w:val="28"/>
          <w:lang w:val="vi-VN"/>
        </w:rPr>
        <w:t>N</w:t>
      </w:r>
      <w:r w:rsidR="00776AFC">
        <w:rPr>
          <w:sz w:val="28"/>
          <w:szCs w:val="28"/>
        </w:rPr>
        <w:t>ội).</w:t>
      </w:r>
      <w:r w:rsidR="0072417C">
        <w:rPr>
          <w:sz w:val="28"/>
          <w:szCs w:val="28"/>
        </w:rPr>
        <w:tab/>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2C5AADE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 xml:space="preserve">cho </w:t>
      </w:r>
      <w:r w:rsidR="007235F9">
        <w:rPr>
          <w:lang w:val="vi-VN"/>
        </w:rPr>
        <w:t xml:space="preserve">một doanh </w:t>
      </w:r>
      <w:r w:rsidR="00930B84">
        <w:rPr>
          <w:lang w:val="vi-VN"/>
        </w:rPr>
        <w:t>nghiệp</w:t>
      </w:r>
      <w:r w:rsidR="00930B84">
        <w:t xml:space="preserve"> với </w:t>
      </w:r>
      <w:r w:rsidR="00930B84">
        <w:rPr>
          <w:lang w:val="vi-VN"/>
        </w:rPr>
        <w:t>1</w:t>
      </w:r>
      <w:r w:rsidR="00930B84">
        <w:t xml:space="preserve"> </w:t>
      </w:r>
      <w:r w:rsidR="00930B84">
        <w:rPr>
          <w:lang w:val="vi-VN"/>
        </w:rPr>
        <w:t>trụ sở chính và 2 chi nhánh</w:t>
      </w:r>
      <w:r w:rsidR="003659B3" w:rsidRPr="00CC077B">
        <w:t>:</w:t>
      </w:r>
    </w:p>
    <w:p w14:paraId="5B7A5A7A" w14:textId="17043165" w:rsidR="00A80B8B" w:rsidRPr="00CC077B" w:rsidRDefault="00930B84" w:rsidP="00CC077B">
      <w:pPr>
        <w:pStyle w:val="Nidungvnbn"/>
        <w:numPr>
          <w:ilvl w:val="0"/>
          <w:numId w:val="12"/>
        </w:numPr>
      </w:pPr>
      <w:r>
        <w:rPr>
          <w:lang w:val="vi-VN"/>
        </w:rPr>
        <w:t>Trụ sở chính</w:t>
      </w:r>
      <w:r w:rsidR="00A80B8B" w:rsidRPr="00CC077B">
        <w:t>:</w:t>
      </w:r>
      <w:r w:rsidR="00254A5F">
        <w:t xml:space="preserve"> </w:t>
      </w:r>
      <w:r w:rsidR="00254A5F">
        <w:rPr>
          <w:lang w:val="vi-VN"/>
        </w:rPr>
        <w:t>50/12</w:t>
      </w:r>
      <w:r w:rsidR="00DD6F81" w:rsidRPr="00CC077B">
        <w:t xml:space="preserve"> </w:t>
      </w:r>
      <w:r w:rsidR="00254A5F">
        <w:rPr>
          <w:lang w:val="vi-VN"/>
        </w:rPr>
        <w:t>Trần Thị Liền</w:t>
      </w:r>
      <w:r w:rsidR="002B3DF4" w:rsidRPr="00CC077B">
        <w:t xml:space="preserve">, </w:t>
      </w:r>
      <w:r w:rsidR="00254A5F">
        <w:rPr>
          <w:lang w:val="vi-VN"/>
        </w:rPr>
        <w:t>Phước Kiểng</w:t>
      </w:r>
      <w:r w:rsidR="002B3DF4" w:rsidRPr="00CC077B">
        <w:t xml:space="preserve">, </w:t>
      </w:r>
      <w:r w:rsidR="00254A5F">
        <w:rPr>
          <w:lang w:val="vi-VN"/>
        </w:rPr>
        <w:t>Nhà bè</w:t>
      </w:r>
      <w:r w:rsidR="00446FE1" w:rsidRPr="00CC077B">
        <w:t>, TPHCM</w:t>
      </w:r>
    </w:p>
    <w:p w14:paraId="62591D86" w14:textId="77777777" w:rsidR="00FD3499" w:rsidRDefault="00930B84" w:rsidP="00FD3499">
      <w:pPr>
        <w:pStyle w:val="Nidungvnbn"/>
        <w:numPr>
          <w:ilvl w:val="0"/>
          <w:numId w:val="12"/>
        </w:numPr>
      </w:pPr>
      <w:r w:rsidRPr="00FD3499">
        <w:rPr>
          <w:lang w:val="vi-VN"/>
        </w:rPr>
        <w:t>Chi nhánh ở Đà Nẵng</w:t>
      </w:r>
      <w:r w:rsidR="00C04346" w:rsidRPr="00CC077B">
        <w:t>:</w:t>
      </w:r>
      <w:r w:rsidR="00B307EC" w:rsidRPr="00CC077B">
        <w:t xml:space="preserve"> </w:t>
      </w:r>
      <w:r w:rsidR="00FD3499" w:rsidRPr="00FD3499">
        <w:t>305 Trường Sơn, phường, Cẩm Lệ, Đà Nẵng, Việt Nam</w:t>
      </w:r>
    </w:p>
    <w:p w14:paraId="649EC1C2" w14:textId="7A81D86F" w:rsidR="00C04346" w:rsidRPr="00CC077B" w:rsidRDefault="00930B84" w:rsidP="00FD3499">
      <w:pPr>
        <w:pStyle w:val="Nidungvnbn"/>
        <w:numPr>
          <w:ilvl w:val="0"/>
          <w:numId w:val="12"/>
        </w:numPr>
      </w:pPr>
      <w:r w:rsidRPr="00FD3499">
        <w:rPr>
          <w:lang w:val="vi-VN"/>
        </w:rPr>
        <w:t>Chi nhánh ở Hà Nội</w:t>
      </w:r>
      <w:r w:rsidR="00C04346" w:rsidRPr="00CC077B">
        <w:t xml:space="preserve">: </w:t>
      </w:r>
      <w:r w:rsidR="00817D32" w:rsidRPr="00817D32">
        <w:t xml:space="preserve">12 P. Chùa Bộc, Quang Trung, </w:t>
      </w:r>
      <w:r w:rsidR="00817D32">
        <w:t>Đống Đa, Hà Nội</w:t>
      </w:r>
    </w:p>
    <w:p w14:paraId="6141E8FD" w14:textId="133283AF" w:rsidR="00007895" w:rsidRPr="009D5E71" w:rsidRDefault="00007895" w:rsidP="00CC077B">
      <w:pPr>
        <w:pStyle w:val="Nidungvnbn"/>
        <w:rPr>
          <w:color w:val="FF0000"/>
          <w:lang w:val="vi-VN"/>
        </w:rPr>
      </w:pPr>
      <w:r w:rsidRPr="009D5E71">
        <w:rPr>
          <w:color w:val="FF0000"/>
        </w:rPr>
        <w:t xml:space="preserve">Các thao tác tiến hành trong đề tài: </w:t>
      </w:r>
      <w:r w:rsidR="00AB4D8F" w:rsidRPr="009D5E71">
        <w:rPr>
          <w:color w:val="FF0000"/>
        </w:rPr>
        <w:t>cấu hình VLAN, cấu hình trunk</w:t>
      </w:r>
      <w:r w:rsidR="00C7235C" w:rsidRPr="009D5E71">
        <w:rPr>
          <w:color w:val="FF0000"/>
        </w:rPr>
        <w:t xml:space="preserve">, sử dụng một vài giao thức </w:t>
      </w:r>
      <w:r w:rsidR="006D5857" w:rsidRPr="009D5E71">
        <w:rPr>
          <w:color w:val="FF0000"/>
        </w:rPr>
        <w:t xml:space="preserve">STP, </w:t>
      </w:r>
      <w:r w:rsidR="00515C4C" w:rsidRPr="009D5E71">
        <w:rPr>
          <w:color w:val="FF0000"/>
        </w:rPr>
        <w:t xml:space="preserve">SSH, </w:t>
      </w:r>
      <w:r w:rsidR="001B07D1" w:rsidRPr="009D5E71">
        <w:rPr>
          <w:color w:val="FF0000"/>
        </w:rPr>
        <w:t>DHCP</w:t>
      </w:r>
      <w:r w:rsidR="00C97ABC" w:rsidRPr="009D5E71">
        <w:rPr>
          <w:color w:val="FF0000"/>
        </w:rPr>
        <w:t xml:space="preserve"> snooping, </w:t>
      </w:r>
      <w:r w:rsidR="001B07D1" w:rsidRPr="009D5E71">
        <w:rPr>
          <w:color w:val="FF0000"/>
        </w:rPr>
        <w:t>…</w:t>
      </w:r>
      <w:r w:rsidR="00C97ABC" w:rsidRPr="009D5E71">
        <w:rPr>
          <w:color w:val="FF0000"/>
        </w:rPr>
        <w:t xml:space="preserve"> Ngoài ra </w:t>
      </w:r>
      <w:r w:rsidR="00895842" w:rsidRPr="009D5E71">
        <w:rPr>
          <w:color w:val="FF0000"/>
        </w:rPr>
        <w:t xml:space="preserve">có cấu hình DHCP IPv4, IPv6 </w:t>
      </w:r>
      <w:r w:rsidR="005132B8" w:rsidRPr="009D5E71">
        <w:rPr>
          <w:color w:val="FF0000"/>
        </w:rPr>
        <w:t>cho các thiết bị đầu cuối</w:t>
      </w:r>
      <w:r w:rsidR="003D5AAB" w:rsidRPr="009D5E71">
        <w:rPr>
          <w:color w:val="FF0000"/>
        </w:rPr>
        <w:t xml:space="preserve"> (end device)</w:t>
      </w:r>
      <w:r w:rsidR="005132B8" w:rsidRPr="009D5E71">
        <w:rPr>
          <w:color w:val="FF0000"/>
        </w:rPr>
        <w:t xml:space="preserve"> cũng như các thiết bị</w:t>
      </w:r>
      <w:r w:rsidR="003D5AAB" w:rsidRPr="009D5E71">
        <w:rPr>
          <w:color w:val="FF0000"/>
        </w:rPr>
        <w:t xml:space="preserve"> định tuyến (router), thiết bị chuyển mạch (switch)</w:t>
      </w:r>
      <w:r w:rsidR="009D5E71" w:rsidRPr="009D5E71">
        <w:rPr>
          <w:color w:val="FF0000"/>
          <w:lang w:val="vi-VN"/>
        </w:rPr>
        <w:t xml:space="preserve"> *</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57DED89E" w14:textId="2C7C5666" w:rsidR="008641D3" w:rsidRDefault="007B22ED" w:rsidP="007B22ED">
      <w:pPr>
        <w:pStyle w:val="Tiumccp1"/>
        <w:outlineLvl w:val="0"/>
      </w:pPr>
      <w:bookmarkStart w:id="11" w:name="_Toc387692918"/>
      <w:bookmarkStart w:id="12" w:name="_Toc132875288"/>
      <w:r w:rsidRPr="008D1553">
        <w:rPr>
          <w:noProof/>
          <w:lang w:val="en-AU" w:eastAsia="en-AU"/>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1425DF05" w14:textId="4DD9ED0A" w:rsidR="008641D3" w:rsidRPr="00CC077B" w:rsidRDefault="007B22ED" w:rsidP="004F344C">
      <w:pPr>
        <w:pStyle w:val="Tiumccp1"/>
        <w:outlineLvl w:val="0"/>
      </w:pPr>
      <w:bookmarkStart w:id="13" w:name="_Toc132875289"/>
      <w:r w:rsidRPr="007B22ED">
        <w:rPr>
          <w:noProof/>
          <w:lang w:val="en-AU" w:eastAsia="en-AU"/>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t xml:space="preserve">2.2 </w:t>
      </w:r>
      <w:r w:rsidR="008641D3" w:rsidRPr="00CC077B">
        <w:t>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CC077B" w:rsidRDefault="00281C30" w:rsidP="00CC077B">
      <w:pPr>
        <w:pStyle w:val="Nidungvnbn"/>
        <w:ind w:firstLine="0"/>
      </w:pPr>
      <w:r w:rsidRPr="00CC077B">
        <w:lastRenderedPageBreak/>
        <w:t xml:space="preserve">Các thiết bị sử dụng trong sơ đồ: </w:t>
      </w:r>
    </w:p>
    <w:p w14:paraId="0522649D" w14:textId="4CF72DF7" w:rsidR="001E3A33" w:rsidRDefault="001E3A33" w:rsidP="00673C8D">
      <w:pPr>
        <w:pStyle w:val="Nidungvnbn"/>
        <w:numPr>
          <w:ilvl w:val="0"/>
          <w:numId w:val="12"/>
        </w:numPr>
      </w:pPr>
      <w:r>
        <w:t xml:space="preserve">Máy tính: 14 </w:t>
      </w:r>
      <w:r>
        <w:rPr>
          <w:lang w:val="vi-VN"/>
        </w:rPr>
        <w:t>thiết bị</w:t>
      </w:r>
    </w:p>
    <w:p w14:paraId="39153E8D" w14:textId="3B1E1FFD" w:rsidR="00B7692E" w:rsidRPr="00CC077B" w:rsidRDefault="001E3A33" w:rsidP="00673C8D">
      <w:pPr>
        <w:pStyle w:val="Nidungvnbn"/>
        <w:numPr>
          <w:ilvl w:val="0"/>
          <w:numId w:val="12"/>
        </w:numPr>
      </w:pPr>
      <w:r>
        <w:rPr>
          <w:lang w:val="vi-VN"/>
        </w:rPr>
        <w:t xml:space="preserve">Laptop: </w:t>
      </w:r>
      <w:r w:rsidR="00BE6AF1">
        <w:rPr>
          <w:lang w:val="vi-VN"/>
        </w:rPr>
        <w:t>1</w:t>
      </w:r>
      <w:r w:rsidR="009D18E6" w:rsidRPr="00CC077B">
        <w:t xml:space="preserve"> thiết bị</w:t>
      </w:r>
    </w:p>
    <w:p w14:paraId="56C7DF3F" w14:textId="2B736710" w:rsidR="00767EFC" w:rsidRPr="00CC077B" w:rsidRDefault="00767EFC" w:rsidP="00673C8D">
      <w:pPr>
        <w:pStyle w:val="Nidungvnbn"/>
        <w:numPr>
          <w:ilvl w:val="0"/>
          <w:numId w:val="12"/>
        </w:numPr>
      </w:pPr>
      <w:r w:rsidRPr="00CC077B">
        <w:t>WiFi</w:t>
      </w:r>
      <w:r w:rsidR="00051316" w:rsidRPr="00CC077B">
        <w:t xml:space="preserve"> (access point): </w:t>
      </w:r>
      <w:r w:rsidR="00BE6AF1">
        <w:rPr>
          <w:lang w:val="vi-VN"/>
        </w:rPr>
        <w:t>1</w:t>
      </w:r>
      <w:r w:rsidR="009A52EB" w:rsidRPr="00CC077B">
        <w:t xml:space="preserve"> thiết bị</w:t>
      </w:r>
    </w:p>
    <w:p w14:paraId="0148D8B4" w14:textId="772BD962" w:rsidR="005747C9" w:rsidRPr="00CC077B" w:rsidRDefault="0003631D" w:rsidP="00673C8D">
      <w:pPr>
        <w:pStyle w:val="Nidungvnbn"/>
        <w:numPr>
          <w:ilvl w:val="0"/>
          <w:numId w:val="12"/>
        </w:numPr>
      </w:pPr>
      <w:r w:rsidRPr="00CC077B">
        <w:t xml:space="preserve">Switch: </w:t>
      </w:r>
      <w:r w:rsidR="00BE6AF1">
        <w:rPr>
          <w:lang w:val="vi-VN"/>
        </w:rPr>
        <w:t>1</w:t>
      </w:r>
      <w:r w:rsidR="00BE6AF1">
        <w:t>2</w:t>
      </w:r>
      <w:r w:rsidR="00995B35" w:rsidRPr="00CC077B">
        <w:t xml:space="preserve"> thiết bị</w:t>
      </w:r>
    </w:p>
    <w:p w14:paraId="76EB55DA" w14:textId="53C23060" w:rsidR="0076127C" w:rsidRPr="00CC077B" w:rsidRDefault="00EB7F00" w:rsidP="00673C8D">
      <w:pPr>
        <w:pStyle w:val="Nidungvnbn"/>
        <w:numPr>
          <w:ilvl w:val="0"/>
          <w:numId w:val="12"/>
        </w:numPr>
      </w:pPr>
      <w:r w:rsidRPr="00CC077B">
        <w:t xml:space="preserve">Multilayer Switch: </w:t>
      </w:r>
      <w:r w:rsidR="00673C8D">
        <w:rPr>
          <w:lang w:val="vi-VN"/>
        </w:rPr>
        <w:t>2</w:t>
      </w:r>
      <w:r w:rsidR="005C4AEB" w:rsidRPr="00CC077B">
        <w:t xml:space="preserve"> thiết bị</w:t>
      </w:r>
    </w:p>
    <w:p w14:paraId="2A950CF5" w14:textId="06DFE3B3" w:rsidR="00BC66EC" w:rsidRPr="00CC077B" w:rsidRDefault="006F3495" w:rsidP="00673C8D">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72B8EDA2" w:rsidR="002558D1" w:rsidRPr="003C7797" w:rsidRDefault="002558D1" w:rsidP="00673C8D">
      <w:pPr>
        <w:pStyle w:val="Nidungvnbn"/>
        <w:numPr>
          <w:ilvl w:val="0"/>
          <w:numId w:val="12"/>
        </w:numPr>
        <w:rPr>
          <w:color w:val="FF0000"/>
        </w:rPr>
      </w:pPr>
      <w:r w:rsidRPr="003C7797">
        <w:rPr>
          <w:color w:val="FF0000"/>
        </w:rPr>
        <w:t xml:space="preserve">Server: </w:t>
      </w:r>
      <w:r w:rsidR="003C7797" w:rsidRPr="003C7797">
        <w:rPr>
          <w:color w:val="FF0000"/>
          <w:lang w:val="vi-VN"/>
        </w:rPr>
        <w:t>5</w:t>
      </w:r>
      <w:r w:rsidR="00F16B06" w:rsidRPr="003C7797">
        <w:rPr>
          <w:color w:val="FF0000"/>
        </w:rPr>
        <w:t xml:space="preserve"> thiết bị</w:t>
      </w:r>
      <w:r w:rsidR="00B54AE5" w:rsidRPr="003C7797">
        <w:rPr>
          <w:color w:val="FF0000"/>
        </w:rPr>
        <w:t xml:space="preserve"> gồm</w:t>
      </w:r>
    </w:p>
    <w:p w14:paraId="0B2430BC" w14:textId="2AF14BEB" w:rsidR="00B54AE5" w:rsidRPr="003C7797" w:rsidRDefault="005D13EF" w:rsidP="00673C8D">
      <w:pPr>
        <w:pStyle w:val="Nidungvnbn"/>
        <w:numPr>
          <w:ilvl w:val="0"/>
          <w:numId w:val="15"/>
        </w:numPr>
        <w:rPr>
          <w:color w:val="FF0000"/>
        </w:rPr>
      </w:pPr>
      <w:r w:rsidRPr="003C7797">
        <w:rPr>
          <w:color w:val="FF0000"/>
        </w:rPr>
        <w:t>DHCP Server</w:t>
      </w:r>
      <w:r w:rsidR="001E4ED3" w:rsidRPr="003C7797">
        <w:rPr>
          <w:color w:val="FF0000"/>
        </w:rPr>
        <w:t>: 3 thiết bị</w:t>
      </w:r>
    </w:p>
    <w:p w14:paraId="29A28E4E" w14:textId="31A8F3E3" w:rsidR="00637E3F" w:rsidRPr="003C7797" w:rsidRDefault="00637E3F" w:rsidP="00673C8D">
      <w:pPr>
        <w:pStyle w:val="Nidungvnbn"/>
        <w:numPr>
          <w:ilvl w:val="0"/>
          <w:numId w:val="15"/>
        </w:numPr>
        <w:rPr>
          <w:color w:val="FF0000"/>
        </w:rPr>
      </w:pPr>
      <w:r w:rsidRPr="003C7797">
        <w:rPr>
          <w:color w:val="FF0000"/>
        </w:rPr>
        <w:t>DNS Server</w:t>
      </w:r>
      <w:r w:rsidR="00EB6091" w:rsidRPr="003C7797">
        <w:rPr>
          <w:color w:val="FF0000"/>
        </w:rPr>
        <w:t>: 1 thiết bị</w:t>
      </w:r>
    </w:p>
    <w:p w14:paraId="20FE775E" w14:textId="62D65DAB" w:rsidR="006608DD" w:rsidRPr="003C7797" w:rsidRDefault="006608DD" w:rsidP="00673C8D">
      <w:pPr>
        <w:pStyle w:val="Nidungvnbn"/>
        <w:numPr>
          <w:ilvl w:val="0"/>
          <w:numId w:val="15"/>
        </w:numPr>
        <w:rPr>
          <w:color w:val="FF0000"/>
        </w:rPr>
      </w:pPr>
      <w:r w:rsidRPr="003C7797">
        <w:rPr>
          <w:color w:val="FF0000"/>
        </w:rPr>
        <w:t>Web Server</w:t>
      </w:r>
      <w:r w:rsidR="00EB6091" w:rsidRPr="003C7797">
        <w:rPr>
          <w:color w:val="FF0000"/>
        </w:rPr>
        <w:t>: 1 thiết bị</w:t>
      </w:r>
    </w:p>
    <w:p w14:paraId="1DDF23CA" w14:textId="49D8538E" w:rsidR="006608DD" w:rsidRPr="003C7797" w:rsidRDefault="006608DD" w:rsidP="00673C8D">
      <w:pPr>
        <w:pStyle w:val="Nidungvnbn"/>
        <w:numPr>
          <w:ilvl w:val="0"/>
          <w:numId w:val="15"/>
        </w:numPr>
        <w:rPr>
          <w:color w:val="FF0000"/>
        </w:rPr>
      </w:pPr>
      <w:r w:rsidRPr="003C7797">
        <w:rPr>
          <w:color w:val="FF0000"/>
        </w:rPr>
        <w:t>Mail Server</w:t>
      </w:r>
      <w:r w:rsidR="00EB6091" w:rsidRPr="003C7797">
        <w:rPr>
          <w:color w:val="FF0000"/>
        </w:rPr>
        <w:t>: 1 thiết bị</w:t>
      </w:r>
    </w:p>
    <w:p w14:paraId="56C67DF2" w14:textId="779A5E63" w:rsidR="006608DD" w:rsidRPr="003C7797" w:rsidRDefault="006608DD" w:rsidP="00673C8D">
      <w:pPr>
        <w:pStyle w:val="Nidungvnbn"/>
        <w:numPr>
          <w:ilvl w:val="0"/>
          <w:numId w:val="15"/>
        </w:numPr>
        <w:rPr>
          <w:color w:val="FF0000"/>
        </w:rPr>
      </w:pPr>
      <w:r w:rsidRPr="003C7797">
        <w:rPr>
          <w:color w:val="FF0000"/>
        </w:rPr>
        <w:t>F</w:t>
      </w:r>
      <w:r w:rsidR="007D48B9" w:rsidRPr="003C7797">
        <w:rPr>
          <w:color w:val="FF0000"/>
        </w:rPr>
        <w:t>TP</w:t>
      </w:r>
      <w:r w:rsidRPr="003C7797">
        <w:rPr>
          <w:color w:val="FF0000"/>
        </w:rPr>
        <w:t xml:space="preserve"> Server</w:t>
      </w:r>
      <w:r w:rsidR="00EB6091" w:rsidRPr="003C7797">
        <w:rPr>
          <w:color w:val="FF0000"/>
        </w:rPr>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4FDB5024" w:rsidR="00065A49" w:rsidRPr="00CC077B" w:rsidRDefault="000E1CAB" w:rsidP="000E2B9E">
      <w:pPr>
        <w:pStyle w:val="Tiumccp1"/>
        <w:outlineLvl w:val="1"/>
      </w:pPr>
      <w:bookmarkStart w:id="18" w:name="_Toc132875292"/>
      <w:r w:rsidRPr="00CC077B">
        <w:t xml:space="preserve">3.1.1 </w:t>
      </w:r>
      <w:r w:rsidR="00A26913">
        <w:rPr>
          <w:lang w:val="vi-VN"/>
        </w:rPr>
        <w:t xml:space="preserve">Trụ sở </w:t>
      </w:r>
      <w:bookmarkEnd w:id="18"/>
      <w:r w:rsidR="00A26913">
        <w:rPr>
          <w:lang w:val="vi-VN"/>
        </w:rPr>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048644E4" w:rsidR="005B3AC7" w:rsidRPr="00917AF4" w:rsidRDefault="00A26913" w:rsidP="000E2B9E">
      <w:pPr>
        <w:pStyle w:val="Tiumccp1"/>
        <w:outlineLvl w:val="1"/>
      </w:pPr>
      <w:bookmarkStart w:id="21" w:name="_Toc132875294"/>
      <w:r>
        <w:lastRenderedPageBreak/>
        <w:t xml:space="preserve">3.1.3 Chi nhánh </w:t>
      </w:r>
      <w:r>
        <w:rPr>
          <w:lang w:val="vi-VN"/>
        </w:rPr>
        <w:t>2</w:t>
      </w:r>
      <w:r w:rsidR="005B3AC7" w:rsidRPr="00CC077B">
        <w:t xml:space="preserve"> – </w:t>
      </w:r>
      <w:bookmarkEnd w:id="21"/>
      <w:r w:rsidR="00724C48">
        <w:rPr>
          <w:lang w:val="vi-VN"/>
        </w:rPr>
        <w:t>Hà Nội:</w:t>
      </w:r>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2"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4" w:name="_Toc132875296"/>
      <w:r w:rsidRPr="00CC077B">
        <w:t xml:space="preserve">3.3 </w:t>
      </w:r>
      <w:bookmarkEnd w:id="2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5" w:name="_Toc132875297"/>
      <w:r w:rsidRPr="00CC077B">
        <w:lastRenderedPageBreak/>
        <w:t xml:space="preserve">CHƯƠNG </w:t>
      </w:r>
      <w:r w:rsidR="00CA379F" w:rsidRPr="00CC077B">
        <w:t>4</w:t>
      </w:r>
      <w:r w:rsidRPr="00CC077B">
        <w:t xml:space="preserve"> – </w:t>
      </w:r>
      <w:r w:rsidR="009D7D4F" w:rsidRPr="00CC077B">
        <w:t>CẤU HÌNH HẠ TẦNG</w:t>
      </w:r>
      <w:bookmarkEnd w:id="25"/>
    </w:p>
    <w:p w14:paraId="0E95D105" w14:textId="6BE0F6B0" w:rsidR="002E545E" w:rsidRPr="00CC077B" w:rsidRDefault="00CA379F" w:rsidP="000E2B9E">
      <w:pPr>
        <w:pStyle w:val="Tiumccp1"/>
        <w:tabs>
          <w:tab w:val="clear" w:pos="6379"/>
          <w:tab w:val="left" w:pos="5472"/>
        </w:tabs>
        <w:outlineLvl w:val="0"/>
      </w:pPr>
      <w:bookmarkStart w:id="26" w:name="_Toc132875298"/>
      <w:r w:rsidRPr="00CC077B">
        <w:t>4</w:t>
      </w:r>
      <w:r w:rsidR="002E545E" w:rsidRPr="00CC077B">
        <w:t xml:space="preserve">.1 </w:t>
      </w:r>
      <w:r w:rsidR="008326CE" w:rsidRPr="00CC077B">
        <w:t>Cấu hình vlan, interface, port channel</w:t>
      </w:r>
      <w:bookmarkEnd w:id="26"/>
      <w:r w:rsidR="009B3576" w:rsidRPr="00CC077B">
        <w:tab/>
      </w:r>
    </w:p>
    <w:p w14:paraId="30649CF3" w14:textId="2D770C06" w:rsidR="009B3576" w:rsidRPr="00BA332F" w:rsidRDefault="0072266E" w:rsidP="00A4267F">
      <w:pPr>
        <w:pStyle w:val="Tiumccp1"/>
        <w:tabs>
          <w:tab w:val="clear" w:pos="6379"/>
          <w:tab w:val="left" w:pos="5472"/>
        </w:tabs>
        <w:outlineLvl w:val="1"/>
        <w:rPr>
          <w:lang w:val="vi-VN"/>
        </w:rPr>
      </w:pPr>
      <w:bookmarkStart w:id="27" w:name="_Toc132875299"/>
      <w:r w:rsidRPr="00CC077B">
        <w:rPr>
          <w:lang w:val="fr-FR"/>
        </w:rPr>
        <w:t xml:space="preserve">4.1.1 </w:t>
      </w:r>
      <w:bookmarkEnd w:id="27"/>
      <w:r w:rsidR="00BA332F">
        <w:rPr>
          <w:lang w:val="vi-VN"/>
        </w:rPr>
        <w:t>Trụ sở chính tại TP HCM</w:t>
      </w:r>
    </w:p>
    <w:p w14:paraId="430F7FAF" w14:textId="4D2C8ED3" w:rsidR="00BD2407" w:rsidRPr="00BA332F" w:rsidRDefault="00BA332F" w:rsidP="00CC077B">
      <w:pPr>
        <w:pStyle w:val="Tiumccp1"/>
        <w:tabs>
          <w:tab w:val="clear" w:pos="6379"/>
          <w:tab w:val="left" w:pos="5472"/>
        </w:tabs>
        <w:rPr>
          <w:b w:val="0"/>
          <w:sz w:val="26"/>
          <w:szCs w:val="26"/>
          <w:lang w:val="vi-VN"/>
        </w:rPr>
      </w:pPr>
      <w:r>
        <w:rPr>
          <w:b w:val="0"/>
          <w:sz w:val="26"/>
          <w:szCs w:val="26"/>
          <w:lang w:val="fr-FR"/>
        </w:rPr>
        <w:t xml:space="preserve">Có </w:t>
      </w:r>
      <w:r>
        <w:rPr>
          <w:b w:val="0"/>
          <w:sz w:val="26"/>
          <w:szCs w:val="26"/>
          <w:lang w:val="vi-VN"/>
        </w:rPr>
        <w:t>12</w:t>
      </w:r>
      <w:r w:rsidR="00BD2407" w:rsidRPr="00CC077B">
        <w:rPr>
          <w:b w:val="0"/>
          <w:sz w:val="26"/>
          <w:szCs w:val="26"/>
          <w:lang w:val="fr-FR"/>
        </w:rPr>
        <w:t xml:space="preserve"> VLAN là </w:t>
      </w:r>
      <w:r>
        <w:rPr>
          <w:b w:val="0"/>
          <w:sz w:val="26"/>
          <w:szCs w:val="26"/>
          <w:lang w:val="vi-VN"/>
        </w:rPr>
        <w:t>11,</w:t>
      </w:r>
      <w:r w:rsidR="003A2BE7">
        <w:rPr>
          <w:b w:val="0"/>
          <w:sz w:val="26"/>
          <w:szCs w:val="26"/>
          <w:lang w:val="vi-VN"/>
        </w:rPr>
        <w:t xml:space="preserve"> </w:t>
      </w:r>
      <w:r>
        <w:rPr>
          <w:b w:val="0"/>
          <w:sz w:val="26"/>
          <w:szCs w:val="26"/>
          <w:lang w:val="vi-VN"/>
        </w:rPr>
        <w:t>12,</w:t>
      </w:r>
      <w:r w:rsidR="003A2BE7">
        <w:rPr>
          <w:b w:val="0"/>
          <w:sz w:val="26"/>
          <w:szCs w:val="26"/>
          <w:lang w:val="vi-VN"/>
        </w:rPr>
        <w:t xml:space="preserve"> </w:t>
      </w:r>
      <w:r>
        <w:rPr>
          <w:b w:val="0"/>
          <w:sz w:val="26"/>
          <w:szCs w:val="26"/>
          <w:lang w:val="vi-VN"/>
        </w:rPr>
        <w:t>13,</w:t>
      </w:r>
      <w:r w:rsidR="003A2BE7">
        <w:rPr>
          <w:b w:val="0"/>
          <w:sz w:val="26"/>
          <w:szCs w:val="26"/>
          <w:lang w:val="vi-VN"/>
        </w:rPr>
        <w:t xml:space="preserve"> </w:t>
      </w:r>
      <w:r>
        <w:rPr>
          <w:b w:val="0"/>
          <w:sz w:val="26"/>
          <w:szCs w:val="26"/>
          <w:lang w:val="vi-VN"/>
        </w:rPr>
        <w:t>14,</w:t>
      </w:r>
      <w:r w:rsidR="003A2BE7">
        <w:rPr>
          <w:b w:val="0"/>
          <w:sz w:val="26"/>
          <w:szCs w:val="26"/>
          <w:lang w:val="vi-VN"/>
        </w:rPr>
        <w:t xml:space="preserve"> </w:t>
      </w:r>
      <w:r>
        <w:rPr>
          <w:b w:val="0"/>
          <w:sz w:val="26"/>
          <w:szCs w:val="26"/>
          <w:lang w:val="vi-VN"/>
        </w:rPr>
        <w:t>21,</w:t>
      </w:r>
      <w:r w:rsidR="003A2BE7">
        <w:rPr>
          <w:b w:val="0"/>
          <w:sz w:val="26"/>
          <w:szCs w:val="26"/>
          <w:lang w:val="vi-VN"/>
        </w:rPr>
        <w:t xml:space="preserve"> 22, 23, 24, 31, 32, 33, 34.</w:t>
      </w:r>
    </w:p>
    <w:p w14:paraId="18183F9B" w14:textId="3EEA733C"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 xml:space="preserve">Multislayer </w:t>
      </w:r>
      <w:r w:rsidR="00CE2A0F">
        <w:rPr>
          <w:b w:val="0"/>
          <w:sz w:val="26"/>
          <w:szCs w:val="26"/>
          <w:lang w:val="vi-VN"/>
        </w:rPr>
        <w:t>Switch 1</w:t>
      </w:r>
      <w:r w:rsidR="00A12E96">
        <w:rPr>
          <w:b w:val="0"/>
          <w:sz w:val="26"/>
          <w:szCs w:val="26"/>
        </w:rPr>
        <w:t xml:space="preserve"> </w:t>
      </w:r>
      <w:r w:rsidR="00A12E96">
        <w:rPr>
          <w:b w:val="0"/>
          <w:sz w:val="26"/>
          <w:szCs w:val="26"/>
          <w:lang w:val="vi-VN"/>
        </w:rPr>
        <w:t xml:space="preserve">và </w:t>
      </w:r>
      <w:r w:rsidR="00A12E96" w:rsidRPr="00CC077B">
        <w:rPr>
          <w:b w:val="0"/>
          <w:sz w:val="26"/>
          <w:szCs w:val="26"/>
        </w:rPr>
        <w:t xml:space="preserve">Multislayer </w:t>
      </w:r>
      <w:r w:rsidR="00A12E96">
        <w:rPr>
          <w:b w:val="0"/>
          <w:sz w:val="26"/>
          <w:szCs w:val="26"/>
          <w:lang w:val="vi-VN"/>
        </w:rPr>
        <w:t xml:space="preserve">Switch </w:t>
      </w:r>
      <w:r w:rsidR="00A12E96">
        <w:rPr>
          <w:b w:val="0"/>
          <w:sz w:val="26"/>
          <w:szCs w:val="26"/>
        </w:rPr>
        <w:t>2</w:t>
      </w:r>
      <w:r w:rsidR="00CE2A0F">
        <w:rPr>
          <w:b w:val="0"/>
          <w:sz w:val="26"/>
          <w:szCs w:val="26"/>
          <w:lang w:val="vi-VN"/>
        </w:rPr>
        <w:t xml:space="preserve"> tại TP HCM</w:t>
      </w:r>
      <w:r w:rsidR="00757BAC" w:rsidRPr="00CC077B">
        <w:rPr>
          <w:b w:val="0"/>
          <w:sz w:val="26"/>
          <w:szCs w:val="26"/>
        </w:rPr>
        <w:t>:</w:t>
      </w:r>
    </w:p>
    <w:p w14:paraId="6EEB1220" w14:textId="619F4AA2" w:rsidR="00BF2F04" w:rsidRPr="00CC077B" w:rsidRDefault="003942DD" w:rsidP="00CC077B">
      <w:pPr>
        <w:spacing w:line="360" w:lineRule="auto"/>
        <w:ind w:left="720"/>
        <w:rPr>
          <w:sz w:val="26"/>
          <w:szCs w:val="26"/>
        </w:rPr>
      </w:pPr>
      <w:r w:rsidRPr="00CC077B">
        <w:rPr>
          <w:color w:val="000000"/>
          <w:sz w:val="26"/>
          <w:szCs w:val="26"/>
        </w:rPr>
        <w:t>C</w:t>
      </w:r>
      <w:r w:rsidR="00BF2F04" w:rsidRPr="00CC077B">
        <w:rPr>
          <w:color w:val="000000"/>
          <w:sz w:val="26"/>
          <w:szCs w:val="26"/>
        </w:rPr>
        <w:t>onf</w:t>
      </w:r>
      <w:r>
        <w:rPr>
          <w:color w:val="000000"/>
          <w:sz w:val="26"/>
          <w:szCs w:val="26"/>
        </w:rPr>
        <w:t xml:space="preserve"> t</w:t>
      </w:r>
    </w:p>
    <w:p w14:paraId="40DEED4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11  </w:t>
      </w:r>
    </w:p>
    <w:p w14:paraId="4342A832" w14:textId="03FF6A5A"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P.HANHCHINH</w:t>
      </w:r>
    </w:p>
    <w:p w14:paraId="6F3B5E5A"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12  </w:t>
      </w:r>
    </w:p>
    <w:p w14:paraId="539F9AE1" w14:textId="0956ABC6"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P.NHANSU</w:t>
      </w:r>
    </w:p>
    <w:p w14:paraId="2D059111"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13  </w:t>
      </w:r>
    </w:p>
    <w:p w14:paraId="499AFF29" w14:textId="1E9E2AEE"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P.KYTHUAT</w:t>
      </w:r>
    </w:p>
    <w:p w14:paraId="5A3B9465"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14  </w:t>
      </w:r>
    </w:p>
    <w:p w14:paraId="3AB8D1FD" w14:textId="06C2531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P.QUANTRI</w:t>
      </w:r>
    </w:p>
    <w:p w14:paraId="5F5CB4F2"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21  </w:t>
      </w:r>
    </w:p>
    <w:p w14:paraId="0296802F" w14:textId="5E074DA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P.TAICHINH</w:t>
      </w:r>
    </w:p>
    <w:p w14:paraId="62C03D80"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22  </w:t>
      </w:r>
    </w:p>
    <w:p w14:paraId="04043AB6" w14:textId="01E004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P.KINHDOANH</w:t>
      </w:r>
    </w:p>
    <w:p w14:paraId="314D0F1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23  </w:t>
      </w:r>
    </w:p>
    <w:p w14:paraId="7449B1CF" w14:textId="16E4BFD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P.GIAMDOC</w:t>
      </w:r>
    </w:p>
    <w:p w14:paraId="4A37501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24  </w:t>
      </w:r>
    </w:p>
    <w:p w14:paraId="4707EF19" w14:textId="61AD687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P.HOP</w:t>
      </w:r>
    </w:p>
    <w:p w14:paraId="166C7823"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31  </w:t>
      </w:r>
    </w:p>
    <w:p w14:paraId="5A499953" w14:textId="5357B3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P.D</w:t>
      </w:r>
      <w:r w:rsidR="001325E9">
        <w:rPr>
          <w:b w:val="0"/>
          <w:color w:val="000000"/>
          <w:sz w:val="26"/>
          <w:szCs w:val="26"/>
        </w:rPr>
        <w:t>ICHVU</w:t>
      </w:r>
    </w:p>
    <w:p w14:paraId="548BF159"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32  </w:t>
      </w:r>
    </w:p>
    <w:p w14:paraId="17B6C843" w14:textId="3FFF53AC"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DAO</w:t>
      </w:r>
      <w:r w:rsidR="001325E9">
        <w:rPr>
          <w:b w:val="0"/>
          <w:color w:val="000000"/>
          <w:sz w:val="26"/>
          <w:szCs w:val="26"/>
        </w:rPr>
        <w:t>TAO</w:t>
      </w:r>
    </w:p>
    <w:p w14:paraId="5A2D7F8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33  </w:t>
      </w:r>
    </w:p>
    <w:p w14:paraId="1E81C83E" w14:textId="3D4B9B6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lastRenderedPageBreak/>
        <w:t>name P.M</w:t>
      </w:r>
      <w:r w:rsidR="001325E9">
        <w:rPr>
          <w:b w:val="0"/>
          <w:color w:val="000000"/>
          <w:sz w:val="26"/>
          <w:szCs w:val="26"/>
        </w:rPr>
        <w:t>ARKERTING</w:t>
      </w:r>
    </w:p>
    <w:p w14:paraId="73EBAB77"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34  </w:t>
      </w:r>
    </w:p>
    <w:p w14:paraId="03A705B2" w14:textId="2D150B4B" w:rsidR="006F36F9" w:rsidRPr="00CC077B" w:rsidRDefault="003942DD" w:rsidP="003942DD">
      <w:pPr>
        <w:pStyle w:val="Tiumccp1"/>
        <w:tabs>
          <w:tab w:val="clear" w:pos="6379"/>
          <w:tab w:val="left" w:pos="5472"/>
        </w:tabs>
        <w:ind w:left="720"/>
        <w:rPr>
          <w:b w:val="0"/>
          <w:color w:val="000000"/>
          <w:sz w:val="26"/>
          <w:szCs w:val="26"/>
        </w:rPr>
      </w:pPr>
      <w:r w:rsidRPr="003942DD">
        <w:rPr>
          <w:b w:val="0"/>
          <w:color w:val="000000"/>
          <w:sz w:val="26"/>
          <w:szCs w:val="26"/>
        </w:rPr>
        <w:t>name P.KETOAN</w:t>
      </w:r>
    </w:p>
    <w:p w14:paraId="607312AC" w14:textId="08A81C67" w:rsidR="00BF2F04" w:rsidRPr="001325E9" w:rsidRDefault="0019652E" w:rsidP="00CC077B">
      <w:pPr>
        <w:pStyle w:val="Tiumccp1"/>
        <w:tabs>
          <w:tab w:val="clear" w:pos="6379"/>
          <w:tab w:val="left" w:pos="5472"/>
        </w:tabs>
        <w:ind w:left="720"/>
        <w:rPr>
          <w:b w:val="0"/>
          <w:sz w:val="26"/>
          <w:szCs w:val="26"/>
        </w:rPr>
      </w:pPr>
      <w:r w:rsidRPr="001325E9">
        <w:rPr>
          <w:b w:val="0"/>
          <w:sz w:val="26"/>
          <w:szCs w:val="26"/>
        </w:rPr>
        <w:t>interface vlan11</w:t>
      </w:r>
    </w:p>
    <w:p w14:paraId="0F7E9EF5" w14:textId="626B619E"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w:t>
      </w:r>
      <w:r w:rsidR="009E70FF" w:rsidRPr="009E70FF">
        <w:rPr>
          <w:b w:val="0"/>
          <w:sz w:val="26"/>
          <w:szCs w:val="26"/>
        </w:rPr>
        <w:t>192.168.1.1 255.255.255.224</w:t>
      </w:r>
    </w:p>
    <w:p w14:paraId="4ACD12B9" w14:textId="1F4A1D09" w:rsidR="00AA359A" w:rsidRDefault="00AA359A" w:rsidP="00CC077B">
      <w:pPr>
        <w:spacing w:line="360" w:lineRule="auto"/>
        <w:ind w:left="720"/>
        <w:rPr>
          <w:color w:val="000000"/>
          <w:sz w:val="26"/>
          <w:szCs w:val="26"/>
        </w:rPr>
      </w:pPr>
      <w:r w:rsidRPr="00CC077B">
        <w:rPr>
          <w:color w:val="000000"/>
          <w:sz w:val="26"/>
          <w:szCs w:val="26"/>
        </w:rPr>
        <w:t xml:space="preserve">ip helper-address </w:t>
      </w:r>
      <w:r w:rsidR="009E70FF" w:rsidRPr="009E70FF">
        <w:rPr>
          <w:color w:val="000000"/>
          <w:sz w:val="26"/>
          <w:szCs w:val="26"/>
        </w:rPr>
        <w:t>192.168.1.68</w:t>
      </w:r>
    </w:p>
    <w:p w14:paraId="7948973E" w14:textId="53759B30" w:rsidR="00B45B76" w:rsidRDefault="00B45B76" w:rsidP="00CC077B">
      <w:pPr>
        <w:spacing w:line="360" w:lineRule="auto"/>
        <w:ind w:left="720"/>
        <w:rPr>
          <w:color w:val="000000"/>
          <w:sz w:val="26"/>
          <w:szCs w:val="26"/>
        </w:rPr>
      </w:pPr>
      <w:r>
        <w:rPr>
          <w:color w:val="000000"/>
          <w:sz w:val="26"/>
          <w:szCs w:val="26"/>
        </w:rPr>
        <w:t>no shut</w:t>
      </w:r>
    </w:p>
    <w:p w14:paraId="0BD15BD3" w14:textId="1C616375"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vlan12</w:t>
      </w:r>
    </w:p>
    <w:p w14:paraId="79BC5FA0" w14:textId="6EB5F670"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192.168.1.33</w:t>
      </w:r>
      <w:r w:rsidRPr="009E70FF">
        <w:rPr>
          <w:b w:val="0"/>
          <w:sz w:val="26"/>
          <w:szCs w:val="26"/>
        </w:rPr>
        <w:t xml:space="preserve"> 255.255.255.224</w:t>
      </w:r>
    </w:p>
    <w:p w14:paraId="4AAD833F"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1CF73E6" w14:textId="37CDB06B" w:rsidR="00B45B76" w:rsidRDefault="00B45B76" w:rsidP="00B45B76">
      <w:pPr>
        <w:spacing w:line="360" w:lineRule="auto"/>
        <w:ind w:left="720"/>
        <w:rPr>
          <w:color w:val="000000"/>
          <w:sz w:val="26"/>
          <w:szCs w:val="26"/>
        </w:rPr>
      </w:pPr>
      <w:r>
        <w:rPr>
          <w:color w:val="000000"/>
          <w:sz w:val="26"/>
          <w:szCs w:val="26"/>
        </w:rPr>
        <w:t>no shut</w:t>
      </w:r>
    </w:p>
    <w:p w14:paraId="3306B59C" w14:textId="3EA97546"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3</w:t>
      </w:r>
    </w:p>
    <w:p w14:paraId="23720088" w14:textId="1DF5D394"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65</w:t>
      </w:r>
      <w:r w:rsidRPr="009E70FF">
        <w:rPr>
          <w:b w:val="0"/>
          <w:sz w:val="26"/>
          <w:szCs w:val="26"/>
        </w:rPr>
        <w:t xml:space="preserve"> 255.255.255.224</w:t>
      </w:r>
    </w:p>
    <w:p w14:paraId="678B3998"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32D7467" w14:textId="77777777" w:rsidR="00B45B76" w:rsidRPr="00CC077B" w:rsidRDefault="00B45B76" w:rsidP="00B45B76">
      <w:pPr>
        <w:spacing w:line="360" w:lineRule="auto"/>
        <w:ind w:left="720"/>
        <w:rPr>
          <w:sz w:val="26"/>
          <w:szCs w:val="26"/>
        </w:rPr>
      </w:pPr>
      <w:r>
        <w:rPr>
          <w:color w:val="000000"/>
          <w:sz w:val="26"/>
          <w:szCs w:val="26"/>
        </w:rPr>
        <w:t>no shut</w:t>
      </w:r>
    </w:p>
    <w:p w14:paraId="37C55AE3" w14:textId="126801FD"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4</w:t>
      </w:r>
    </w:p>
    <w:p w14:paraId="293C861E" w14:textId="411B3D03"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97</w:t>
      </w:r>
      <w:r w:rsidRPr="009E70FF">
        <w:rPr>
          <w:b w:val="0"/>
          <w:sz w:val="26"/>
          <w:szCs w:val="26"/>
        </w:rPr>
        <w:t xml:space="preserve"> 255.255.255.224</w:t>
      </w:r>
    </w:p>
    <w:p w14:paraId="11F1E399"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07B52EFD" w14:textId="77777777" w:rsidR="00B45B76" w:rsidRPr="00CC077B" w:rsidRDefault="00B45B76" w:rsidP="00B45B76">
      <w:pPr>
        <w:spacing w:line="360" w:lineRule="auto"/>
        <w:ind w:left="720"/>
        <w:rPr>
          <w:sz w:val="26"/>
          <w:szCs w:val="26"/>
        </w:rPr>
      </w:pPr>
      <w:r>
        <w:rPr>
          <w:color w:val="000000"/>
          <w:sz w:val="26"/>
          <w:szCs w:val="26"/>
        </w:rPr>
        <w:t>no shut</w:t>
      </w:r>
    </w:p>
    <w:p w14:paraId="17AFAA36" w14:textId="0FBE1F39"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vlan21</w:t>
      </w:r>
    </w:p>
    <w:p w14:paraId="49218D05" w14:textId="3CE0132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1</w:t>
      </w:r>
      <w:r w:rsidRPr="009E70FF">
        <w:rPr>
          <w:b w:val="0"/>
          <w:sz w:val="26"/>
          <w:szCs w:val="26"/>
        </w:rPr>
        <w:t xml:space="preserve"> 255.255.255.224</w:t>
      </w:r>
    </w:p>
    <w:p w14:paraId="272BC38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4F8A2D3" w14:textId="77777777" w:rsidR="001F4801" w:rsidRPr="00CC077B" w:rsidRDefault="001F4801" w:rsidP="001F4801">
      <w:pPr>
        <w:spacing w:line="360" w:lineRule="auto"/>
        <w:ind w:left="720"/>
        <w:rPr>
          <w:sz w:val="26"/>
          <w:szCs w:val="26"/>
        </w:rPr>
      </w:pPr>
      <w:r>
        <w:rPr>
          <w:color w:val="000000"/>
          <w:sz w:val="26"/>
          <w:szCs w:val="26"/>
        </w:rPr>
        <w:t>no shut</w:t>
      </w:r>
    </w:p>
    <w:p w14:paraId="059F2F42" w14:textId="00DD1C6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vlan22</w:t>
      </w:r>
    </w:p>
    <w:p w14:paraId="46E49CAA" w14:textId="38CCCF8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.33</w:t>
      </w:r>
      <w:r w:rsidRPr="009E70FF">
        <w:rPr>
          <w:b w:val="0"/>
          <w:sz w:val="26"/>
          <w:szCs w:val="26"/>
        </w:rPr>
        <w:t xml:space="preserve"> 255.255.255.224</w:t>
      </w:r>
    </w:p>
    <w:p w14:paraId="4B5B0D9C"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F25EA11" w14:textId="77777777" w:rsidR="001F4801" w:rsidRPr="00CC077B" w:rsidRDefault="001F4801" w:rsidP="001F4801">
      <w:pPr>
        <w:spacing w:line="360" w:lineRule="auto"/>
        <w:ind w:left="720"/>
        <w:rPr>
          <w:sz w:val="26"/>
          <w:szCs w:val="26"/>
        </w:rPr>
      </w:pPr>
      <w:r>
        <w:rPr>
          <w:color w:val="000000"/>
          <w:sz w:val="26"/>
          <w:szCs w:val="26"/>
        </w:rPr>
        <w:t>no shut</w:t>
      </w:r>
    </w:p>
    <w:p w14:paraId="01365987" w14:textId="4C9A8FBB"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lastRenderedPageBreak/>
        <w:t>interface vlan23</w:t>
      </w:r>
    </w:p>
    <w:p w14:paraId="1D153642" w14:textId="1D9C40E3"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65</w:t>
      </w:r>
      <w:r w:rsidRPr="009E70FF">
        <w:rPr>
          <w:b w:val="0"/>
          <w:sz w:val="26"/>
          <w:szCs w:val="26"/>
        </w:rPr>
        <w:t xml:space="preserve"> 255.255.255.224</w:t>
      </w:r>
    </w:p>
    <w:p w14:paraId="51CF4DE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18EB9628" w14:textId="77777777" w:rsidR="001F4801" w:rsidRPr="00CC077B" w:rsidRDefault="001F4801" w:rsidP="001F4801">
      <w:pPr>
        <w:spacing w:line="360" w:lineRule="auto"/>
        <w:ind w:left="720"/>
        <w:rPr>
          <w:sz w:val="26"/>
          <w:szCs w:val="26"/>
        </w:rPr>
      </w:pPr>
      <w:r>
        <w:rPr>
          <w:color w:val="000000"/>
          <w:sz w:val="26"/>
          <w:szCs w:val="26"/>
        </w:rPr>
        <w:t>no shut</w:t>
      </w:r>
    </w:p>
    <w:p w14:paraId="0AE73052" w14:textId="5CAA8A4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vlan24</w:t>
      </w:r>
    </w:p>
    <w:p w14:paraId="62356146" w14:textId="40E67F1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97</w:t>
      </w:r>
      <w:r w:rsidRPr="009E70FF">
        <w:rPr>
          <w:b w:val="0"/>
          <w:sz w:val="26"/>
          <w:szCs w:val="26"/>
        </w:rPr>
        <w:t xml:space="preserve"> 255.255.255.224</w:t>
      </w:r>
    </w:p>
    <w:p w14:paraId="34E1B01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12C5CC2" w14:textId="77777777" w:rsidR="001F4801" w:rsidRPr="00CC077B" w:rsidRDefault="001F4801" w:rsidP="001F4801">
      <w:pPr>
        <w:spacing w:line="360" w:lineRule="auto"/>
        <w:ind w:left="720"/>
        <w:rPr>
          <w:sz w:val="26"/>
          <w:szCs w:val="26"/>
        </w:rPr>
      </w:pPr>
      <w:r>
        <w:rPr>
          <w:color w:val="000000"/>
          <w:sz w:val="26"/>
          <w:szCs w:val="26"/>
        </w:rPr>
        <w:t>no shut</w:t>
      </w:r>
    </w:p>
    <w:p w14:paraId="34D3778F" w14:textId="4E44585A"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vlan31</w:t>
      </w:r>
    </w:p>
    <w:p w14:paraId="2F9E7F58" w14:textId="697A5D3D"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1</w:t>
      </w:r>
      <w:r w:rsidRPr="009E70FF">
        <w:rPr>
          <w:b w:val="0"/>
          <w:sz w:val="26"/>
          <w:szCs w:val="26"/>
        </w:rPr>
        <w:t xml:space="preserve"> 255.255.255.224</w:t>
      </w:r>
    </w:p>
    <w:p w14:paraId="6E881700"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5E75880" w14:textId="77777777" w:rsidR="001F4801" w:rsidRPr="00CC077B" w:rsidRDefault="001F4801" w:rsidP="001F4801">
      <w:pPr>
        <w:spacing w:line="360" w:lineRule="auto"/>
        <w:ind w:left="720"/>
        <w:rPr>
          <w:sz w:val="26"/>
          <w:szCs w:val="26"/>
        </w:rPr>
      </w:pPr>
      <w:r>
        <w:rPr>
          <w:color w:val="000000"/>
          <w:sz w:val="26"/>
          <w:szCs w:val="26"/>
        </w:rPr>
        <w:t>no shut</w:t>
      </w:r>
    </w:p>
    <w:p w14:paraId="412BD8D5" w14:textId="7CB336A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vlan32</w:t>
      </w:r>
    </w:p>
    <w:p w14:paraId="4A2A3247" w14:textId="21B69327"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.33</w:t>
      </w:r>
      <w:r w:rsidRPr="009E70FF">
        <w:rPr>
          <w:b w:val="0"/>
          <w:sz w:val="26"/>
          <w:szCs w:val="26"/>
        </w:rPr>
        <w:t xml:space="preserve"> 255.255.255.224</w:t>
      </w:r>
    </w:p>
    <w:p w14:paraId="4FD7B1E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20D091CF" w14:textId="77777777" w:rsidR="001F4801" w:rsidRPr="00CC077B" w:rsidRDefault="001F4801" w:rsidP="001F4801">
      <w:pPr>
        <w:spacing w:line="360" w:lineRule="auto"/>
        <w:ind w:left="720"/>
        <w:rPr>
          <w:sz w:val="26"/>
          <w:szCs w:val="26"/>
        </w:rPr>
      </w:pPr>
      <w:r>
        <w:rPr>
          <w:color w:val="000000"/>
          <w:sz w:val="26"/>
          <w:szCs w:val="26"/>
        </w:rPr>
        <w:t>no shut</w:t>
      </w:r>
    </w:p>
    <w:p w14:paraId="045CA5B0" w14:textId="51BFBA17"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vlan33</w:t>
      </w:r>
    </w:p>
    <w:p w14:paraId="714D1438" w14:textId="7047080C"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65</w:t>
      </w:r>
      <w:r w:rsidRPr="009E70FF">
        <w:rPr>
          <w:b w:val="0"/>
          <w:sz w:val="26"/>
          <w:szCs w:val="26"/>
        </w:rPr>
        <w:t xml:space="preserve"> 255.255.255.224</w:t>
      </w:r>
    </w:p>
    <w:p w14:paraId="350DACE5"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8AE8D1A" w14:textId="77777777" w:rsidR="001F4801" w:rsidRPr="00CC077B" w:rsidRDefault="001F4801" w:rsidP="001F4801">
      <w:pPr>
        <w:spacing w:line="360" w:lineRule="auto"/>
        <w:ind w:left="720"/>
        <w:rPr>
          <w:sz w:val="26"/>
          <w:szCs w:val="26"/>
        </w:rPr>
      </w:pPr>
      <w:r>
        <w:rPr>
          <w:color w:val="000000"/>
          <w:sz w:val="26"/>
          <w:szCs w:val="26"/>
        </w:rPr>
        <w:t>no shut</w:t>
      </w:r>
    </w:p>
    <w:p w14:paraId="2F39653C" w14:textId="7015482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vlan34</w:t>
      </w:r>
    </w:p>
    <w:p w14:paraId="47ED7B60" w14:textId="53577F8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97</w:t>
      </w:r>
      <w:r w:rsidRPr="009E70FF">
        <w:rPr>
          <w:b w:val="0"/>
          <w:sz w:val="26"/>
          <w:szCs w:val="26"/>
        </w:rPr>
        <w:t xml:space="preserve"> 255.255.255.224</w:t>
      </w:r>
    </w:p>
    <w:p w14:paraId="7CA2DDC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4D0F0A67" w14:textId="40F51C06" w:rsidR="00B45B76" w:rsidRDefault="001F4801" w:rsidP="001F4801">
      <w:pPr>
        <w:spacing w:line="360" w:lineRule="auto"/>
        <w:ind w:left="720"/>
        <w:rPr>
          <w:color w:val="000000"/>
          <w:sz w:val="26"/>
          <w:szCs w:val="26"/>
        </w:rPr>
      </w:pPr>
      <w:r>
        <w:rPr>
          <w:color w:val="000000"/>
          <w:sz w:val="26"/>
          <w:szCs w:val="26"/>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CC077B" w:rsidRDefault="00504EBA" w:rsidP="001F4801">
      <w:pPr>
        <w:spacing w:line="360" w:lineRule="auto"/>
        <w:ind w:left="720"/>
        <w:rPr>
          <w:sz w:val="26"/>
          <w:szCs w:val="26"/>
        </w:rPr>
      </w:pPr>
      <w:r w:rsidRPr="00CC077B">
        <w:rPr>
          <w:b/>
          <w:sz w:val="26"/>
          <w:szCs w:val="26"/>
        </w:rPr>
        <w:t xml:space="preserve">Multislayer </w:t>
      </w:r>
      <w:r>
        <w:rPr>
          <w:b/>
          <w:sz w:val="26"/>
          <w:szCs w:val="26"/>
          <w:lang w:val="vi-VN"/>
        </w:rPr>
        <w:t>Switch 1</w:t>
      </w:r>
    </w:p>
    <w:p w14:paraId="571AB41E" w14:textId="3EB08DB3" w:rsidR="00BF648C" w:rsidRPr="001325E9" w:rsidRDefault="00624914" w:rsidP="00CC077B">
      <w:pPr>
        <w:spacing w:line="360" w:lineRule="auto"/>
        <w:ind w:left="720"/>
        <w:rPr>
          <w:color w:val="FF0000"/>
          <w:sz w:val="26"/>
          <w:szCs w:val="26"/>
        </w:rPr>
      </w:pPr>
      <w:r>
        <w:rPr>
          <w:color w:val="FF0000"/>
          <w:sz w:val="26"/>
          <w:szCs w:val="26"/>
        </w:rPr>
        <w:t>i</w:t>
      </w:r>
      <w:r w:rsidR="00BF648C" w:rsidRPr="001325E9">
        <w:rPr>
          <w:color w:val="FF0000"/>
          <w:sz w:val="26"/>
          <w:szCs w:val="26"/>
        </w:rPr>
        <w:t>nterface</w:t>
      </w:r>
      <w:r w:rsidR="0025762B">
        <w:rPr>
          <w:color w:val="FF0000"/>
          <w:sz w:val="26"/>
          <w:szCs w:val="26"/>
        </w:rPr>
        <w:t xml:space="preserve"> range</w:t>
      </w:r>
      <w:r w:rsidR="00BF648C" w:rsidRPr="001325E9">
        <w:rPr>
          <w:color w:val="FF0000"/>
          <w:sz w:val="26"/>
          <w:szCs w:val="26"/>
        </w:rPr>
        <w:t xml:space="preserve"> </w:t>
      </w:r>
      <w:r w:rsidR="00EB2220" w:rsidRPr="00EB2220">
        <w:rPr>
          <w:color w:val="FF0000"/>
          <w:sz w:val="26"/>
          <w:szCs w:val="26"/>
        </w:rPr>
        <w:t>GigabitEthernet1/0/2</w:t>
      </w:r>
      <w:r w:rsidR="0025762B">
        <w:rPr>
          <w:color w:val="FF0000"/>
          <w:sz w:val="26"/>
          <w:szCs w:val="26"/>
        </w:rPr>
        <w:t xml:space="preserve">-5, </w:t>
      </w:r>
      <w:r w:rsidR="00EB2220">
        <w:rPr>
          <w:color w:val="FF0000"/>
          <w:sz w:val="26"/>
          <w:szCs w:val="26"/>
        </w:rPr>
        <w:t>GigabitEthernet1/0/8</w:t>
      </w:r>
    </w:p>
    <w:p w14:paraId="367CBB8A" w14:textId="77777777" w:rsidR="00BF648C" w:rsidRPr="001325E9" w:rsidRDefault="00BF648C" w:rsidP="00CC077B">
      <w:pPr>
        <w:spacing w:line="360" w:lineRule="auto"/>
        <w:ind w:left="720"/>
        <w:rPr>
          <w:color w:val="FF0000"/>
          <w:sz w:val="26"/>
          <w:szCs w:val="26"/>
        </w:rPr>
      </w:pPr>
      <w:r w:rsidRPr="001325E9">
        <w:rPr>
          <w:color w:val="FF0000"/>
          <w:sz w:val="26"/>
          <w:szCs w:val="26"/>
        </w:rPr>
        <w:lastRenderedPageBreak/>
        <w:t>switchport trunk encapsulation dot1q</w:t>
      </w:r>
    </w:p>
    <w:p w14:paraId="6A337266" w14:textId="6770863B" w:rsidR="00BF648C" w:rsidRDefault="00BF648C" w:rsidP="00CC077B">
      <w:pPr>
        <w:spacing w:line="360" w:lineRule="auto"/>
        <w:ind w:left="720"/>
        <w:rPr>
          <w:color w:val="FF0000"/>
          <w:sz w:val="26"/>
          <w:szCs w:val="26"/>
        </w:rPr>
      </w:pPr>
      <w:r w:rsidRPr="001325E9">
        <w:rPr>
          <w:color w:val="FF0000"/>
          <w:sz w:val="26"/>
          <w:szCs w:val="26"/>
        </w:rPr>
        <w:t>switchport mode trunk</w:t>
      </w:r>
    </w:p>
    <w:p w14:paraId="62DA6617" w14:textId="250BD1D9" w:rsidR="00624914" w:rsidRDefault="00624914" w:rsidP="00CC077B">
      <w:pPr>
        <w:spacing w:line="360" w:lineRule="auto"/>
        <w:ind w:left="720"/>
        <w:rPr>
          <w:color w:val="FF0000"/>
          <w:sz w:val="26"/>
          <w:szCs w:val="26"/>
        </w:rPr>
      </w:pPr>
      <w:r w:rsidRPr="00624914">
        <w:rPr>
          <w:color w:val="FF0000"/>
          <w:sz w:val="26"/>
          <w:szCs w:val="26"/>
        </w:rPr>
        <w:t>switchport trunk native vlan 13</w:t>
      </w:r>
    </w:p>
    <w:p w14:paraId="517E36B1" w14:textId="77777777" w:rsidR="00624914" w:rsidRPr="001325E9" w:rsidRDefault="00624914" w:rsidP="00CC077B">
      <w:pPr>
        <w:spacing w:line="360" w:lineRule="auto"/>
        <w:ind w:left="720"/>
        <w:rPr>
          <w:color w:val="FF0000"/>
          <w:sz w:val="26"/>
          <w:szCs w:val="26"/>
        </w:rPr>
      </w:pPr>
    </w:p>
    <w:p w14:paraId="52B8A804" w14:textId="309E7CAC" w:rsidR="00BF648C" w:rsidRDefault="00EB2220" w:rsidP="00CC077B">
      <w:pPr>
        <w:spacing w:line="360" w:lineRule="auto"/>
        <w:ind w:left="720"/>
        <w:rPr>
          <w:color w:val="FF0000"/>
          <w:sz w:val="26"/>
          <w:szCs w:val="26"/>
        </w:rPr>
      </w:pPr>
      <w:r>
        <w:rPr>
          <w:color w:val="FF0000"/>
          <w:sz w:val="26"/>
          <w:szCs w:val="26"/>
        </w:rPr>
        <w:t>interface GigabitEthernet1/0/1</w:t>
      </w:r>
    </w:p>
    <w:p w14:paraId="4B21A7C1" w14:textId="525D704A" w:rsidR="00C350D1" w:rsidRDefault="00C350D1" w:rsidP="00CC077B">
      <w:pPr>
        <w:spacing w:line="360" w:lineRule="auto"/>
        <w:ind w:left="720"/>
        <w:rPr>
          <w:color w:val="FF0000"/>
          <w:sz w:val="26"/>
          <w:szCs w:val="26"/>
        </w:rPr>
      </w:pPr>
      <w:r>
        <w:rPr>
          <w:color w:val="FF0000"/>
          <w:sz w:val="26"/>
          <w:szCs w:val="26"/>
        </w:rPr>
        <w:t>no switchport</w:t>
      </w:r>
    </w:p>
    <w:p w14:paraId="65A996D4" w14:textId="54C73C39" w:rsidR="00C350D1" w:rsidRPr="001325E9" w:rsidRDefault="00C350D1" w:rsidP="00CC077B">
      <w:pPr>
        <w:spacing w:line="360" w:lineRule="auto"/>
        <w:ind w:left="720"/>
        <w:rPr>
          <w:color w:val="FF0000"/>
          <w:sz w:val="26"/>
          <w:szCs w:val="26"/>
        </w:rPr>
      </w:pPr>
      <w:r w:rsidRPr="00C350D1">
        <w:rPr>
          <w:color w:val="FF0000"/>
          <w:sz w:val="26"/>
          <w:szCs w:val="26"/>
        </w:rPr>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C32BEE" w:rsidRDefault="00C32BEE" w:rsidP="00C32BEE">
      <w:pPr>
        <w:spacing w:line="360" w:lineRule="auto"/>
        <w:ind w:left="720"/>
        <w:rPr>
          <w:sz w:val="26"/>
          <w:szCs w:val="26"/>
        </w:rPr>
      </w:pPr>
      <w:r w:rsidRPr="00CC077B">
        <w:rPr>
          <w:b/>
          <w:sz w:val="26"/>
          <w:szCs w:val="26"/>
        </w:rPr>
        <w:t xml:space="preserve">Multislayer </w:t>
      </w:r>
      <w:r>
        <w:rPr>
          <w:b/>
          <w:sz w:val="26"/>
          <w:szCs w:val="26"/>
          <w:lang w:val="vi-VN"/>
        </w:rPr>
        <w:t xml:space="preserve">Switch </w:t>
      </w:r>
      <w:r>
        <w:rPr>
          <w:b/>
          <w:sz w:val="26"/>
          <w:szCs w:val="26"/>
        </w:rPr>
        <w:t>2</w:t>
      </w:r>
    </w:p>
    <w:p w14:paraId="75BC0809" w14:textId="6A53476C" w:rsidR="00C32BEE" w:rsidRPr="001325E9" w:rsidRDefault="00C32BEE" w:rsidP="00C32BEE">
      <w:pPr>
        <w:spacing w:line="360" w:lineRule="auto"/>
        <w:ind w:left="720"/>
        <w:rPr>
          <w:color w:val="FF0000"/>
          <w:sz w:val="26"/>
          <w:szCs w:val="26"/>
        </w:rPr>
      </w:pPr>
      <w:r>
        <w:rPr>
          <w:color w:val="FF0000"/>
          <w:sz w:val="26"/>
          <w:szCs w:val="26"/>
        </w:rPr>
        <w:t>i</w:t>
      </w:r>
      <w:r w:rsidRPr="001325E9">
        <w:rPr>
          <w:color w:val="FF0000"/>
          <w:sz w:val="26"/>
          <w:szCs w:val="26"/>
        </w:rPr>
        <w:t>nterface</w:t>
      </w:r>
      <w:r>
        <w:rPr>
          <w:color w:val="FF0000"/>
          <w:sz w:val="26"/>
          <w:szCs w:val="26"/>
        </w:rPr>
        <w:t xml:space="preserve"> range</w:t>
      </w:r>
      <w:r w:rsidRPr="001325E9">
        <w:rPr>
          <w:color w:val="FF0000"/>
          <w:sz w:val="26"/>
          <w:szCs w:val="26"/>
        </w:rPr>
        <w:t xml:space="preserve"> </w:t>
      </w:r>
      <w:r w:rsidRPr="00EB2220">
        <w:rPr>
          <w:color w:val="FF0000"/>
          <w:sz w:val="26"/>
          <w:szCs w:val="26"/>
        </w:rPr>
        <w:t>GigabitEthernet1/0/</w:t>
      </w:r>
      <w:r>
        <w:rPr>
          <w:color w:val="FF0000"/>
          <w:sz w:val="26"/>
          <w:szCs w:val="26"/>
        </w:rPr>
        <w:t xml:space="preserve">1-4, </w:t>
      </w:r>
      <w:r w:rsidR="00496BD4">
        <w:rPr>
          <w:color w:val="FF0000"/>
          <w:sz w:val="26"/>
          <w:szCs w:val="26"/>
        </w:rPr>
        <w:t xml:space="preserve">GigabitEthernet1/0/8, </w:t>
      </w:r>
      <w:r>
        <w:rPr>
          <w:color w:val="FF0000"/>
          <w:sz w:val="26"/>
          <w:szCs w:val="26"/>
        </w:rPr>
        <w:t>GigabitEthernet1/0/8</w:t>
      </w:r>
    </w:p>
    <w:p w14:paraId="498D4A3D" w14:textId="77777777" w:rsidR="00C32BEE" w:rsidRPr="001325E9" w:rsidRDefault="00C32BEE" w:rsidP="00C32BEE">
      <w:pPr>
        <w:spacing w:line="360" w:lineRule="auto"/>
        <w:ind w:left="720"/>
        <w:rPr>
          <w:color w:val="FF0000"/>
          <w:sz w:val="26"/>
          <w:szCs w:val="26"/>
        </w:rPr>
      </w:pPr>
      <w:r w:rsidRPr="001325E9">
        <w:rPr>
          <w:color w:val="FF0000"/>
          <w:sz w:val="26"/>
          <w:szCs w:val="26"/>
        </w:rPr>
        <w:t>switchport trunk encapsulation dot1q</w:t>
      </w:r>
    </w:p>
    <w:p w14:paraId="4C65E17F" w14:textId="77777777" w:rsidR="00C32BEE" w:rsidRDefault="00C32BEE" w:rsidP="00C32BEE">
      <w:pPr>
        <w:spacing w:line="360" w:lineRule="auto"/>
        <w:ind w:left="720"/>
        <w:rPr>
          <w:color w:val="FF0000"/>
          <w:sz w:val="26"/>
          <w:szCs w:val="26"/>
        </w:rPr>
      </w:pPr>
      <w:r w:rsidRPr="001325E9">
        <w:rPr>
          <w:color w:val="FF0000"/>
          <w:sz w:val="26"/>
          <w:szCs w:val="26"/>
        </w:rPr>
        <w:t>switchport mode trunk</w:t>
      </w:r>
    </w:p>
    <w:p w14:paraId="7B88AF15" w14:textId="77777777" w:rsidR="00C32BEE" w:rsidRDefault="00C32BEE" w:rsidP="00C32BEE">
      <w:pPr>
        <w:spacing w:line="360" w:lineRule="auto"/>
        <w:ind w:left="720"/>
        <w:rPr>
          <w:color w:val="FF0000"/>
          <w:sz w:val="26"/>
          <w:szCs w:val="26"/>
        </w:rPr>
      </w:pPr>
      <w:r w:rsidRPr="00624914">
        <w:rPr>
          <w:color w:val="FF0000"/>
          <w:sz w:val="26"/>
          <w:szCs w:val="26"/>
        </w:rPr>
        <w:t>switchport trunk native vlan 13</w:t>
      </w:r>
    </w:p>
    <w:p w14:paraId="45B1B2B0" w14:textId="77777777" w:rsidR="00C32BEE" w:rsidRPr="001325E9" w:rsidRDefault="00C32BEE" w:rsidP="00C32BEE">
      <w:pPr>
        <w:spacing w:line="360" w:lineRule="auto"/>
        <w:ind w:left="720"/>
        <w:rPr>
          <w:color w:val="FF0000"/>
          <w:sz w:val="26"/>
          <w:szCs w:val="26"/>
        </w:rPr>
      </w:pPr>
    </w:p>
    <w:p w14:paraId="4D20DFBB" w14:textId="41E4249F" w:rsidR="00C32BEE" w:rsidRDefault="00C32BEE" w:rsidP="00C32BEE">
      <w:pPr>
        <w:spacing w:line="360" w:lineRule="auto"/>
        <w:ind w:left="720"/>
        <w:rPr>
          <w:color w:val="FF0000"/>
          <w:sz w:val="26"/>
          <w:szCs w:val="26"/>
        </w:rPr>
      </w:pPr>
      <w:r>
        <w:rPr>
          <w:color w:val="FF0000"/>
          <w:sz w:val="26"/>
          <w:szCs w:val="26"/>
        </w:rPr>
        <w:t>interface GigabitEthernet1/0/</w:t>
      </w:r>
      <w:r w:rsidR="00151E36">
        <w:rPr>
          <w:color w:val="FF0000"/>
          <w:sz w:val="26"/>
          <w:szCs w:val="26"/>
        </w:rPr>
        <w:t>5</w:t>
      </w:r>
    </w:p>
    <w:p w14:paraId="0133E1F4" w14:textId="77777777" w:rsidR="00C32BEE" w:rsidRDefault="00C32BEE" w:rsidP="00C32BEE">
      <w:pPr>
        <w:spacing w:line="360" w:lineRule="auto"/>
        <w:ind w:left="720"/>
        <w:rPr>
          <w:color w:val="FF0000"/>
          <w:sz w:val="26"/>
          <w:szCs w:val="26"/>
        </w:rPr>
      </w:pPr>
      <w:r>
        <w:rPr>
          <w:color w:val="FF0000"/>
          <w:sz w:val="26"/>
          <w:szCs w:val="26"/>
        </w:rPr>
        <w:t>no switchport</w:t>
      </w:r>
    </w:p>
    <w:p w14:paraId="1D5A94E6" w14:textId="278EE6DD" w:rsidR="00C32BEE" w:rsidRPr="00151E36" w:rsidRDefault="00C32BEE" w:rsidP="00151E36">
      <w:pPr>
        <w:spacing w:line="360" w:lineRule="auto"/>
        <w:ind w:left="720"/>
        <w:rPr>
          <w:color w:val="FF0000"/>
          <w:sz w:val="26"/>
          <w:szCs w:val="26"/>
        </w:rPr>
      </w:pPr>
      <w:r w:rsidRPr="00C350D1">
        <w:rPr>
          <w:color w:val="FF0000"/>
          <w:sz w:val="26"/>
          <w:szCs w:val="26"/>
        </w:rPr>
        <w:t xml:space="preserve">ip address </w:t>
      </w:r>
      <w:r w:rsidR="00151E36" w:rsidRPr="00151E36">
        <w:rPr>
          <w:color w:val="FF0000"/>
          <w:sz w:val="26"/>
          <w:szCs w:val="26"/>
        </w:rPr>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FB0FB1" w:rsidRDefault="00FB0FB1" w:rsidP="00FB0FB1">
      <w:pPr>
        <w:pStyle w:val="Tiumccp1"/>
        <w:numPr>
          <w:ilvl w:val="0"/>
          <w:numId w:val="46"/>
        </w:numPr>
        <w:tabs>
          <w:tab w:val="clear" w:pos="6379"/>
          <w:tab w:val="left" w:pos="5472"/>
        </w:tabs>
        <w:rPr>
          <w:b w:val="0"/>
          <w:sz w:val="26"/>
          <w:szCs w:val="26"/>
        </w:rPr>
      </w:pPr>
      <w:r w:rsidRPr="00CC077B">
        <w:rPr>
          <w:b w:val="0"/>
          <w:sz w:val="26"/>
          <w:szCs w:val="26"/>
        </w:rPr>
        <w:t xml:space="preserve">Multislayer </w:t>
      </w:r>
      <w:r>
        <w:rPr>
          <w:b w:val="0"/>
          <w:sz w:val="26"/>
          <w:szCs w:val="26"/>
          <w:lang w:val="vi-VN"/>
        </w:rPr>
        <w:t>Switch 1</w:t>
      </w:r>
      <w:r>
        <w:rPr>
          <w:b w:val="0"/>
          <w:sz w:val="26"/>
          <w:szCs w:val="26"/>
        </w:rPr>
        <w:t xml:space="preserve"> </w:t>
      </w:r>
      <w:r>
        <w:rPr>
          <w:b w:val="0"/>
          <w:sz w:val="26"/>
          <w:szCs w:val="26"/>
          <w:lang w:val="vi-VN"/>
        </w:rPr>
        <w:t xml:space="preserve">và </w:t>
      </w:r>
      <w:r w:rsidRPr="00CC077B">
        <w:rPr>
          <w:b w:val="0"/>
          <w:sz w:val="26"/>
          <w:szCs w:val="26"/>
        </w:rPr>
        <w:t xml:space="preserve">Multislayer </w:t>
      </w:r>
      <w:r>
        <w:rPr>
          <w:b w:val="0"/>
          <w:sz w:val="26"/>
          <w:szCs w:val="26"/>
          <w:lang w:val="vi-VN"/>
        </w:rPr>
        <w:t xml:space="preserve">Switch </w:t>
      </w:r>
      <w:r>
        <w:rPr>
          <w:b w:val="0"/>
          <w:sz w:val="26"/>
          <w:szCs w:val="26"/>
        </w:rPr>
        <w:t>2</w:t>
      </w:r>
      <w:r>
        <w:rPr>
          <w:b w:val="0"/>
          <w:sz w:val="26"/>
          <w:szCs w:val="26"/>
          <w:lang w:val="vi-VN"/>
        </w:rPr>
        <w:t xml:space="preserve"> tại TP HCM</w:t>
      </w:r>
      <w:r w:rsidRPr="00CC077B">
        <w:rPr>
          <w:b w:val="0"/>
          <w:sz w:val="26"/>
          <w:szCs w:val="26"/>
        </w:rPr>
        <w:t>:</w:t>
      </w:r>
    </w:p>
    <w:p w14:paraId="33D8DCE3"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end</w:t>
      </w:r>
    </w:p>
    <w:p w14:paraId="219ECC7B"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6417404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6B08F8F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pass cisco</w:t>
      </w:r>
    </w:p>
    <w:p w14:paraId="5243350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mode server</w:t>
      </w:r>
    </w:p>
    <w:p w14:paraId="77554026"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2371F9" w:rsidRDefault="0047341A" w:rsidP="0047341A">
      <w:pPr>
        <w:pStyle w:val="ListParagraph"/>
        <w:numPr>
          <w:ilvl w:val="0"/>
          <w:numId w:val="44"/>
        </w:numPr>
        <w:spacing w:line="360" w:lineRule="auto"/>
        <w:rPr>
          <w:sz w:val="26"/>
          <w:szCs w:val="26"/>
        </w:rPr>
      </w:pPr>
      <w:r>
        <w:rPr>
          <w:sz w:val="26"/>
          <w:szCs w:val="26"/>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ena </w:t>
      </w:r>
    </w:p>
    <w:p w14:paraId="3B1EAF26" w14:textId="28AB53D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4353B2A8" w14:textId="1FD6A4FC"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2A7E9008"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pass cisco </w:t>
      </w:r>
    </w:p>
    <w:p w14:paraId="03C5486D" w14:textId="5043E2E6"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mode </w:t>
      </w:r>
      <w:r>
        <w:rPr>
          <w:rFonts w:ascii="Segoe UI" w:hAnsi="Segoe UI" w:cs="Segoe UI"/>
          <w:color w:val="081C36"/>
          <w:spacing w:val="3"/>
          <w:sz w:val="23"/>
          <w:szCs w:val="23"/>
          <w:shd w:val="clear" w:color="auto" w:fill="FFFFFF"/>
          <w:lang w:val="vi-VN"/>
        </w:rPr>
        <w:t>client</w:t>
      </w:r>
    </w:p>
    <w:p w14:paraId="0B8F2A0B" w14:textId="4BEA1A45"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Default="007808DC" w:rsidP="00CC077B">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 Switch Tầng 2, Switch Tầng </w:t>
      </w:r>
      <w:r w:rsidR="00A30099">
        <w:rPr>
          <w:color w:val="FF0000"/>
          <w:sz w:val="26"/>
          <w:szCs w:val="26"/>
          <w:lang w:val="vi-VN"/>
        </w:rPr>
        <w:t>3</w:t>
      </w:r>
    </w:p>
    <w:p w14:paraId="22370927" w14:textId="7FAE3A0C" w:rsidR="0045355D" w:rsidRPr="0045355D" w:rsidRDefault="00A30099" w:rsidP="0045355D">
      <w:pPr>
        <w:spacing w:line="360" w:lineRule="auto"/>
        <w:ind w:left="720"/>
        <w:rPr>
          <w:color w:val="FF0000"/>
          <w:sz w:val="26"/>
          <w:szCs w:val="26"/>
        </w:rPr>
      </w:pPr>
      <w:r w:rsidRPr="0045355D">
        <w:rPr>
          <w:color w:val="FF0000"/>
          <w:sz w:val="26"/>
          <w:szCs w:val="26"/>
        </w:rPr>
        <w:t xml:space="preserve">int range </w:t>
      </w:r>
      <w:r w:rsidR="0045355D" w:rsidRPr="0045355D">
        <w:rPr>
          <w:color w:val="FF0000"/>
          <w:sz w:val="26"/>
          <w:szCs w:val="26"/>
        </w:rPr>
        <w:t>f0/3-4</w:t>
      </w:r>
    </w:p>
    <w:p w14:paraId="03BAE531" w14:textId="416A9848" w:rsidR="00A30099" w:rsidRPr="0045355D" w:rsidRDefault="0045355D" w:rsidP="0045355D">
      <w:pPr>
        <w:spacing w:line="360" w:lineRule="auto"/>
        <w:ind w:left="720"/>
        <w:rPr>
          <w:color w:val="FF0000"/>
          <w:sz w:val="26"/>
          <w:szCs w:val="26"/>
        </w:rPr>
      </w:pPr>
      <w:r w:rsidRPr="0045355D">
        <w:rPr>
          <w:color w:val="FF0000"/>
          <w:sz w:val="26"/>
          <w:szCs w:val="26"/>
        </w:rPr>
        <w:t>switchport mode trunk</w:t>
      </w:r>
    </w:p>
    <w:p w14:paraId="4126D09F" w14:textId="248A069E" w:rsidR="0045355D" w:rsidRDefault="0045355D" w:rsidP="0045355D">
      <w:pPr>
        <w:spacing w:line="360" w:lineRule="auto"/>
        <w:ind w:left="720"/>
        <w:rPr>
          <w:color w:val="FF0000"/>
          <w:sz w:val="26"/>
          <w:szCs w:val="26"/>
        </w:rPr>
      </w:pPr>
      <w:r w:rsidRPr="0045355D">
        <w:rPr>
          <w:color w:val="FF0000"/>
          <w:sz w:val="26"/>
          <w:szCs w:val="26"/>
        </w:rPr>
        <w:t>switchport trunk native vlan 13</w:t>
      </w:r>
    </w:p>
    <w:p w14:paraId="5E2C8EF3" w14:textId="77E4BD73" w:rsidR="002F7B75" w:rsidRDefault="002F7B75" w:rsidP="0045355D">
      <w:pPr>
        <w:spacing w:line="360" w:lineRule="auto"/>
        <w:ind w:left="720"/>
        <w:rPr>
          <w:color w:val="FF0000"/>
          <w:sz w:val="26"/>
          <w:szCs w:val="26"/>
        </w:rPr>
      </w:pPr>
    </w:p>
    <w:p w14:paraId="27385298" w14:textId="03B40254" w:rsidR="002F7B75" w:rsidRDefault="002F7B75" w:rsidP="002F7B75">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1B, </w:t>
      </w:r>
      <w:r>
        <w:rPr>
          <w:color w:val="FF0000"/>
          <w:sz w:val="26"/>
          <w:szCs w:val="26"/>
        </w:rPr>
        <w:t xml:space="preserve">Switch </w:t>
      </w:r>
      <w:r>
        <w:rPr>
          <w:color w:val="FF0000"/>
          <w:sz w:val="26"/>
          <w:szCs w:val="26"/>
          <w:lang w:val="vi-VN"/>
        </w:rPr>
        <w:t>Tầng 2A, Switch Tầng 2B, Switch Tầng 3A</w:t>
      </w:r>
    </w:p>
    <w:p w14:paraId="464C1BC4" w14:textId="3DDEB9D3" w:rsidR="002F7B75" w:rsidRDefault="000F1C20" w:rsidP="002F7B75">
      <w:pPr>
        <w:spacing w:line="360" w:lineRule="auto"/>
        <w:ind w:left="720"/>
        <w:rPr>
          <w:color w:val="FF0000"/>
          <w:sz w:val="26"/>
          <w:szCs w:val="26"/>
        </w:rPr>
      </w:pPr>
      <w:r>
        <w:rPr>
          <w:color w:val="FF0000"/>
          <w:sz w:val="26"/>
          <w:szCs w:val="26"/>
        </w:rPr>
        <w:t>int f0/1</w:t>
      </w:r>
    </w:p>
    <w:p w14:paraId="21D02145"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3E63F9C3"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7D65664A" w14:textId="77777777" w:rsidR="001D7974" w:rsidRPr="001D7974" w:rsidRDefault="001D7974" w:rsidP="002F7B75">
      <w:pPr>
        <w:spacing w:line="360" w:lineRule="auto"/>
        <w:ind w:left="720"/>
        <w:rPr>
          <w:color w:val="FF0000"/>
          <w:sz w:val="26"/>
          <w:szCs w:val="26"/>
        </w:rPr>
      </w:pPr>
    </w:p>
    <w:p w14:paraId="1D44EDAC" w14:textId="57252B50" w:rsidR="002F7B75" w:rsidRDefault="001D7974" w:rsidP="0045355D">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1A, </w:t>
      </w:r>
      <w:r>
        <w:rPr>
          <w:color w:val="FF0000"/>
          <w:sz w:val="26"/>
          <w:szCs w:val="26"/>
        </w:rPr>
        <w:t xml:space="preserve">Switch </w:t>
      </w:r>
      <w:r>
        <w:rPr>
          <w:color w:val="FF0000"/>
          <w:sz w:val="26"/>
          <w:szCs w:val="26"/>
          <w:lang w:val="vi-VN"/>
        </w:rPr>
        <w:t>Tầng 3B</w:t>
      </w:r>
    </w:p>
    <w:p w14:paraId="3BC0BA66" w14:textId="03B41096" w:rsidR="000F1C20" w:rsidRDefault="000F1C20" w:rsidP="000F1C20">
      <w:pPr>
        <w:spacing w:line="360" w:lineRule="auto"/>
        <w:ind w:left="720"/>
        <w:rPr>
          <w:color w:val="FF0000"/>
          <w:sz w:val="26"/>
          <w:szCs w:val="26"/>
        </w:rPr>
      </w:pPr>
      <w:r>
        <w:rPr>
          <w:color w:val="FF0000"/>
          <w:sz w:val="26"/>
          <w:szCs w:val="26"/>
        </w:rPr>
        <w:t>int f0/3</w:t>
      </w:r>
    </w:p>
    <w:p w14:paraId="6BBBAB4B"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19A73B68"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47FB8F74" w14:textId="60C53A45" w:rsidR="001D7974" w:rsidRDefault="001D7974" w:rsidP="0045355D">
      <w:pPr>
        <w:spacing w:line="360" w:lineRule="auto"/>
        <w:ind w:left="720"/>
        <w:rPr>
          <w:color w:val="FF0000"/>
          <w:sz w:val="26"/>
          <w:szCs w:val="26"/>
          <w:lang w:val="vi-VN"/>
        </w:rPr>
      </w:pPr>
    </w:p>
    <w:p w14:paraId="09595B0A" w14:textId="23C031F4" w:rsidR="00300A96" w:rsidRDefault="00300A96" w:rsidP="00300A96">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Tầng 1A</w:t>
      </w:r>
    </w:p>
    <w:p w14:paraId="1A42545F" w14:textId="32B64295" w:rsidR="00300A96" w:rsidRDefault="00300A96" w:rsidP="00300A96">
      <w:pPr>
        <w:spacing w:line="360" w:lineRule="auto"/>
        <w:ind w:left="720"/>
        <w:rPr>
          <w:color w:val="FF0000"/>
          <w:sz w:val="26"/>
          <w:szCs w:val="26"/>
        </w:rPr>
      </w:pPr>
      <w:r w:rsidRPr="00300A96">
        <w:rPr>
          <w:color w:val="FF0000"/>
          <w:sz w:val="26"/>
          <w:szCs w:val="26"/>
        </w:rPr>
        <w:t>interface FastEthernet0/1</w:t>
      </w:r>
    </w:p>
    <w:p w14:paraId="152527BF" w14:textId="30AE06A8" w:rsidR="00300A96" w:rsidRPr="00300A96" w:rsidRDefault="00300A96" w:rsidP="004776C7">
      <w:pPr>
        <w:spacing w:line="360" w:lineRule="auto"/>
        <w:ind w:left="720"/>
        <w:rPr>
          <w:color w:val="FF0000"/>
          <w:sz w:val="26"/>
          <w:szCs w:val="26"/>
        </w:rPr>
      </w:pPr>
      <w:r w:rsidRPr="00300A96">
        <w:rPr>
          <w:color w:val="FF0000"/>
          <w:sz w:val="26"/>
          <w:szCs w:val="26"/>
        </w:rPr>
        <w:t>switchport mode access</w:t>
      </w:r>
    </w:p>
    <w:p w14:paraId="7DAB88E4" w14:textId="5F6A5152" w:rsidR="00300A96" w:rsidRPr="00300A96" w:rsidRDefault="00300A96" w:rsidP="00300A96">
      <w:pPr>
        <w:spacing w:line="360" w:lineRule="auto"/>
        <w:ind w:left="720"/>
        <w:rPr>
          <w:color w:val="FF0000"/>
          <w:sz w:val="26"/>
          <w:szCs w:val="26"/>
        </w:rPr>
      </w:pPr>
      <w:r w:rsidRPr="00300A96">
        <w:rPr>
          <w:color w:val="FF0000"/>
          <w:sz w:val="26"/>
          <w:szCs w:val="26"/>
        </w:rPr>
        <w:lastRenderedPageBreak/>
        <w:t>switchport access vlan 11</w:t>
      </w:r>
    </w:p>
    <w:p w14:paraId="3F94CF17" w14:textId="0573E2D1"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4AD96FFC" w14:textId="181A5C57"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12A9ED18" w14:textId="647343C3"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BF95D54" w14:textId="66048E8E"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2BC77C9D" w14:textId="2D1AEA6E" w:rsidR="00300A96" w:rsidRPr="00300A96" w:rsidRDefault="00300A96" w:rsidP="00300A96">
      <w:pPr>
        <w:spacing w:line="360" w:lineRule="auto"/>
        <w:ind w:left="720"/>
        <w:rPr>
          <w:color w:val="FF0000"/>
          <w:sz w:val="26"/>
          <w:szCs w:val="26"/>
        </w:rPr>
      </w:pPr>
    </w:p>
    <w:p w14:paraId="1F04604A" w14:textId="2FD94D54" w:rsidR="00300A96" w:rsidRDefault="00300A96" w:rsidP="00300A96">
      <w:pPr>
        <w:spacing w:line="360" w:lineRule="auto"/>
        <w:ind w:left="720"/>
        <w:rPr>
          <w:color w:val="FF0000"/>
          <w:sz w:val="26"/>
          <w:szCs w:val="26"/>
        </w:rPr>
      </w:pPr>
      <w:r w:rsidRPr="00300A96">
        <w:rPr>
          <w:color w:val="FF0000"/>
          <w:sz w:val="26"/>
          <w:szCs w:val="26"/>
        </w:rPr>
        <w:t>interface FastEthernet0/2</w:t>
      </w:r>
    </w:p>
    <w:p w14:paraId="3E7861A3" w14:textId="139D8DA7" w:rsidR="008B7CD4" w:rsidRPr="00300A96" w:rsidRDefault="008B7CD4" w:rsidP="00300A96">
      <w:pPr>
        <w:spacing w:line="360" w:lineRule="auto"/>
        <w:ind w:left="720"/>
        <w:rPr>
          <w:color w:val="FF0000"/>
          <w:sz w:val="26"/>
          <w:szCs w:val="26"/>
        </w:rPr>
      </w:pPr>
      <w:r w:rsidRPr="00300A96">
        <w:rPr>
          <w:color w:val="FF0000"/>
          <w:sz w:val="26"/>
          <w:szCs w:val="26"/>
        </w:rPr>
        <w:t>switchport mode access</w:t>
      </w:r>
    </w:p>
    <w:p w14:paraId="3199EB1E" w14:textId="5CD0C9D6" w:rsidR="00300A96" w:rsidRPr="00300A96" w:rsidRDefault="008B7CD4" w:rsidP="008B7CD4">
      <w:pPr>
        <w:spacing w:line="360" w:lineRule="auto"/>
        <w:ind w:left="720"/>
        <w:rPr>
          <w:color w:val="FF0000"/>
          <w:sz w:val="26"/>
          <w:szCs w:val="26"/>
        </w:rPr>
      </w:pPr>
      <w:r>
        <w:rPr>
          <w:color w:val="FF0000"/>
          <w:sz w:val="26"/>
          <w:szCs w:val="26"/>
        </w:rPr>
        <w:t>switchport access vlan 12</w:t>
      </w:r>
    </w:p>
    <w:p w14:paraId="78DDB9E8" w14:textId="33AB3B39"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6D31FB94" w14:textId="6248B91D"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318D582C" w14:textId="7D20E0C4"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67C701F" w14:textId="0D5A48B0"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5D295D1D" w14:textId="349E7C82" w:rsidR="00BF648C" w:rsidRDefault="00BF648C" w:rsidP="00CC077B">
      <w:pPr>
        <w:spacing w:line="360" w:lineRule="auto"/>
        <w:rPr>
          <w:color w:val="000000"/>
          <w:sz w:val="26"/>
          <w:szCs w:val="26"/>
        </w:rPr>
      </w:pPr>
    </w:p>
    <w:p w14:paraId="07484C40" w14:textId="311D72BA"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Tầng 1</w:t>
      </w:r>
      <w:r>
        <w:rPr>
          <w:color w:val="FF0000"/>
          <w:sz w:val="26"/>
          <w:szCs w:val="26"/>
        </w:rPr>
        <w:t>B</w:t>
      </w:r>
    </w:p>
    <w:p w14:paraId="7BA1DB7C" w14:textId="3C09265A" w:rsidR="004776C7" w:rsidRDefault="004776C7" w:rsidP="004776C7">
      <w:pPr>
        <w:spacing w:line="360" w:lineRule="auto"/>
        <w:ind w:left="720"/>
        <w:rPr>
          <w:color w:val="FF0000"/>
          <w:sz w:val="26"/>
          <w:szCs w:val="26"/>
        </w:rPr>
      </w:pPr>
      <w:r>
        <w:rPr>
          <w:color w:val="FF0000"/>
          <w:sz w:val="26"/>
          <w:szCs w:val="26"/>
        </w:rPr>
        <w:t>interface FastEthernet0/2</w:t>
      </w:r>
    </w:p>
    <w:p w14:paraId="18CDFB51" w14:textId="130FC51D" w:rsidR="004776C7" w:rsidRPr="00300A96" w:rsidRDefault="004776C7" w:rsidP="004776C7">
      <w:pPr>
        <w:spacing w:line="360" w:lineRule="auto"/>
        <w:ind w:left="720"/>
        <w:rPr>
          <w:color w:val="FF0000"/>
          <w:sz w:val="26"/>
          <w:szCs w:val="26"/>
        </w:rPr>
      </w:pPr>
      <w:r>
        <w:rPr>
          <w:color w:val="FF0000"/>
          <w:sz w:val="26"/>
          <w:szCs w:val="26"/>
        </w:rPr>
        <w:t>switchport mode access</w:t>
      </w:r>
    </w:p>
    <w:p w14:paraId="312F0ED2" w14:textId="09B753F5" w:rsidR="004776C7" w:rsidRPr="00300A96" w:rsidRDefault="004776C7" w:rsidP="004776C7">
      <w:pPr>
        <w:spacing w:line="360" w:lineRule="auto"/>
        <w:ind w:left="720"/>
        <w:rPr>
          <w:color w:val="FF0000"/>
          <w:sz w:val="26"/>
          <w:szCs w:val="26"/>
        </w:rPr>
      </w:pPr>
      <w:r>
        <w:rPr>
          <w:color w:val="FF0000"/>
          <w:sz w:val="26"/>
          <w:szCs w:val="26"/>
        </w:rPr>
        <w:t>switchport access vlan 13</w:t>
      </w:r>
    </w:p>
    <w:p w14:paraId="7558513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582FF33C"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4293193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03C2E33"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C529BA" w14:textId="77777777" w:rsidR="004776C7" w:rsidRPr="00300A96" w:rsidRDefault="004776C7" w:rsidP="004776C7">
      <w:pPr>
        <w:spacing w:line="360" w:lineRule="auto"/>
        <w:ind w:left="720"/>
        <w:rPr>
          <w:color w:val="FF0000"/>
          <w:sz w:val="26"/>
          <w:szCs w:val="26"/>
        </w:rPr>
      </w:pPr>
    </w:p>
    <w:p w14:paraId="09DE9E30" w14:textId="009DA4C5" w:rsidR="004776C7" w:rsidRDefault="004776C7" w:rsidP="004776C7">
      <w:pPr>
        <w:spacing w:line="360" w:lineRule="auto"/>
        <w:ind w:left="720"/>
        <w:rPr>
          <w:color w:val="FF0000"/>
          <w:sz w:val="26"/>
          <w:szCs w:val="26"/>
        </w:rPr>
      </w:pPr>
      <w:r>
        <w:rPr>
          <w:color w:val="FF0000"/>
          <w:sz w:val="26"/>
          <w:szCs w:val="26"/>
        </w:rPr>
        <w:t>interface FastEthernet0/3</w:t>
      </w:r>
    </w:p>
    <w:p w14:paraId="3C67543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631634A4" w14:textId="73AA6217" w:rsidR="004776C7" w:rsidRPr="00300A96" w:rsidRDefault="004776C7" w:rsidP="004776C7">
      <w:pPr>
        <w:spacing w:line="360" w:lineRule="auto"/>
        <w:ind w:left="720"/>
        <w:rPr>
          <w:color w:val="FF0000"/>
          <w:sz w:val="26"/>
          <w:szCs w:val="26"/>
        </w:rPr>
      </w:pPr>
      <w:r>
        <w:rPr>
          <w:color w:val="FF0000"/>
          <w:sz w:val="26"/>
          <w:szCs w:val="26"/>
        </w:rPr>
        <w:t>switchport access vlan 14</w:t>
      </w:r>
    </w:p>
    <w:p w14:paraId="65EE6B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068D5B51" w14:textId="77777777" w:rsidR="004776C7" w:rsidRPr="00300A96" w:rsidRDefault="004776C7" w:rsidP="004776C7">
      <w:pPr>
        <w:spacing w:line="360" w:lineRule="auto"/>
        <w:ind w:left="720"/>
        <w:rPr>
          <w:color w:val="FF0000"/>
          <w:sz w:val="26"/>
          <w:szCs w:val="26"/>
        </w:rPr>
      </w:pPr>
      <w:r w:rsidRPr="00300A96">
        <w:rPr>
          <w:color w:val="FF0000"/>
          <w:sz w:val="26"/>
          <w:szCs w:val="26"/>
        </w:rPr>
        <w:lastRenderedPageBreak/>
        <w:t>switchport port-security maximum 2</w:t>
      </w:r>
    </w:p>
    <w:p w14:paraId="77F4EF7D"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A9490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1B5BF9" w14:textId="7461881A" w:rsidR="004776C7" w:rsidRDefault="004776C7" w:rsidP="00CC077B">
      <w:pPr>
        <w:spacing w:line="360" w:lineRule="auto"/>
        <w:rPr>
          <w:color w:val="000000"/>
          <w:sz w:val="26"/>
          <w:szCs w:val="26"/>
        </w:rPr>
      </w:pPr>
    </w:p>
    <w:p w14:paraId="5617A7EB" w14:textId="7C7E3546"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2A</w:t>
      </w:r>
    </w:p>
    <w:p w14:paraId="6491C965" w14:textId="77777777" w:rsidR="004776C7" w:rsidRDefault="004776C7" w:rsidP="004776C7">
      <w:pPr>
        <w:spacing w:line="360" w:lineRule="auto"/>
        <w:ind w:left="720"/>
        <w:rPr>
          <w:color w:val="FF0000"/>
          <w:sz w:val="26"/>
          <w:szCs w:val="26"/>
        </w:rPr>
      </w:pPr>
      <w:r>
        <w:rPr>
          <w:color w:val="FF0000"/>
          <w:sz w:val="26"/>
          <w:szCs w:val="26"/>
        </w:rPr>
        <w:t>interface FastEthernet0/2</w:t>
      </w:r>
    </w:p>
    <w:p w14:paraId="47E81E87" w14:textId="77777777" w:rsidR="004776C7" w:rsidRPr="00300A96" w:rsidRDefault="004776C7" w:rsidP="004776C7">
      <w:pPr>
        <w:spacing w:line="360" w:lineRule="auto"/>
        <w:ind w:left="720"/>
        <w:rPr>
          <w:color w:val="FF0000"/>
          <w:sz w:val="26"/>
          <w:szCs w:val="26"/>
        </w:rPr>
      </w:pPr>
      <w:r>
        <w:rPr>
          <w:color w:val="FF0000"/>
          <w:sz w:val="26"/>
          <w:szCs w:val="26"/>
        </w:rPr>
        <w:t>switchport mode access</w:t>
      </w:r>
    </w:p>
    <w:p w14:paraId="2EE7FE08" w14:textId="7CDD6509" w:rsidR="004776C7" w:rsidRPr="00300A96" w:rsidRDefault="00284BE7" w:rsidP="004776C7">
      <w:pPr>
        <w:spacing w:line="360" w:lineRule="auto"/>
        <w:ind w:left="720"/>
        <w:rPr>
          <w:color w:val="FF0000"/>
          <w:sz w:val="26"/>
          <w:szCs w:val="26"/>
        </w:rPr>
      </w:pPr>
      <w:r>
        <w:rPr>
          <w:color w:val="FF0000"/>
          <w:sz w:val="26"/>
          <w:szCs w:val="26"/>
        </w:rPr>
        <w:t>switchport access vlan 21</w:t>
      </w:r>
    </w:p>
    <w:p w14:paraId="15093C58"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1E5CC1BB"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6780DA87"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554C64B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6EC02A4D" w14:textId="77777777" w:rsidR="004776C7" w:rsidRPr="00300A96" w:rsidRDefault="004776C7" w:rsidP="004776C7">
      <w:pPr>
        <w:spacing w:line="360" w:lineRule="auto"/>
        <w:ind w:left="720"/>
        <w:rPr>
          <w:color w:val="FF0000"/>
          <w:sz w:val="26"/>
          <w:szCs w:val="26"/>
        </w:rPr>
      </w:pPr>
    </w:p>
    <w:p w14:paraId="5D23AECD" w14:textId="11B66A0E" w:rsidR="004776C7" w:rsidRDefault="004776C7" w:rsidP="004776C7">
      <w:pPr>
        <w:spacing w:line="360" w:lineRule="auto"/>
        <w:ind w:left="720"/>
        <w:rPr>
          <w:color w:val="FF0000"/>
          <w:sz w:val="26"/>
          <w:szCs w:val="26"/>
        </w:rPr>
      </w:pPr>
      <w:r>
        <w:rPr>
          <w:color w:val="FF0000"/>
          <w:sz w:val="26"/>
          <w:szCs w:val="26"/>
        </w:rPr>
        <w:t>interface FastEthernet0/</w:t>
      </w:r>
      <w:r w:rsidR="00284BE7">
        <w:rPr>
          <w:color w:val="FF0000"/>
          <w:sz w:val="26"/>
          <w:szCs w:val="26"/>
        </w:rPr>
        <w:t>4</w:t>
      </w:r>
    </w:p>
    <w:p w14:paraId="3CF5DEC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3F70CFF0" w14:textId="1F08EC36" w:rsidR="004776C7" w:rsidRPr="00300A96" w:rsidRDefault="00284BE7" w:rsidP="004776C7">
      <w:pPr>
        <w:spacing w:line="360" w:lineRule="auto"/>
        <w:ind w:left="720"/>
        <w:rPr>
          <w:color w:val="FF0000"/>
          <w:sz w:val="26"/>
          <w:szCs w:val="26"/>
        </w:rPr>
      </w:pPr>
      <w:r>
        <w:rPr>
          <w:color w:val="FF0000"/>
          <w:sz w:val="26"/>
          <w:szCs w:val="26"/>
        </w:rPr>
        <w:t>switchport access vlan 22</w:t>
      </w:r>
    </w:p>
    <w:p w14:paraId="65E5FAE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42D6A1F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3F116AB6"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A378F01"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CAF4867" w14:textId="3115415A" w:rsidR="004776C7" w:rsidRDefault="004776C7" w:rsidP="00CC077B">
      <w:pPr>
        <w:spacing w:line="360" w:lineRule="auto"/>
        <w:rPr>
          <w:color w:val="000000"/>
          <w:sz w:val="26"/>
          <w:szCs w:val="26"/>
        </w:rPr>
      </w:pPr>
    </w:p>
    <w:p w14:paraId="699EC994" w14:textId="0A9AD6A0" w:rsidR="00284BE7" w:rsidRPr="00284BE7" w:rsidRDefault="00284BE7" w:rsidP="00284BE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2B</w:t>
      </w:r>
    </w:p>
    <w:p w14:paraId="0BA83478" w14:textId="77777777" w:rsidR="00284BE7" w:rsidRDefault="00284BE7" w:rsidP="00284BE7">
      <w:pPr>
        <w:spacing w:line="360" w:lineRule="auto"/>
        <w:ind w:left="720"/>
        <w:rPr>
          <w:color w:val="FF0000"/>
          <w:sz w:val="26"/>
          <w:szCs w:val="26"/>
        </w:rPr>
      </w:pPr>
      <w:r>
        <w:rPr>
          <w:color w:val="FF0000"/>
          <w:sz w:val="26"/>
          <w:szCs w:val="26"/>
        </w:rPr>
        <w:t>interface FastEthernet0/2</w:t>
      </w:r>
    </w:p>
    <w:p w14:paraId="4EF1A32E" w14:textId="77777777" w:rsidR="00284BE7" w:rsidRPr="00300A96" w:rsidRDefault="00284BE7" w:rsidP="00284BE7">
      <w:pPr>
        <w:spacing w:line="360" w:lineRule="auto"/>
        <w:ind w:left="720"/>
        <w:rPr>
          <w:color w:val="FF0000"/>
          <w:sz w:val="26"/>
          <w:szCs w:val="26"/>
        </w:rPr>
      </w:pPr>
      <w:r>
        <w:rPr>
          <w:color w:val="FF0000"/>
          <w:sz w:val="26"/>
          <w:szCs w:val="26"/>
        </w:rPr>
        <w:t>switchport mode access</w:t>
      </w:r>
    </w:p>
    <w:p w14:paraId="270DEF68" w14:textId="0C4E90E0" w:rsidR="00284BE7" w:rsidRPr="00300A96" w:rsidRDefault="00284BE7" w:rsidP="00284BE7">
      <w:pPr>
        <w:spacing w:line="360" w:lineRule="auto"/>
        <w:ind w:left="720"/>
        <w:rPr>
          <w:color w:val="FF0000"/>
          <w:sz w:val="26"/>
          <w:szCs w:val="26"/>
        </w:rPr>
      </w:pPr>
      <w:r>
        <w:rPr>
          <w:color w:val="FF0000"/>
          <w:sz w:val="26"/>
          <w:szCs w:val="26"/>
        </w:rPr>
        <w:t>switchport access vlan 23</w:t>
      </w:r>
    </w:p>
    <w:p w14:paraId="5CA63E7F"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70B8868B"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720E7EB9" w14:textId="77777777" w:rsidR="00284BE7" w:rsidRPr="00300A96" w:rsidRDefault="00284BE7" w:rsidP="00284BE7">
      <w:pPr>
        <w:spacing w:line="360" w:lineRule="auto"/>
        <w:ind w:left="720"/>
        <w:rPr>
          <w:color w:val="FF0000"/>
          <w:sz w:val="26"/>
          <w:szCs w:val="26"/>
        </w:rPr>
      </w:pPr>
      <w:r w:rsidRPr="00300A96">
        <w:rPr>
          <w:color w:val="FF0000"/>
          <w:sz w:val="26"/>
          <w:szCs w:val="26"/>
        </w:rPr>
        <w:lastRenderedPageBreak/>
        <w:t>switchport p</w:t>
      </w:r>
      <w:r>
        <w:rPr>
          <w:color w:val="FF0000"/>
          <w:sz w:val="26"/>
          <w:szCs w:val="26"/>
        </w:rPr>
        <w:t>ort-security mac-address sticky</w:t>
      </w:r>
    </w:p>
    <w:p w14:paraId="312085B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7B62607" w14:textId="77777777" w:rsidR="00284BE7" w:rsidRPr="00300A96" w:rsidRDefault="00284BE7" w:rsidP="00284BE7">
      <w:pPr>
        <w:spacing w:line="360" w:lineRule="auto"/>
        <w:ind w:left="720"/>
        <w:rPr>
          <w:color w:val="FF0000"/>
          <w:sz w:val="26"/>
          <w:szCs w:val="26"/>
        </w:rPr>
      </w:pPr>
    </w:p>
    <w:p w14:paraId="31DDBA01" w14:textId="77777777" w:rsidR="00284BE7" w:rsidRDefault="00284BE7" w:rsidP="00284BE7">
      <w:pPr>
        <w:spacing w:line="360" w:lineRule="auto"/>
        <w:ind w:left="720"/>
        <w:rPr>
          <w:color w:val="FF0000"/>
          <w:sz w:val="26"/>
          <w:szCs w:val="26"/>
        </w:rPr>
      </w:pPr>
      <w:r>
        <w:rPr>
          <w:color w:val="FF0000"/>
          <w:sz w:val="26"/>
          <w:szCs w:val="26"/>
        </w:rPr>
        <w:t>interface FastEthernet0/3</w:t>
      </w:r>
    </w:p>
    <w:p w14:paraId="22357B93"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mode access</w:t>
      </w:r>
    </w:p>
    <w:p w14:paraId="78D28D9E" w14:textId="456372D1" w:rsidR="00284BE7" w:rsidRPr="00300A96" w:rsidRDefault="003E65E4" w:rsidP="00284BE7">
      <w:pPr>
        <w:spacing w:line="360" w:lineRule="auto"/>
        <w:ind w:left="720"/>
        <w:rPr>
          <w:color w:val="FF0000"/>
          <w:sz w:val="26"/>
          <w:szCs w:val="26"/>
        </w:rPr>
      </w:pPr>
      <w:r>
        <w:rPr>
          <w:color w:val="FF0000"/>
          <w:sz w:val="26"/>
          <w:szCs w:val="26"/>
        </w:rPr>
        <w:t>switchport access vlan 2</w:t>
      </w:r>
      <w:r w:rsidR="00284BE7">
        <w:rPr>
          <w:color w:val="FF0000"/>
          <w:sz w:val="26"/>
          <w:szCs w:val="26"/>
        </w:rPr>
        <w:t>4</w:t>
      </w:r>
    </w:p>
    <w:p w14:paraId="408FD0B9"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6847197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0AA86597"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794DFB4A"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3E65E4" w:rsidRDefault="003E65E4" w:rsidP="003E65E4">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3A</w:t>
      </w:r>
    </w:p>
    <w:p w14:paraId="4CAEA513" w14:textId="77777777" w:rsidR="003E65E4" w:rsidRDefault="003E65E4" w:rsidP="003E65E4">
      <w:pPr>
        <w:spacing w:line="360" w:lineRule="auto"/>
        <w:ind w:left="720"/>
        <w:rPr>
          <w:color w:val="FF0000"/>
          <w:sz w:val="26"/>
          <w:szCs w:val="26"/>
        </w:rPr>
      </w:pPr>
      <w:r>
        <w:rPr>
          <w:color w:val="FF0000"/>
          <w:sz w:val="26"/>
          <w:szCs w:val="26"/>
        </w:rPr>
        <w:t>interface FastEthernet0/2</w:t>
      </w:r>
    </w:p>
    <w:p w14:paraId="62FFA457" w14:textId="77777777" w:rsidR="003E65E4" w:rsidRPr="00300A96" w:rsidRDefault="003E65E4" w:rsidP="003E65E4">
      <w:pPr>
        <w:spacing w:line="360" w:lineRule="auto"/>
        <w:ind w:left="720"/>
        <w:rPr>
          <w:color w:val="FF0000"/>
          <w:sz w:val="26"/>
          <w:szCs w:val="26"/>
        </w:rPr>
      </w:pPr>
      <w:r>
        <w:rPr>
          <w:color w:val="FF0000"/>
          <w:sz w:val="26"/>
          <w:szCs w:val="26"/>
        </w:rPr>
        <w:t>switchport mode access</w:t>
      </w:r>
    </w:p>
    <w:p w14:paraId="045080AA" w14:textId="3A33BFA5" w:rsidR="003E65E4" w:rsidRPr="00300A96" w:rsidRDefault="003E65E4" w:rsidP="003E65E4">
      <w:pPr>
        <w:spacing w:line="360" w:lineRule="auto"/>
        <w:ind w:left="720"/>
        <w:rPr>
          <w:color w:val="FF0000"/>
          <w:sz w:val="26"/>
          <w:szCs w:val="26"/>
        </w:rPr>
      </w:pPr>
      <w:r>
        <w:rPr>
          <w:color w:val="FF0000"/>
          <w:sz w:val="26"/>
          <w:szCs w:val="26"/>
        </w:rPr>
        <w:t>switchport access vlan 31</w:t>
      </w:r>
    </w:p>
    <w:p w14:paraId="1F64B22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75145FE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29B129C5"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C9C2B3C"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E3346E8" w14:textId="77777777" w:rsidR="003E65E4" w:rsidRPr="00300A96" w:rsidRDefault="003E65E4" w:rsidP="003E65E4">
      <w:pPr>
        <w:spacing w:line="360" w:lineRule="auto"/>
        <w:ind w:left="720"/>
        <w:rPr>
          <w:color w:val="FF0000"/>
          <w:sz w:val="26"/>
          <w:szCs w:val="26"/>
        </w:rPr>
      </w:pPr>
    </w:p>
    <w:p w14:paraId="70340F44" w14:textId="77777777" w:rsidR="003E65E4" w:rsidRDefault="003E65E4" w:rsidP="003E65E4">
      <w:pPr>
        <w:spacing w:line="360" w:lineRule="auto"/>
        <w:ind w:left="720"/>
        <w:rPr>
          <w:color w:val="FF0000"/>
          <w:sz w:val="26"/>
          <w:szCs w:val="26"/>
        </w:rPr>
      </w:pPr>
      <w:r>
        <w:rPr>
          <w:color w:val="FF0000"/>
          <w:sz w:val="26"/>
          <w:szCs w:val="26"/>
        </w:rPr>
        <w:t>interface FastEthernet0/3</w:t>
      </w:r>
    </w:p>
    <w:p w14:paraId="183A8D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mode access</w:t>
      </w:r>
    </w:p>
    <w:p w14:paraId="195353A0" w14:textId="30711F7D" w:rsidR="003E65E4" w:rsidRPr="00300A96" w:rsidRDefault="00275503" w:rsidP="003E65E4">
      <w:pPr>
        <w:spacing w:line="360" w:lineRule="auto"/>
        <w:ind w:left="720"/>
        <w:rPr>
          <w:color w:val="FF0000"/>
          <w:sz w:val="26"/>
          <w:szCs w:val="26"/>
        </w:rPr>
      </w:pPr>
      <w:r>
        <w:rPr>
          <w:color w:val="FF0000"/>
          <w:sz w:val="26"/>
          <w:szCs w:val="26"/>
        </w:rPr>
        <w:t>switchport access vlan 32</w:t>
      </w:r>
    </w:p>
    <w:p w14:paraId="2CBBD8B9"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3D7602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734AEBC6"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D2B7AA0" w14:textId="3589EED3" w:rsidR="00284BE7" w:rsidRPr="00275503" w:rsidRDefault="003E65E4"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3F5049F" w14:textId="78300B73" w:rsidR="00275503" w:rsidRPr="004776C7" w:rsidRDefault="00275503" w:rsidP="00275503">
      <w:pPr>
        <w:spacing w:line="360" w:lineRule="auto"/>
        <w:ind w:left="720"/>
        <w:rPr>
          <w:color w:val="FF0000"/>
          <w:sz w:val="26"/>
          <w:szCs w:val="26"/>
        </w:rPr>
      </w:pPr>
      <w:r>
        <w:rPr>
          <w:color w:val="FF0000"/>
          <w:sz w:val="26"/>
          <w:szCs w:val="26"/>
        </w:rPr>
        <w:lastRenderedPageBreak/>
        <w:t xml:space="preserve">Switch </w:t>
      </w:r>
      <w:r>
        <w:rPr>
          <w:color w:val="FF0000"/>
          <w:sz w:val="26"/>
          <w:szCs w:val="26"/>
          <w:lang w:val="vi-VN"/>
        </w:rPr>
        <w:t xml:space="preserve">Tầng </w:t>
      </w:r>
      <w:r>
        <w:rPr>
          <w:color w:val="FF0000"/>
          <w:sz w:val="26"/>
          <w:szCs w:val="26"/>
        </w:rPr>
        <w:t>3B</w:t>
      </w:r>
    </w:p>
    <w:p w14:paraId="29BF128B" w14:textId="46FFD1CD" w:rsidR="00275503" w:rsidRDefault="00275503" w:rsidP="00275503">
      <w:pPr>
        <w:spacing w:line="360" w:lineRule="auto"/>
        <w:ind w:left="720"/>
        <w:rPr>
          <w:color w:val="FF0000"/>
          <w:sz w:val="26"/>
          <w:szCs w:val="26"/>
        </w:rPr>
      </w:pPr>
      <w:r>
        <w:rPr>
          <w:color w:val="FF0000"/>
          <w:sz w:val="26"/>
          <w:szCs w:val="26"/>
        </w:rPr>
        <w:t>interface FastEthernet0/1</w:t>
      </w:r>
    </w:p>
    <w:p w14:paraId="22371C9D" w14:textId="77777777" w:rsidR="00275503" w:rsidRPr="00300A96" w:rsidRDefault="00275503" w:rsidP="00275503">
      <w:pPr>
        <w:spacing w:line="360" w:lineRule="auto"/>
        <w:ind w:left="720"/>
        <w:rPr>
          <w:color w:val="FF0000"/>
          <w:sz w:val="26"/>
          <w:szCs w:val="26"/>
        </w:rPr>
      </w:pPr>
      <w:r>
        <w:rPr>
          <w:color w:val="FF0000"/>
          <w:sz w:val="26"/>
          <w:szCs w:val="26"/>
        </w:rPr>
        <w:t>switchport mode access</w:t>
      </w:r>
    </w:p>
    <w:p w14:paraId="37517CC4" w14:textId="358870C5" w:rsidR="00275503" w:rsidRPr="00300A96" w:rsidRDefault="00275503" w:rsidP="00275503">
      <w:pPr>
        <w:spacing w:line="360" w:lineRule="auto"/>
        <w:ind w:left="720"/>
        <w:rPr>
          <w:color w:val="FF0000"/>
          <w:sz w:val="26"/>
          <w:szCs w:val="26"/>
        </w:rPr>
      </w:pPr>
      <w:r>
        <w:rPr>
          <w:color w:val="FF0000"/>
          <w:sz w:val="26"/>
          <w:szCs w:val="26"/>
        </w:rPr>
        <w:t>switchport access vlan 33</w:t>
      </w:r>
    </w:p>
    <w:p w14:paraId="4C2C3ADA"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57DA9A4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785CA06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481913E"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9ADAF7F" w14:textId="77777777" w:rsidR="00275503" w:rsidRPr="00300A96" w:rsidRDefault="00275503" w:rsidP="00275503">
      <w:pPr>
        <w:spacing w:line="360" w:lineRule="auto"/>
        <w:ind w:left="720"/>
        <w:rPr>
          <w:color w:val="FF0000"/>
          <w:sz w:val="26"/>
          <w:szCs w:val="26"/>
        </w:rPr>
      </w:pPr>
    </w:p>
    <w:p w14:paraId="273268EA" w14:textId="4E043CD3" w:rsidR="00275503" w:rsidRDefault="00275503" w:rsidP="00275503">
      <w:pPr>
        <w:spacing w:line="360" w:lineRule="auto"/>
        <w:ind w:left="720"/>
        <w:rPr>
          <w:color w:val="FF0000"/>
          <w:sz w:val="26"/>
          <w:szCs w:val="26"/>
        </w:rPr>
      </w:pPr>
      <w:r>
        <w:rPr>
          <w:color w:val="FF0000"/>
          <w:sz w:val="26"/>
          <w:szCs w:val="26"/>
        </w:rPr>
        <w:t>interface FastEthernet0/2</w:t>
      </w:r>
    </w:p>
    <w:p w14:paraId="53EFA150"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mode access</w:t>
      </w:r>
    </w:p>
    <w:p w14:paraId="2B0C5EC5" w14:textId="3132BF79" w:rsidR="00275503" w:rsidRPr="00300A96" w:rsidRDefault="00275503" w:rsidP="00275503">
      <w:pPr>
        <w:spacing w:line="360" w:lineRule="auto"/>
        <w:ind w:left="720"/>
        <w:rPr>
          <w:color w:val="FF0000"/>
          <w:sz w:val="26"/>
          <w:szCs w:val="26"/>
        </w:rPr>
      </w:pPr>
      <w:r>
        <w:rPr>
          <w:color w:val="FF0000"/>
          <w:sz w:val="26"/>
          <w:szCs w:val="26"/>
        </w:rPr>
        <w:t>switchport access vlan 34</w:t>
      </w:r>
    </w:p>
    <w:p w14:paraId="149C63D7"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4EAEF26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2895C48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7960B1A" w14:textId="7F464DC1" w:rsidR="006E315B" w:rsidRPr="00275503" w:rsidRDefault="00275503" w:rsidP="00275503">
      <w:pPr>
        <w:spacing w:line="360" w:lineRule="auto"/>
        <w:ind w:left="720"/>
        <w:rPr>
          <w:rStyle w:val="fontstyle01"/>
          <w:rFonts w:ascii="Times New Roman" w:hAnsi="Times New Roman"/>
          <w:color w:val="FF0000"/>
          <w:sz w:val="26"/>
          <w:szCs w:val="26"/>
        </w:rPr>
      </w:pPr>
      <w:r w:rsidRPr="00300A96">
        <w:rPr>
          <w:color w:val="FF0000"/>
          <w:sz w:val="26"/>
          <w:szCs w:val="26"/>
        </w:rPr>
        <w:t>switchport p</w:t>
      </w:r>
      <w:r>
        <w:rPr>
          <w:color w:val="FF0000"/>
          <w:sz w:val="26"/>
          <w:szCs w:val="26"/>
        </w:rPr>
        <w:t>ort-security violation restrict</w:t>
      </w:r>
    </w:p>
    <w:p w14:paraId="2C8142EC" w14:textId="6285951E" w:rsidR="006E315B" w:rsidRPr="00B01D1E" w:rsidRDefault="0072266E" w:rsidP="00A4267F">
      <w:pPr>
        <w:pStyle w:val="Tiumccp1"/>
        <w:tabs>
          <w:tab w:val="clear" w:pos="6379"/>
          <w:tab w:val="left" w:pos="5472"/>
        </w:tabs>
        <w:outlineLvl w:val="1"/>
        <w:rPr>
          <w:lang w:val="vi-VN"/>
        </w:rPr>
      </w:pPr>
      <w:bookmarkStart w:id="28" w:name="_Toc132875300"/>
      <w:r w:rsidRPr="00CC077B">
        <w:rPr>
          <w:lang w:val="fr-FR"/>
        </w:rPr>
        <w:t xml:space="preserve">4.1.2 </w:t>
      </w:r>
      <w:r w:rsidR="006E315B" w:rsidRPr="00CC077B">
        <w:rPr>
          <w:lang w:val="fr-FR"/>
        </w:rPr>
        <w:t xml:space="preserve">CHI NHÁNH </w:t>
      </w:r>
      <w:bookmarkEnd w:id="28"/>
      <w:r w:rsidR="00B01D1E">
        <w:rPr>
          <w:lang w:val="vi-VN"/>
        </w:rPr>
        <w:t>tại Đà Nẵng</w:t>
      </w:r>
    </w:p>
    <w:p w14:paraId="429224FB" w14:textId="4FB0B43F" w:rsidR="006E3992" w:rsidRPr="002371F9" w:rsidRDefault="00BB476E" w:rsidP="006E3992">
      <w:pPr>
        <w:pStyle w:val="Tiumccp1"/>
        <w:tabs>
          <w:tab w:val="clear" w:pos="6379"/>
          <w:tab w:val="left" w:pos="5472"/>
        </w:tabs>
        <w:rPr>
          <w:b w:val="0"/>
          <w:sz w:val="26"/>
          <w:szCs w:val="26"/>
          <w:lang w:val="fr-FR"/>
        </w:rPr>
      </w:pPr>
      <w:r>
        <w:rPr>
          <w:b w:val="0"/>
          <w:sz w:val="26"/>
          <w:szCs w:val="26"/>
          <w:lang w:val="fr-FR"/>
        </w:rPr>
        <w:t>Có 1 VLAN là 51</w:t>
      </w:r>
    </w:p>
    <w:p w14:paraId="222A2279" w14:textId="6C2C45F0" w:rsidR="00342B99" w:rsidRDefault="00BB476E" w:rsidP="00CC077B">
      <w:pPr>
        <w:pStyle w:val="Tiumccp1"/>
        <w:numPr>
          <w:ilvl w:val="0"/>
          <w:numId w:val="41"/>
        </w:numPr>
        <w:tabs>
          <w:tab w:val="clear" w:pos="6379"/>
          <w:tab w:val="left" w:pos="5472"/>
        </w:tabs>
        <w:rPr>
          <w:b w:val="0"/>
          <w:sz w:val="26"/>
          <w:szCs w:val="26"/>
        </w:rPr>
      </w:pPr>
      <w:r>
        <w:rPr>
          <w:b w:val="0"/>
          <w:sz w:val="26"/>
          <w:szCs w:val="26"/>
        </w:rPr>
        <w:t>S8</w:t>
      </w:r>
      <w:r w:rsidR="006E315B" w:rsidRPr="002371F9">
        <w:rPr>
          <w:b w:val="0"/>
          <w:sz w:val="26"/>
          <w:szCs w:val="26"/>
        </w:rPr>
        <w:t>:</w:t>
      </w:r>
    </w:p>
    <w:p w14:paraId="408DC4B7" w14:textId="1A2A60DA" w:rsidR="00342B99" w:rsidRDefault="003123D7" w:rsidP="00CC077B">
      <w:pPr>
        <w:pStyle w:val="Tiumccp1"/>
        <w:tabs>
          <w:tab w:val="clear" w:pos="6379"/>
          <w:tab w:val="left" w:pos="5472"/>
        </w:tabs>
        <w:rPr>
          <w:b w:val="0"/>
          <w:sz w:val="26"/>
          <w:szCs w:val="26"/>
        </w:rPr>
      </w:pPr>
      <w:r>
        <w:rPr>
          <w:b w:val="0"/>
          <w:sz w:val="26"/>
          <w:szCs w:val="26"/>
        </w:rPr>
        <w:t>int range f0/1-3</w:t>
      </w:r>
    </w:p>
    <w:p w14:paraId="0BAD341F" w14:textId="4678A8F8" w:rsidR="00BF648C" w:rsidRPr="003123D7" w:rsidRDefault="003123D7" w:rsidP="003123D7">
      <w:pPr>
        <w:pStyle w:val="Tiumccp1"/>
        <w:tabs>
          <w:tab w:val="clear" w:pos="6379"/>
          <w:tab w:val="left" w:pos="5472"/>
        </w:tabs>
        <w:rPr>
          <w:b w:val="0"/>
          <w:sz w:val="26"/>
          <w:szCs w:val="26"/>
        </w:rPr>
      </w:pPr>
      <w:r w:rsidRPr="003123D7">
        <w:rPr>
          <w:b w:val="0"/>
          <w:sz w:val="26"/>
          <w:szCs w:val="26"/>
        </w:rPr>
        <w:t>switchport mode access</w:t>
      </w:r>
    </w:p>
    <w:p w14:paraId="38BE5564" w14:textId="33E1F3E1" w:rsidR="00EF1866" w:rsidRPr="00CB03AC" w:rsidRDefault="0072266E" w:rsidP="00417819">
      <w:pPr>
        <w:pStyle w:val="Heading2"/>
        <w:rPr>
          <w:rFonts w:ascii="Times New Roman" w:hAnsi="Times New Roman" w:cs="Times New Roman"/>
          <w:bCs w:val="0"/>
          <w:color w:val="auto"/>
          <w:sz w:val="28"/>
          <w:szCs w:val="28"/>
          <w:lang w:val="vi-VN"/>
        </w:rPr>
      </w:pPr>
      <w:bookmarkStart w:id="29"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 xml:space="preserve">CHI NHÁNH </w:t>
      </w:r>
      <w:bookmarkEnd w:id="29"/>
      <w:r w:rsidR="00CB03AC">
        <w:rPr>
          <w:rFonts w:ascii="Times New Roman" w:hAnsi="Times New Roman" w:cs="Times New Roman"/>
          <w:color w:val="auto"/>
          <w:sz w:val="28"/>
          <w:szCs w:val="28"/>
          <w:lang w:val="vi-VN"/>
        </w:rPr>
        <w:t>tại Hà Nội</w:t>
      </w:r>
    </w:p>
    <w:p w14:paraId="633FA1E2" w14:textId="1E5725B5" w:rsidR="00916D5E" w:rsidRPr="00316E01" w:rsidRDefault="00BA2F7C" w:rsidP="00916D5E">
      <w:pPr>
        <w:spacing w:line="360" w:lineRule="auto"/>
        <w:rPr>
          <w:sz w:val="26"/>
          <w:szCs w:val="26"/>
          <w:lang w:val="vi-VN"/>
        </w:rPr>
      </w:pPr>
      <w:r>
        <w:rPr>
          <w:sz w:val="26"/>
          <w:szCs w:val="26"/>
        </w:rPr>
        <w:t xml:space="preserve">Có </w:t>
      </w:r>
      <w:r>
        <w:rPr>
          <w:sz w:val="26"/>
          <w:szCs w:val="26"/>
          <w:lang w:val="vi-VN"/>
        </w:rPr>
        <w:t>1</w:t>
      </w:r>
      <w:r w:rsidR="00EF1866" w:rsidRPr="002371F9">
        <w:rPr>
          <w:sz w:val="26"/>
          <w:szCs w:val="26"/>
        </w:rPr>
        <w:t xml:space="preserve"> vlan </w:t>
      </w:r>
      <w:r>
        <w:rPr>
          <w:sz w:val="26"/>
          <w:szCs w:val="26"/>
          <w:lang w:val="vi-VN"/>
        </w:rPr>
        <w:t>41</w:t>
      </w:r>
    </w:p>
    <w:p w14:paraId="68ED6B06" w14:textId="46E34819" w:rsidR="00EF1866" w:rsidRPr="002371F9" w:rsidRDefault="00BA2F7C" w:rsidP="002371F9">
      <w:pPr>
        <w:pStyle w:val="ListParagraph"/>
        <w:numPr>
          <w:ilvl w:val="0"/>
          <w:numId w:val="36"/>
        </w:numPr>
        <w:spacing w:line="360" w:lineRule="auto"/>
        <w:rPr>
          <w:sz w:val="26"/>
          <w:szCs w:val="26"/>
        </w:rPr>
      </w:pPr>
      <w:r>
        <w:rPr>
          <w:sz w:val="26"/>
          <w:szCs w:val="26"/>
          <w:lang w:val="vi-VN"/>
        </w:rPr>
        <w:t>S9:</w:t>
      </w:r>
    </w:p>
    <w:p w14:paraId="2A9DD72D" w14:textId="77777777" w:rsidR="00A32F56" w:rsidRPr="00A32F56" w:rsidRDefault="00A32F56" w:rsidP="00A32F56">
      <w:pPr>
        <w:spacing w:line="360" w:lineRule="auto"/>
        <w:rPr>
          <w:sz w:val="26"/>
          <w:szCs w:val="26"/>
        </w:rPr>
      </w:pPr>
      <w:r w:rsidRPr="00A32F56">
        <w:rPr>
          <w:sz w:val="26"/>
          <w:szCs w:val="26"/>
        </w:rPr>
        <w:t>interface FastEthernet0/1</w:t>
      </w:r>
    </w:p>
    <w:p w14:paraId="04549B37" w14:textId="77777777" w:rsidR="00A32F56" w:rsidRPr="00A32F56" w:rsidRDefault="00A32F56" w:rsidP="00A32F56">
      <w:pPr>
        <w:spacing w:line="360" w:lineRule="auto"/>
        <w:rPr>
          <w:sz w:val="26"/>
          <w:szCs w:val="26"/>
        </w:rPr>
      </w:pPr>
      <w:r w:rsidRPr="00A32F56">
        <w:rPr>
          <w:sz w:val="26"/>
          <w:szCs w:val="26"/>
        </w:rPr>
        <w:t xml:space="preserve"> switchport trunk native vlan 41</w:t>
      </w:r>
    </w:p>
    <w:p w14:paraId="02BE39D7" w14:textId="75510190" w:rsidR="00942160" w:rsidRDefault="00A32F56" w:rsidP="00A32F56">
      <w:pPr>
        <w:spacing w:line="360" w:lineRule="auto"/>
        <w:rPr>
          <w:sz w:val="26"/>
          <w:szCs w:val="26"/>
        </w:rPr>
      </w:pPr>
      <w:r w:rsidRPr="00A32F56">
        <w:rPr>
          <w:sz w:val="26"/>
          <w:szCs w:val="26"/>
        </w:rPr>
        <w:t xml:space="preserve"> switchport mode access</w:t>
      </w:r>
    </w:p>
    <w:p w14:paraId="65AE084F" w14:textId="77777777" w:rsidR="00A32F56" w:rsidRPr="00A32F56" w:rsidRDefault="00A32F56" w:rsidP="00A32F56">
      <w:pPr>
        <w:spacing w:line="360" w:lineRule="auto"/>
        <w:rPr>
          <w:sz w:val="26"/>
          <w:szCs w:val="26"/>
        </w:rPr>
      </w:pPr>
      <w:r w:rsidRPr="00A32F56">
        <w:rPr>
          <w:sz w:val="26"/>
          <w:szCs w:val="26"/>
        </w:rPr>
        <w:lastRenderedPageBreak/>
        <w:t>interface FastEthernet0/3</w:t>
      </w:r>
    </w:p>
    <w:p w14:paraId="6BCA9DFE" w14:textId="342375CA" w:rsidR="00A32F56" w:rsidRPr="00A32F56" w:rsidRDefault="00A32F56" w:rsidP="00A32F56">
      <w:pPr>
        <w:spacing w:line="360" w:lineRule="auto"/>
        <w:rPr>
          <w:sz w:val="26"/>
          <w:szCs w:val="26"/>
        </w:rPr>
      </w:pPr>
      <w:r>
        <w:rPr>
          <w:sz w:val="26"/>
          <w:szCs w:val="26"/>
        </w:rPr>
        <w:t xml:space="preserve"> switchport mode access</w:t>
      </w:r>
    </w:p>
    <w:p w14:paraId="571C185A" w14:textId="77777777" w:rsidR="00A32F56" w:rsidRPr="00A32F56" w:rsidRDefault="00A32F56" w:rsidP="00A32F56">
      <w:pPr>
        <w:spacing w:line="360" w:lineRule="auto"/>
        <w:rPr>
          <w:sz w:val="26"/>
          <w:szCs w:val="26"/>
        </w:rPr>
      </w:pPr>
      <w:r w:rsidRPr="00A32F56">
        <w:rPr>
          <w:sz w:val="26"/>
          <w:szCs w:val="26"/>
        </w:rPr>
        <w:t>interface FastEthernet0/4</w:t>
      </w:r>
    </w:p>
    <w:p w14:paraId="3FB5E441" w14:textId="6BDF10EE" w:rsidR="00A32F56" w:rsidRPr="002371F9" w:rsidRDefault="00A32F56" w:rsidP="00A32F56">
      <w:pPr>
        <w:spacing w:line="360" w:lineRule="auto"/>
        <w:rPr>
          <w:sz w:val="26"/>
          <w:szCs w:val="26"/>
        </w:rPr>
      </w:pPr>
      <w:r w:rsidRPr="00A32F56">
        <w:rPr>
          <w:sz w:val="26"/>
          <w:szCs w:val="26"/>
        </w:rPr>
        <w:t xml:space="preserve"> switchport mode access</w:t>
      </w: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0" w:name="_Toc132875302"/>
      <w:r w:rsidRPr="000F5C7A">
        <w:rPr>
          <w:rFonts w:ascii="Times New Roman" w:hAnsi="Times New Roman" w:cs="Times New Roman"/>
          <w:color w:val="auto"/>
          <w:sz w:val="28"/>
          <w:szCs w:val="28"/>
        </w:rPr>
        <w:t>4.1.4 Cấu hình CORE Router</w:t>
      </w:r>
      <w:bookmarkEnd w:id="30"/>
    </w:p>
    <w:p w14:paraId="4DCA69AF" w14:textId="20C3C7AF"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 xml:space="preserve">Router </w:t>
      </w:r>
      <w:r w:rsidR="00512D24">
        <w:rPr>
          <w:b/>
          <w:bCs/>
          <w:color w:val="000000"/>
          <w:sz w:val="26"/>
          <w:szCs w:val="26"/>
        </w:rPr>
        <w:t>HCM:</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Router-DN :</w:t>
      </w:r>
    </w:p>
    <w:p w14:paraId="21CBAACD" w14:textId="77777777" w:rsidR="004D686B" w:rsidRDefault="004D686B" w:rsidP="004D686B">
      <w:pPr>
        <w:pStyle w:val="Tiumccp1"/>
        <w:tabs>
          <w:tab w:val="left" w:pos="5472"/>
        </w:tabs>
        <w:rPr>
          <w:b w:val="0"/>
          <w:sz w:val="26"/>
          <w:szCs w:val="26"/>
          <w:lang w:val="fr-FR"/>
        </w:rPr>
      </w:pPr>
      <w:r>
        <w:rPr>
          <w:b w:val="0"/>
          <w:sz w:val="26"/>
          <w:szCs w:val="26"/>
          <w:lang w:val="fr-FR"/>
        </w:rPr>
        <w:t>interface FastEthernet0/0</w:t>
      </w:r>
    </w:p>
    <w:p w14:paraId="1D644CF9"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192.168.5.1 255.255.255.224</w:t>
      </w:r>
    </w:p>
    <w:p w14:paraId="2BE99F69" w14:textId="77777777" w:rsidR="004D686B" w:rsidRDefault="004D686B" w:rsidP="004D686B">
      <w:pPr>
        <w:pStyle w:val="Tiumccp1"/>
        <w:tabs>
          <w:tab w:val="left" w:pos="5472"/>
        </w:tabs>
        <w:rPr>
          <w:b w:val="0"/>
          <w:sz w:val="26"/>
          <w:szCs w:val="26"/>
          <w:lang w:val="fr-FR"/>
        </w:rPr>
      </w:pPr>
      <w:r>
        <w:rPr>
          <w:b w:val="0"/>
          <w:sz w:val="26"/>
          <w:szCs w:val="26"/>
          <w:lang w:val="fr-FR"/>
        </w:rPr>
        <w:t>interface Serial2/0</w:t>
      </w:r>
    </w:p>
    <w:p w14:paraId="3C954667"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40.0.0.1 255.255.255.252</w:t>
      </w:r>
    </w:p>
    <w:p w14:paraId="45BAAD4B" w14:textId="77777777" w:rsidR="004D686B" w:rsidRDefault="004D686B" w:rsidP="004D686B">
      <w:pPr>
        <w:pStyle w:val="Tiumccp1"/>
        <w:tabs>
          <w:tab w:val="left" w:pos="5472"/>
        </w:tabs>
        <w:rPr>
          <w:b w:val="0"/>
          <w:sz w:val="26"/>
          <w:szCs w:val="26"/>
          <w:lang w:val="fr-FR"/>
        </w:rPr>
      </w:pPr>
      <w:r>
        <w:rPr>
          <w:b w:val="0"/>
          <w:sz w:val="26"/>
          <w:szCs w:val="26"/>
          <w:lang w:val="fr-FR"/>
        </w:rPr>
        <w:t>interface Serial3/0</w:t>
      </w:r>
    </w:p>
    <w:p w14:paraId="2596E1DA"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60.0.0.1 255.255.255.252</w:t>
      </w:r>
    </w:p>
    <w:p w14:paraId="41C31DC9" w14:textId="77777777" w:rsidR="002371F9" w:rsidRPr="002371F9" w:rsidRDefault="002371F9" w:rsidP="00CC077B">
      <w:pPr>
        <w:spacing w:line="360" w:lineRule="auto"/>
        <w:ind w:left="720"/>
        <w:rPr>
          <w:color w:val="000000"/>
          <w:sz w:val="26"/>
          <w:szCs w:val="26"/>
        </w:rPr>
      </w:pPr>
    </w:p>
    <w:p w14:paraId="12D97B10"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 HN:</w:t>
      </w:r>
    </w:p>
    <w:p w14:paraId="3C52D973" w14:textId="77777777" w:rsidR="004D686B" w:rsidRDefault="004D686B" w:rsidP="004D686B">
      <w:pPr>
        <w:spacing w:line="360" w:lineRule="auto"/>
        <w:rPr>
          <w:sz w:val="26"/>
          <w:szCs w:val="26"/>
        </w:rPr>
      </w:pPr>
      <w:r>
        <w:rPr>
          <w:sz w:val="26"/>
          <w:szCs w:val="26"/>
        </w:rPr>
        <w:t>interface FastEthernet0/0</w:t>
      </w:r>
    </w:p>
    <w:p w14:paraId="516CD2F0" w14:textId="77777777" w:rsidR="004D686B" w:rsidRDefault="004D686B" w:rsidP="004D686B">
      <w:pPr>
        <w:spacing w:line="360" w:lineRule="auto"/>
        <w:rPr>
          <w:sz w:val="26"/>
          <w:szCs w:val="26"/>
        </w:rPr>
      </w:pPr>
      <w:r>
        <w:rPr>
          <w:sz w:val="26"/>
          <w:szCs w:val="26"/>
        </w:rPr>
        <w:t>ip address 192.168.4.1 255.255.255.224</w:t>
      </w:r>
    </w:p>
    <w:p w14:paraId="56E529F0" w14:textId="77777777" w:rsidR="004D686B" w:rsidRDefault="004D686B" w:rsidP="004D686B">
      <w:pPr>
        <w:spacing w:line="360" w:lineRule="auto"/>
        <w:rPr>
          <w:sz w:val="26"/>
          <w:szCs w:val="26"/>
        </w:rPr>
      </w:pPr>
      <w:r>
        <w:rPr>
          <w:sz w:val="26"/>
          <w:szCs w:val="26"/>
        </w:rPr>
        <w:t>ip helper-address 10.10.10.1</w:t>
      </w:r>
    </w:p>
    <w:p w14:paraId="3086B37B" w14:textId="77777777" w:rsidR="004D686B" w:rsidRDefault="004D686B" w:rsidP="004D686B">
      <w:pPr>
        <w:spacing w:line="360" w:lineRule="auto"/>
        <w:rPr>
          <w:sz w:val="26"/>
          <w:szCs w:val="26"/>
        </w:rPr>
      </w:pPr>
      <w:r>
        <w:rPr>
          <w:sz w:val="26"/>
          <w:szCs w:val="26"/>
        </w:rPr>
        <w:t>interface Serial2/0</w:t>
      </w:r>
    </w:p>
    <w:p w14:paraId="3AA0409D" w14:textId="77777777" w:rsidR="004D686B" w:rsidRDefault="004D686B" w:rsidP="004D686B">
      <w:pPr>
        <w:spacing w:line="360" w:lineRule="auto"/>
        <w:rPr>
          <w:sz w:val="26"/>
          <w:szCs w:val="26"/>
        </w:rPr>
      </w:pPr>
      <w:r>
        <w:rPr>
          <w:sz w:val="26"/>
          <w:szCs w:val="26"/>
        </w:rPr>
        <w:t xml:space="preserve"> ip address 50.0.0.2 255.255.255.252</w:t>
      </w:r>
    </w:p>
    <w:p w14:paraId="30DB9317" w14:textId="77777777" w:rsidR="004D686B" w:rsidRDefault="004D686B" w:rsidP="004D686B">
      <w:pPr>
        <w:spacing w:line="360" w:lineRule="auto"/>
        <w:rPr>
          <w:sz w:val="26"/>
          <w:szCs w:val="26"/>
        </w:rPr>
      </w:pPr>
      <w:r>
        <w:rPr>
          <w:sz w:val="26"/>
          <w:szCs w:val="26"/>
        </w:rPr>
        <w:t>interface Serial3/0</w:t>
      </w:r>
    </w:p>
    <w:p w14:paraId="72A69AD7" w14:textId="77777777" w:rsidR="004D686B" w:rsidRDefault="004D686B" w:rsidP="004D686B">
      <w:pPr>
        <w:spacing w:line="360" w:lineRule="auto"/>
        <w:rPr>
          <w:sz w:val="26"/>
          <w:szCs w:val="26"/>
        </w:rPr>
      </w:pPr>
      <w:r>
        <w:rPr>
          <w:sz w:val="26"/>
          <w:szCs w:val="26"/>
        </w:rPr>
        <w:t xml:space="preserve"> ip address 60.0.0.2 255.255.255.252</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1" w:name="_Toc132875303"/>
      <w:r w:rsidRPr="00CC077B">
        <w:t>4.2 Cấu hình Server</w:t>
      </w:r>
      <w:bookmarkEnd w:id="31"/>
    </w:p>
    <w:p w14:paraId="0C3AEF7A" w14:textId="4865B6B5" w:rsidR="009728BA" w:rsidRPr="00CC077B" w:rsidRDefault="009A4904" w:rsidP="00CC093B">
      <w:pPr>
        <w:pStyle w:val="Tiumccp1"/>
        <w:outlineLvl w:val="1"/>
      </w:pPr>
      <w:bookmarkStart w:id="32" w:name="_Toc132875304"/>
      <w:r w:rsidRPr="00CC077B">
        <w:t>4.2.1</w:t>
      </w:r>
      <w:r w:rsidR="004F4538" w:rsidRPr="00CC077B">
        <w:t xml:space="preserve"> DHCP Server</w:t>
      </w:r>
      <w:bookmarkEnd w:id="32"/>
    </w:p>
    <w:p w14:paraId="09BD41BD" w14:textId="4BE9A5C8" w:rsidR="00942160" w:rsidRPr="002371F9" w:rsidRDefault="002F6F21" w:rsidP="002371F9">
      <w:pPr>
        <w:pStyle w:val="Tiumccp1"/>
        <w:numPr>
          <w:ilvl w:val="0"/>
          <w:numId w:val="27"/>
        </w:numPr>
        <w:rPr>
          <w:b w:val="0"/>
          <w:bCs/>
          <w:sz w:val="26"/>
          <w:szCs w:val="26"/>
        </w:rPr>
      </w:pPr>
      <w:r>
        <w:rPr>
          <w:b w:val="0"/>
          <w:bCs/>
          <w:sz w:val="26"/>
          <w:szCs w:val="26"/>
        </w:rPr>
        <w:t>DHCP Server HCM</w:t>
      </w:r>
    </w:p>
    <w:p w14:paraId="7E3A2CEA" w14:textId="14340A8D" w:rsidR="000A2239" w:rsidRDefault="000A2239" w:rsidP="00CC077B">
      <w:pPr>
        <w:pStyle w:val="Tiumccp1"/>
        <w:jc w:val="center"/>
        <w:rPr>
          <w:sz w:val="26"/>
          <w:szCs w:val="26"/>
        </w:rPr>
      </w:pPr>
    </w:p>
    <w:p w14:paraId="2B8572CE" w14:textId="0F819321" w:rsidR="00AF096C" w:rsidRDefault="00F05532" w:rsidP="00CC077B">
      <w:pPr>
        <w:pStyle w:val="Tiumccp1"/>
        <w:jc w:val="center"/>
        <w:rPr>
          <w:sz w:val="26"/>
          <w:szCs w:val="26"/>
        </w:rPr>
      </w:pPr>
      <w:r w:rsidRPr="003E10B0">
        <w:rPr>
          <w:noProof/>
          <w:lang w:val="en-AU" w:eastAsia="en-AU"/>
        </w:rPr>
        <w:lastRenderedPageBreak/>
        <w:drawing>
          <wp:anchor distT="0" distB="0" distL="114300" distR="114300" simplePos="0" relativeHeight="251698176" behindDoc="0" locked="0" layoutInCell="1" allowOverlap="1" wp14:anchorId="1E2630BC" wp14:editId="6C00E45D">
            <wp:simplePos x="0" y="0"/>
            <wp:positionH relativeFrom="page">
              <wp:posOffset>1313815</wp:posOffset>
            </wp:positionH>
            <wp:positionV relativeFrom="paragraph">
              <wp:posOffset>134620</wp:posOffset>
            </wp:positionV>
            <wp:extent cx="5943600" cy="604266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42660"/>
                    </a:xfrm>
                    <a:prstGeom prst="rect">
                      <a:avLst/>
                    </a:prstGeom>
                  </pic:spPr>
                </pic:pic>
              </a:graphicData>
            </a:graphic>
          </wp:anchor>
        </w:drawing>
      </w:r>
    </w:p>
    <w:p w14:paraId="2BBD5157" w14:textId="5ED42E3A" w:rsidR="00AF096C" w:rsidRDefault="00AF096C" w:rsidP="00CC077B">
      <w:pPr>
        <w:pStyle w:val="Tiumccp1"/>
        <w:jc w:val="center"/>
        <w:rPr>
          <w:sz w:val="26"/>
          <w:szCs w:val="26"/>
        </w:rPr>
      </w:pPr>
    </w:p>
    <w:p w14:paraId="38DDC3F0" w14:textId="02DAF068" w:rsidR="00AF096C" w:rsidRDefault="00AF096C" w:rsidP="00CC077B">
      <w:pPr>
        <w:pStyle w:val="Tiumccp1"/>
        <w:jc w:val="center"/>
        <w:rPr>
          <w:sz w:val="26"/>
          <w:szCs w:val="26"/>
        </w:rPr>
      </w:pPr>
    </w:p>
    <w:p w14:paraId="634327AE" w14:textId="46146B9E" w:rsidR="00AF096C" w:rsidRDefault="00AF096C" w:rsidP="00CC077B">
      <w:pPr>
        <w:pStyle w:val="Tiumccp1"/>
        <w:jc w:val="center"/>
        <w:rPr>
          <w:sz w:val="26"/>
          <w:szCs w:val="26"/>
        </w:rPr>
      </w:pPr>
    </w:p>
    <w:p w14:paraId="1871760D" w14:textId="5B5660C2" w:rsidR="00AF096C" w:rsidRDefault="00AF096C" w:rsidP="00CC077B">
      <w:pPr>
        <w:pStyle w:val="Tiumccp1"/>
        <w:jc w:val="center"/>
        <w:rPr>
          <w:sz w:val="26"/>
          <w:szCs w:val="26"/>
        </w:rPr>
      </w:pPr>
    </w:p>
    <w:p w14:paraId="1BCAEC8A" w14:textId="27DE8F7F" w:rsidR="00F05532" w:rsidRDefault="00F05532" w:rsidP="00CC077B">
      <w:pPr>
        <w:pStyle w:val="Tiumccp1"/>
        <w:jc w:val="center"/>
        <w:rPr>
          <w:sz w:val="26"/>
          <w:szCs w:val="26"/>
        </w:rPr>
      </w:pPr>
      <w:r w:rsidRPr="003E10B0">
        <w:rPr>
          <w:noProof/>
          <w:lang w:val="en-AU" w:eastAsia="en-AU"/>
        </w:rPr>
        <w:lastRenderedPageBreak/>
        <w:drawing>
          <wp:anchor distT="0" distB="0" distL="114300" distR="114300" simplePos="0" relativeHeight="251700224" behindDoc="0" locked="0" layoutInCell="1" allowOverlap="1" wp14:anchorId="476D6507" wp14:editId="7D07D2B2">
            <wp:simplePos x="0" y="0"/>
            <wp:positionH relativeFrom="page">
              <wp:posOffset>1371600</wp:posOffset>
            </wp:positionH>
            <wp:positionV relativeFrom="paragraph">
              <wp:posOffset>61595</wp:posOffset>
            </wp:positionV>
            <wp:extent cx="5943600" cy="6016625"/>
            <wp:effectExtent l="0" t="0" r="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16625"/>
                    </a:xfrm>
                    <a:prstGeom prst="rect">
                      <a:avLst/>
                    </a:prstGeom>
                  </pic:spPr>
                </pic:pic>
              </a:graphicData>
            </a:graphic>
          </wp:anchor>
        </w:drawing>
      </w:r>
    </w:p>
    <w:p w14:paraId="2AF3C13D" w14:textId="77F25CC9" w:rsidR="00F05532" w:rsidRDefault="00F05532" w:rsidP="00CC077B">
      <w:pPr>
        <w:pStyle w:val="Tiumccp1"/>
        <w:jc w:val="center"/>
        <w:rPr>
          <w:sz w:val="26"/>
          <w:szCs w:val="26"/>
        </w:rPr>
      </w:pPr>
    </w:p>
    <w:p w14:paraId="72DD6C8A" w14:textId="276C38F1" w:rsidR="00CC605D" w:rsidRPr="002371F9" w:rsidRDefault="00CC605D" w:rsidP="00CC077B">
      <w:pPr>
        <w:pStyle w:val="Tiumccp1"/>
        <w:rPr>
          <w:b w:val="0"/>
          <w:bCs/>
          <w:sz w:val="26"/>
          <w:szCs w:val="26"/>
        </w:rPr>
      </w:pPr>
    </w:p>
    <w:p w14:paraId="0208B1C0" w14:textId="52A43654" w:rsidR="000A2239" w:rsidRPr="002371F9" w:rsidRDefault="007C6199" w:rsidP="007C6199">
      <w:pPr>
        <w:pStyle w:val="Tiumccp1"/>
        <w:numPr>
          <w:ilvl w:val="0"/>
          <w:numId w:val="26"/>
        </w:numPr>
        <w:rPr>
          <w:b w:val="0"/>
          <w:bCs/>
          <w:sz w:val="26"/>
          <w:szCs w:val="26"/>
        </w:rPr>
      </w:pPr>
      <w:r>
        <w:rPr>
          <w:b w:val="0"/>
          <w:bCs/>
          <w:sz w:val="26"/>
          <w:szCs w:val="26"/>
        </w:rPr>
        <w:t>DHCP Server DaNang</w:t>
      </w:r>
    </w:p>
    <w:p w14:paraId="187328F9" w14:textId="7DA9F6DF" w:rsidR="000A2239" w:rsidRPr="002371F9" w:rsidRDefault="000A2239" w:rsidP="00CC077B">
      <w:pPr>
        <w:pStyle w:val="Tiumccp1"/>
        <w:jc w:val="center"/>
        <w:rPr>
          <w:sz w:val="26"/>
          <w:szCs w:val="26"/>
        </w:rPr>
      </w:pPr>
    </w:p>
    <w:p w14:paraId="68CE992A" w14:textId="0DF3D07E" w:rsidR="000A2239" w:rsidRPr="002371F9" w:rsidRDefault="00F05532" w:rsidP="00CC077B">
      <w:pPr>
        <w:pStyle w:val="Tiumccp1"/>
        <w:jc w:val="center"/>
        <w:rPr>
          <w:sz w:val="26"/>
          <w:szCs w:val="26"/>
        </w:rPr>
      </w:pPr>
      <w:r w:rsidRPr="003E10B0">
        <w:rPr>
          <w:noProof/>
          <w:lang w:val="en-AU" w:eastAsia="en-AU"/>
        </w:rPr>
        <w:lastRenderedPageBreak/>
        <w:drawing>
          <wp:anchor distT="0" distB="0" distL="114300" distR="114300" simplePos="0" relativeHeight="251704320" behindDoc="0" locked="0" layoutInCell="1" allowOverlap="1" wp14:anchorId="6F841D0F" wp14:editId="26CF7321">
            <wp:simplePos x="0" y="0"/>
            <wp:positionH relativeFrom="page">
              <wp:posOffset>1261745</wp:posOffset>
            </wp:positionH>
            <wp:positionV relativeFrom="paragraph">
              <wp:posOffset>282575</wp:posOffset>
            </wp:positionV>
            <wp:extent cx="5943600" cy="602107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21070"/>
                    </a:xfrm>
                    <a:prstGeom prst="rect">
                      <a:avLst/>
                    </a:prstGeom>
                  </pic:spPr>
                </pic:pic>
              </a:graphicData>
            </a:graphic>
          </wp:anchor>
        </w:drawing>
      </w:r>
    </w:p>
    <w:p w14:paraId="7EEF45E8" w14:textId="266799DF" w:rsidR="000A2239" w:rsidRDefault="000A2239" w:rsidP="00CC077B">
      <w:pPr>
        <w:pStyle w:val="Tiumccp1"/>
        <w:rPr>
          <w:sz w:val="26"/>
          <w:szCs w:val="26"/>
        </w:rPr>
      </w:pPr>
    </w:p>
    <w:p w14:paraId="631E348D" w14:textId="1E5510F6" w:rsidR="00DA065B" w:rsidRDefault="00DA065B" w:rsidP="00CC077B">
      <w:pPr>
        <w:pStyle w:val="Tiumccp1"/>
        <w:rPr>
          <w:sz w:val="26"/>
          <w:szCs w:val="26"/>
        </w:rPr>
      </w:pPr>
    </w:p>
    <w:p w14:paraId="260AD12A" w14:textId="14014B6B" w:rsidR="00DA065B" w:rsidRDefault="00DA065B" w:rsidP="00CC077B">
      <w:pPr>
        <w:pStyle w:val="Tiumccp1"/>
        <w:rPr>
          <w:sz w:val="26"/>
          <w:szCs w:val="26"/>
        </w:rPr>
      </w:pPr>
    </w:p>
    <w:p w14:paraId="3E9BBF98" w14:textId="78676A86" w:rsidR="00F05532" w:rsidRDefault="00F05532" w:rsidP="00CC077B">
      <w:pPr>
        <w:pStyle w:val="Tiumccp1"/>
        <w:rPr>
          <w:sz w:val="26"/>
          <w:szCs w:val="26"/>
        </w:rPr>
      </w:pPr>
    </w:p>
    <w:p w14:paraId="592C784F" w14:textId="13C47E13" w:rsidR="00F05532" w:rsidRPr="002371F9" w:rsidRDefault="00F05532" w:rsidP="00CC077B">
      <w:pPr>
        <w:pStyle w:val="Tiumccp1"/>
        <w:rPr>
          <w:sz w:val="26"/>
          <w:szCs w:val="26"/>
        </w:rPr>
      </w:pPr>
    </w:p>
    <w:p w14:paraId="09130357" w14:textId="38382D57" w:rsidR="00F05532" w:rsidRPr="00F05532" w:rsidRDefault="00F05532" w:rsidP="00F05532">
      <w:pPr>
        <w:pStyle w:val="Tiumccp1"/>
        <w:numPr>
          <w:ilvl w:val="0"/>
          <w:numId w:val="25"/>
        </w:numPr>
        <w:rPr>
          <w:b w:val="0"/>
          <w:bCs/>
          <w:sz w:val="26"/>
          <w:szCs w:val="26"/>
        </w:rPr>
      </w:pPr>
      <w:r w:rsidRPr="00C763A7">
        <w:rPr>
          <w:noProof/>
          <w:lang w:val="en-AU" w:eastAsia="en-AU"/>
        </w:rPr>
        <w:lastRenderedPageBreak/>
        <w:drawing>
          <wp:anchor distT="0" distB="0" distL="114300" distR="114300" simplePos="0" relativeHeight="251702272" behindDoc="0" locked="0" layoutInCell="1" allowOverlap="1" wp14:anchorId="613F2729" wp14:editId="6E3D861A">
            <wp:simplePos x="0" y="0"/>
            <wp:positionH relativeFrom="page">
              <wp:posOffset>1290320</wp:posOffset>
            </wp:positionH>
            <wp:positionV relativeFrom="paragraph">
              <wp:posOffset>318</wp:posOffset>
            </wp:positionV>
            <wp:extent cx="5943600" cy="5999480"/>
            <wp:effectExtent l="0" t="0" r="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999480"/>
                    </a:xfrm>
                    <a:prstGeom prst="rect">
                      <a:avLst/>
                    </a:prstGeom>
                  </pic:spPr>
                </pic:pic>
              </a:graphicData>
            </a:graphic>
          </wp:anchor>
        </w:drawing>
      </w:r>
    </w:p>
    <w:p w14:paraId="5C90D11B" w14:textId="33396F2A" w:rsidR="000A2239" w:rsidRPr="002371F9" w:rsidRDefault="00DA065B" w:rsidP="002371F9">
      <w:pPr>
        <w:pStyle w:val="Tiumccp1"/>
        <w:numPr>
          <w:ilvl w:val="0"/>
          <w:numId w:val="25"/>
        </w:numPr>
        <w:rPr>
          <w:b w:val="0"/>
          <w:bCs/>
          <w:sz w:val="26"/>
          <w:szCs w:val="26"/>
        </w:rPr>
      </w:pPr>
      <w:r>
        <w:rPr>
          <w:b w:val="0"/>
          <w:bCs/>
          <w:sz w:val="26"/>
          <w:szCs w:val="26"/>
        </w:rPr>
        <w:t>DHCP Server HaNoi</w:t>
      </w:r>
    </w:p>
    <w:p w14:paraId="5F3689CC" w14:textId="1BB42927" w:rsidR="000A2239" w:rsidRPr="002371F9" w:rsidRDefault="000A2239" w:rsidP="00CC077B">
      <w:pPr>
        <w:pStyle w:val="Tiumccp1"/>
        <w:jc w:val="center"/>
        <w:rPr>
          <w:sz w:val="26"/>
          <w:szCs w:val="26"/>
        </w:rPr>
      </w:pPr>
    </w:p>
    <w:p w14:paraId="2A874CA7" w14:textId="7FE5F100" w:rsidR="000A2239" w:rsidRPr="002371F9" w:rsidRDefault="000A2239" w:rsidP="00CC077B">
      <w:pPr>
        <w:pStyle w:val="Tiumccp1"/>
        <w:jc w:val="center"/>
        <w:rPr>
          <w:sz w:val="26"/>
          <w:szCs w:val="26"/>
        </w:rPr>
      </w:pPr>
    </w:p>
    <w:p w14:paraId="0DBE6967" w14:textId="631F3E6F" w:rsidR="000A2239" w:rsidRDefault="000A2239" w:rsidP="00CC077B">
      <w:pPr>
        <w:pStyle w:val="Tiumccp1"/>
        <w:rPr>
          <w:sz w:val="26"/>
          <w:szCs w:val="26"/>
        </w:rPr>
      </w:pPr>
    </w:p>
    <w:p w14:paraId="7627EFB4" w14:textId="60E8EE11" w:rsidR="00DA065B" w:rsidRDefault="00DA065B" w:rsidP="00CC077B">
      <w:pPr>
        <w:pStyle w:val="Tiumccp1"/>
        <w:rPr>
          <w:sz w:val="26"/>
          <w:szCs w:val="26"/>
        </w:rPr>
      </w:pPr>
    </w:p>
    <w:p w14:paraId="40DE8487" w14:textId="50D6DC40" w:rsidR="00F05532" w:rsidRDefault="00F05532" w:rsidP="00CC077B">
      <w:pPr>
        <w:pStyle w:val="Tiumccp1"/>
        <w:rPr>
          <w:sz w:val="26"/>
          <w:szCs w:val="26"/>
        </w:rPr>
      </w:pPr>
      <w:r w:rsidRPr="00C763A7">
        <w:rPr>
          <w:noProof/>
          <w:lang w:val="en-AU" w:eastAsia="en-AU"/>
        </w:rPr>
        <w:lastRenderedPageBreak/>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008370"/>
                    </a:xfrm>
                    <a:prstGeom prst="rect">
                      <a:avLst/>
                    </a:prstGeom>
                  </pic:spPr>
                </pic:pic>
              </a:graphicData>
            </a:graphic>
          </wp:anchor>
        </w:drawing>
      </w:r>
    </w:p>
    <w:p w14:paraId="7300D2DF" w14:textId="104E884F" w:rsidR="00F05532" w:rsidRDefault="00F05532" w:rsidP="00CC077B">
      <w:pPr>
        <w:pStyle w:val="Tiumccp1"/>
        <w:rPr>
          <w:sz w:val="26"/>
          <w:szCs w:val="26"/>
        </w:rPr>
      </w:pPr>
    </w:p>
    <w:p w14:paraId="234D0C7E" w14:textId="5AD99362" w:rsidR="00DA065B" w:rsidRDefault="00DA065B" w:rsidP="00CC077B">
      <w:pPr>
        <w:pStyle w:val="Tiumccp1"/>
        <w:rPr>
          <w:sz w:val="26"/>
          <w:szCs w:val="26"/>
        </w:rPr>
      </w:pPr>
    </w:p>
    <w:p w14:paraId="67F7F0F7" w14:textId="5F205B08" w:rsidR="00F05532" w:rsidRDefault="00F05532" w:rsidP="00CC077B">
      <w:pPr>
        <w:pStyle w:val="Tiumccp1"/>
        <w:rPr>
          <w:sz w:val="26"/>
          <w:szCs w:val="26"/>
        </w:rPr>
      </w:pPr>
    </w:p>
    <w:p w14:paraId="775126D5" w14:textId="2681ABBE" w:rsidR="00F05532" w:rsidRDefault="00F05532" w:rsidP="00CC077B">
      <w:pPr>
        <w:pStyle w:val="Tiumccp1"/>
        <w:rPr>
          <w:sz w:val="26"/>
          <w:szCs w:val="26"/>
        </w:rPr>
      </w:pPr>
    </w:p>
    <w:p w14:paraId="57A64CFF" w14:textId="513ED0C8" w:rsidR="00F05532" w:rsidRDefault="00F05532" w:rsidP="00CC077B">
      <w:pPr>
        <w:pStyle w:val="Tiumccp1"/>
        <w:rPr>
          <w:sz w:val="26"/>
          <w:szCs w:val="26"/>
        </w:rPr>
      </w:pPr>
    </w:p>
    <w:p w14:paraId="71DC5A1A" w14:textId="48B38C19" w:rsidR="00F05532" w:rsidRPr="002371F9" w:rsidRDefault="00F05532" w:rsidP="00CC077B">
      <w:pPr>
        <w:pStyle w:val="Tiumccp1"/>
        <w:rPr>
          <w:sz w:val="26"/>
          <w:szCs w:val="26"/>
        </w:rPr>
      </w:pPr>
      <w:r w:rsidRPr="00C763A7">
        <w:rPr>
          <w:noProof/>
          <w:lang w:val="en-AU" w:eastAsia="en-AU"/>
        </w:rPr>
        <w:lastRenderedPageBreak/>
        <w:drawing>
          <wp:anchor distT="0" distB="0" distL="114300" distR="114300" simplePos="0" relativeHeight="251708416" behindDoc="0" locked="0" layoutInCell="1" allowOverlap="1" wp14:anchorId="7064E8EC" wp14:editId="7D787FB6">
            <wp:simplePos x="0" y="0"/>
            <wp:positionH relativeFrom="page">
              <wp:posOffset>1266190</wp:posOffset>
            </wp:positionH>
            <wp:positionV relativeFrom="paragraph">
              <wp:posOffset>0</wp:posOffset>
            </wp:positionV>
            <wp:extent cx="5943600" cy="6012815"/>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12815"/>
                    </a:xfrm>
                    <a:prstGeom prst="rect">
                      <a:avLst/>
                    </a:prstGeom>
                  </pic:spPr>
                </pic:pic>
              </a:graphicData>
            </a:graphic>
          </wp:anchor>
        </w:drawing>
      </w:r>
    </w:p>
    <w:p w14:paraId="2A689311" w14:textId="7B30A62C" w:rsidR="009A4904" w:rsidRPr="002371F9" w:rsidRDefault="009A4904" w:rsidP="006105FB">
      <w:pPr>
        <w:pStyle w:val="Tiumccp1"/>
        <w:outlineLvl w:val="1"/>
        <w:rPr>
          <w:sz w:val="26"/>
          <w:szCs w:val="26"/>
        </w:rPr>
      </w:pPr>
      <w:bookmarkStart w:id="33" w:name="_Toc132875305"/>
      <w:r w:rsidRPr="002371F9">
        <w:rPr>
          <w:sz w:val="26"/>
          <w:szCs w:val="26"/>
        </w:rPr>
        <w:t>4.2.2</w:t>
      </w:r>
      <w:r w:rsidR="004F4538" w:rsidRPr="002371F9">
        <w:rPr>
          <w:sz w:val="26"/>
          <w:szCs w:val="26"/>
        </w:rPr>
        <w:t xml:space="preserve"> DNS Server</w:t>
      </w:r>
      <w:bookmarkEnd w:id="33"/>
    </w:p>
    <w:p w14:paraId="485D2C96" w14:textId="51E5444A" w:rsidR="000A2239" w:rsidRPr="002371F9" w:rsidRDefault="000A2239" w:rsidP="00CC077B">
      <w:pPr>
        <w:pStyle w:val="Tiumccp1"/>
        <w:jc w:val="center"/>
        <w:rPr>
          <w:sz w:val="26"/>
          <w:szCs w:val="26"/>
        </w:rPr>
      </w:pPr>
    </w:p>
    <w:p w14:paraId="71FA269C" w14:textId="2A01E177" w:rsidR="000A2239" w:rsidRPr="00CC077B" w:rsidRDefault="000A2239" w:rsidP="00CC392E">
      <w:pPr>
        <w:pStyle w:val="Tiumccp1"/>
        <w:jc w:val="center"/>
      </w:pPr>
    </w:p>
    <w:p w14:paraId="26A2A0AE" w14:textId="66802A96" w:rsidR="000A2239" w:rsidRDefault="000A2239" w:rsidP="00CC077B">
      <w:pPr>
        <w:pStyle w:val="Tiumccp1"/>
      </w:pPr>
    </w:p>
    <w:p w14:paraId="5DEEA970" w14:textId="110F58C4" w:rsidR="00590CC4" w:rsidRDefault="00590CC4" w:rsidP="00CC077B">
      <w:pPr>
        <w:pStyle w:val="Tiumccp1"/>
      </w:pPr>
    </w:p>
    <w:p w14:paraId="64FCF1BD" w14:textId="3F93F8CD" w:rsidR="00590CC4" w:rsidRDefault="00590CC4" w:rsidP="00CC077B">
      <w:pPr>
        <w:pStyle w:val="Tiumccp1"/>
      </w:pPr>
      <w:r w:rsidRPr="00186C4A">
        <w:rPr>
          <w:noProof/>
          <w:lang w:val="en-AU" w:eastAsia="en-AU"/>
        </w:rPr>
        <w:lastRenderedPageBreak/>
        <w:drawing>
          <wp:anchor distT="0" distB="0" distL="114300" distR="114300" simplePos="0" relativeHeight="251710464" behindDoc="0" locked="0" layoutInCell="1" allowOverlap="1" wp14:anchorId="1787FD5D" wp14:editId="72B9D536">
            <wp:simplePos x="0" y="0"/>
            <wp:positionH relativeFrom="page">
              <wp:posOffset>1304925</wp:posOffset>
            </wp:positionH>
            <wp:positionV relativeFrom="paragraph">
              <wp:posOffset>0</wp:posOffset>
            </wp:positionV>
            <wp:extent cx="5943600" cy="603885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38850"/>
                    </a:xfrm>
                    <a:prstGeom prst="rect">
                      <a:avLst/>
                    </a:prstGeom>
                  </pic:spPr>
                </pic:pic>
              </a:graphicData>
            </a:graphic>
          </wp:anchor>
        </w:drawing>
      </w:r>
    </w:p>
    <w:p w14:paraId="0C9BB832" w14:textId="7DB8F2A3" w:rsidR="00590CC4" w:rsidRDefault="00590CC4" w:rsidP="00CC077B">
      <w:pPr>
        <w:pStyle w:val="Tiumccp1"/>
      </w:pPr>
    </w:p>
    <w:p w14:paraId="14CD19AB" w14:textId="08211BE0" w:rsidR="00590CC4" w:rsidRDefault="00590CC4" w:rsidP="00CC077B">
      <w:pPr>
        <w:pStyle w:val="Tiumccp1"/>
      </w:pPr>
    </w:p>
    <w:p w14:paraId="793707A2" w14:textId="6E524AF3" w:rsidR="000125D3" w:rsidRDefault="000125D3" w:rsidP="00CC077B">
      <w:pPr>
        <w:pStyle w:val="Tiumccp1"/>
      </w:pPr>
    </w:p>
    <w:p w14:paraId="66123C4B" w14:textId="6732C21E" w:rsidR="000125D3" w:rsidRDefault="000125D3" w:rsidP="00CC077B">
      <w:pPr>
        <w:pStyle w:val="Tiumccp1"/>
      </w:pPr>
    </w:p>
    <w:p w14:paraId="214DE2C6" w14:textId="5CE07E1D" w:rsidR="000125D3" w:rsidRPr="00CC077B" w:rsidRDefault="00706579" w:rsidP="00CC077B">
      <w:pPr>
        <w:pStyle w:val="Tiumccp1"/>
      </w:pPr>
      <w:r w:rsidRPr="00186C4A">
        <w:rPr>
          <w:noProof/>
          <w:lang w:val="en-AU" w:eastAsia="en-AU"/>
        </w:rPr>
        <w:lastRenderedPageBreak/>
        <w:drawing>
          <wp:anchor distT="0" distB="0" distL="114300" distR="114300" simplePos="0" relativeHeight="251716608" behindDoc="0" locked="0" layoutInCell="1" allowOverlap="1" wp14:anchorId="7F276486" wp14:editId="2DB836E1">
            <wp:simplePos x="0" y="0"/>
            <wp:positionH relativeFrom="page">
              <wp:posOffset>1241795</wp:posOffset>
            </wp:positionH>
            <wp:positionV relativeFrom="paragraph">
              <wp:posOffset>332</wp:posOffset>
            </wp:positionV>
            <wp:extent cx="5943600" cy="600837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8370"/>
                    </a:xfrm>
                    <a:prstGeom prst="rect">
                      <a:avLst/>
                    </a:prstGeom>
                  </pic:spPr>
                </pic:pic>
              </a:graphicData>
            </a:graphic>
          </wp:anchor>
        </w:drawing>
      </w:r>
      <w:r w:rsidR="000125D3" w:rsidRPr="00015B56">
        <w:rPr>
          <w:noProof/>
          <w:lang w:val="en-AU" w:eastAsia="en-AU"/>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7DF85880" w14:textId="5EFC4C4E"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2F8AB81A" w:rsidR="000A2239" w:rsidRPr="00CC077B" w:rsidRDefault="000A2239" w:rsidP="00CC392E">
      <w:pPr>
        <w:pStyle w:val="Tiumccp1"/>
        <w:jc w:val="center"/>
      </w:pPr>
    </w:p>
    <w:p w14:paraId="173BCCB4" w14:textId="2439EAAC" w:rsidR="000A2239" w:rsidRDefault="000A2239" w:rsidP="00CC392E">
      <w:pPr>
        <w:pStyle w:val="Tiumccp1"/>
        <w:jc w:val="center"/>
      </w:pPr>
    </w:p>
    <w:p w14:paraId="6A0F868B" w14:textId="7608F98F" w:rsidR="000125D3" w:rsidRDefault="000125D3" w:rsidP="00CC392E">
      <w:pPr>
        <w:pStyle w:val="Tiumccp1"/>
        <w:jc w:val="center"/>
      </w:pPr>
    </w:p>
    <w:p w14:paraId="4CFA3B67" w14:textId="5CEC7F7B" w:rsidR="000125D3" w:rsidRDefault="00706579" w:rsidP="00CC392E">
      <w:pPr>
        <w:pStyle w:val="Tiumccp1"/>
        <w:jc w:val="center"/>
      </w:pPr>
      <w:r w:rsidRPr="00015B56">
        <w:rPr>
          <w:noProof/>
          <w:lang w:val="en-AU" w:eastAsia="en-AU"/>
        </w:rPr>
        <w:lastRenderedPageBreak/>
        <w:drawing>
          <wp:anchor distT="0" distB="0" distL="114300" distR="114300" simplePos="0" relativeHeight="251718656" behindDoc="0" locked="0" layoutInCell="1" allowOverlap="1" wp14:anchorId="2CE4E6BB" wp14:editId="548539CC">
            <wp:simplePos x="0" y="0"/>
            <wp:positionH relativeFrom="page">
              <wp:posOffset>987520</wp:posOffset>
            </wp:positionH>
            <wp:positionV relativeFrom="paragraph">
              <wp:posOffset>-398</wp:posOffset>
            </wp:positionV>
            <wp:extent cx="5943600" cy="6034405"/>
            <wp:effectExtent l="0" t="0" r="0" b="4445"/>
            <wp:wrapTight wrapText="bothSides">
              <wp:wrapPolygon edited="0">
                <wp:start x="0" y="0"/>
                <wp:lineTo x="0" y="21548"/>
                <wp:lineTo x="21531" y="21548"/>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34405"/>
                    </a:xfrm>
                    <a:prstGeom prst="rect">
                      <a:avLst/>
                    </a:prstGeom>
                  </pic:spPr>
                </pic:pic>
              </a:graphicData>
            </a:graphic>
          </wp:anchor>
        </w:drawing>
      </w:r>
    </w:p>
    <w:p w14:paraId="0560B7B6" w14:textId="54C6E371" w:rsidR="000125D3" w:rsidRDefault="000125D3" w:rsidP="00CC392E">
      <w:pPr>
        <w:pStyle w:val="Tiumccp1"/>
        <w:jc w:val="center"/>
      </w:pPr>
    </w:p>
    <w:p w14:paraId="6D105338" w14:textId="7719F564" w:rsidR="00706579" w:rsidRDefault="00706579" w:rsidP="00CC392E">
      <w:pPr>
        <w:pStyle w:val="Tiumccp1"/>
        <w:jc w:val="center"/>
      </w:pPr>
    </w:p>
    <w:p w14:paraId="39E7E7B9" w14:textId="5DCD167B" w:rsidR="00706579" w:rsidRDefault="00706579" w:rsidP="00CC392E">
      <w:pPr>
        <w:pStyle w:val="Tiumccp1"/>
        <w:jc w:val="center"/>
      </w:pPr>
    </w:p>
    <w:p w14:paraId="1FE443FA" w14:textId="2D55E7D3" w:rsidR="00706579" w:rsidRDefault="00706579" w:rsidP="00CC392E">
      <w:pPr>
        <w:pStyle w:val="Tiumccp1"/>
        <w:jc w:val="center"/>
      </w:pPr>
    </w:p>
    <w:p w14:paraId="53AB5A20" w14:textId="49E8E5D7" w:rsidR="00706579" w:rsidRDefault="00706579" w:rsidP="00CC392E">
      <w:pPr>
        <w:pStyle w:val="Tiumccp1"/>
        <w:jc w:val="center"/>
      </w:pPr>
      <w:r w:rsidRPr="00015B56">
        <w:rPr>
          <w:noProof/>
          <w:lang w:val="en-AU" w:eastAsia="en-AU"/>
        </w:rPr>
        <w:lastRenderedPageBreak/>
        <w:drawing>
          <wp:anchor distT="0" distB="0" distL="114300" distR="114300" simplePos="0" relativeHeight="251720704" behindDoc="0" locked="0" layoutInCell="1" allowOverlap="1" wp14:anchorId="06C6462C" wp14:editId="6C71C35C">
            <wp:simplePos x="0" y="0"/>
            <wp:positionH relativeFrom="page">
              <wp:posOffset>1258570</wp:posOffset>
            </wp:positionH>
            <wp:positionV relativeFrom="paragraph">
              <wp:posOffset>306705</wp:posOffset>
            </wp:positionV>
            <wp:extent cx="5943600" cy="602551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025515"/>
                    </a:xfrm>
                    <a:prstGeom prst="rect">
                      <a:avLst/>
                    </a:prstGeom>
                  </pic:spPr>
                </pic:pic>
              </a:graphicData>
            </a:graphic>
          </wp:anchor>
        </w:drawing>
      </w:r>
    </w:p>
    <w:p w14:paraId="331CB6CF" w14:textId="5BCFADCC" w:rsidR="00706579" w:rsidRDefault="00706579" w:rsidP="00CC392E">
      <w:pPr>
        <w:pStyle w:val="Tiumccp1"/>
        <w:jc w:val="center"/>
      </w:pPr>
    </w:p>
    <w:p w14:paraId="494B507D" w14:textId="38ABC93F" w:rsidR="00706579" w:rsidRDefault="00706579" w:rsidP="00CC392E">
      <w:pPr>
        <w:pStyle w:val="Tiumccp1"/>
        <w:jc w:val="center"/>
      </w:pPr>
    </w:p>
    <w:p w14:paraId="31543CB2" w14:textId="706C70CD" w:rsidR="00706579" w:rsidRDefault="00706579" w:rsidP="00CC392E">
      <w:pPr>
        <w:pStyle w:val="Tiumccp1"/>
        <w:jc w:val="center"/>
      </w:pPr>
    </w:p>
    <w:p w14:paraId="0B306C6D" w14:textId="1B787312" w:rsidR="00706579" w:rsidRDefault="00706579" w:rsidP="00CC392E">
      <w:pPr>
        <w:pStyle w:val="Tiumccp1"/>
        <w:jc w:val="center"/>
      </w:pPr>
    </w:p>
    <w:p w14:paraId="76E32AC4" w14:textId="3967CC38" w:rsidR="00706579" w:rsidRDefault="00706579" w:rsidP="00CC392E">
      <w:pPr>
        <w:pStyle w:val="Tiumccp1"/>
        <w:jc w:val="center"/>
      </w:pPr>
      <w:r w:rsidRPr="00015B56">
        <w:rPr>
          <w:noProof/>
          <w:lang w:val="en-AU" w:eastAsia="en-AU"/>
        </w:rPr>
        <w:lastRenderedPageBreak/>
        <w:drawing>
          <wp:anchor distT="0" distB="0" distL="114300" distR="114300" simplePos="0" relativeHeight="251722752" behindDoc="0" locked="0" layoutInCell="1" allowOverlap="1" wp14:anchorId="5E1262A6" wp14:editId="76910C16">
            <wp:simplePos x="0" y="0"/>
            <wp:positionH relativeFrom="page">
              <wp:posOffset>1074502</wp:posOffset>
            </wp:positionH>
            <wp:positionV relativeFrom="paragraph">
              <wp:posOffset>205765</wp:posOffset>
            </wp:positionV>
            <wp:extent cx="5943600" cy="599059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90590"/>
                    </a:xfrm>
                    <a:prstGeom prst="rect">
                      <a:avLst/>
                    </a:prstGeom>
                  </pic:spPr>
                </pic:pic>
              </a:graphicData>
            </a:graphic>
          </wp:anchor>
        </w:drawing>
      </w:r>
    </w:p>
    <w:p w14:paraId="01C671E2" w14:textId="4CFF47D4" w:rsidR="00706579" w:rsidRDefault="00706579" w:rsidP="00CC392E">
      <w:pPr>
        <w:pStyle w:val="Tiumccp1"/>
        <w:jc w:val="center"/>
      </w:pPr>
    </w:p>
    <w:p w14:paraId="7873735E" w14:textId="621DCA4B" w:rsidR="00706579" w:rsidRDefault="00706579" w:rsidP="00CC392E">
      <w:pPr>
        <w:pStyle w:val="Tiumccp1"/>
        <w:jc w:val="center"/>
      </w:pPr>
    </w:p>
    <w:p w14:paraId="2BE67F28" w14:textId="388A36ED" w:rsidR="00706579" w:rsidRDefault="00706579" w:rsidP="00CC392E">
      <w:pPr>
        <w:pStyle w:val="Tiumccp1"/>
        <w:jc w:val="center"/>
      </w:pPr>
    </w:p>
    <w:p w14:paraId="296A006F" w14:textId="7FCD9ACF" w:rsidR="00706579" w:rsidRDefault="00706579" w:rsidP="00CC392E">
      <w:pPr>
        <w:pStyle w:val="Tiumccp1"/>
        <w:jc w:val="center"/>
      </w:pPr>
    </w:p>
    <w:p w14:paraId="0DB8E87F" w14:textId="00F18334" w:rsidR="00706579" w:rsidRDefault="00706579" w:rsidP="00CC392E">
      <w:pPr>
        <w:pStyle w:val="Tiumccp1"/>
        <w:jc w:val="center"/>
      </w:pPr>
    </w:p>
    <w:p w14:paraId="4C431A50" w14:textId="736312B5" w:rsidR="00706579" w:rsidRDefault="00706579" w:rsidP="00CC392E">
      <w:pPr>
        <w:pStyle w:val="Tiumccp1"/>
        <w:jc w:val="center"/>
      </w:pPr>
      <w:r w:rsidRPr="00416FB2">
        <w:rPr>
          <w:noProof/>
          <w:lang w:val="en-AU" w:eastAsia="en-AU"/>
        </w:rPr>
        <w:lastRenderedPageBreak/>
        <w:drawing>
          <wp:anchor distT="0" distB="0" distL="114300" distR="114300" simplePos="0" relativeHeight="251724800" behindDoc="0" locked="0" layoutInCell="1" allowOverlap="1" wp14:anchorId="3AD18F82" wp14:editId="246DAC7F">
            <wp:simplePos x="0" y="0"/>
            <wp:positionH relativeFrom="page">
              <wp:posOffset>1003300</wp:posOffset>
            </wp:positionH>
            <wp:positionV relativeFrom="paragraph">
              <wp:posOffset>0</wp:posOffset>
            </wp:positionV>
            <wp:extent cx="5943600" cy="599503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95035"/>
                    </a:xfrm>
                    <a:prstGeom prst="rect">
                      <a:avLst/>
                    </a:prstGeom>
                  </pic:spPr>
                </pic:pic>
              </a:graphicData>
            </a:graphic>
          </wp:anchor>
        </w:drawing>
      </w:r>
    </w:p>
    <w:p w14:paraId="59165205" w14:textId="77777777" w:rsidR="00706579" w:rsidRDefault="00706579" w:rsidP="00CC392E">
      <w:pPr>
        <w:pStyle w:val="Tiumccp1"/>
        <w:jc w:val="center"/>
      </w:pPr>
    </w:p>
    <w:p w14:paraId="2ACA4714" w14:textId="77777777" w:rsidR="000125D3" w:rsidRPr="00CC077B" w:rsidRDefault="000125D3" w:rsidP="00CC392E">
      <w:pPr>
        <w:pStyle w:val="Tiumccp1"/>
        <w:jc w:val="center"/>
      </w:pPr>
    </w:p>
    <w:p w14:paraId="45E9F70B" w14:textId="65782C16" w:rsidR="000A2239" w:rsidRPr="00CC077B" w:rsidRDefault="000A2239" w:rsidP="00CC392E">
      <w:pPr>
        <w:pStyle w:val="Tiumccp1"/>
        <w:jc w:val="center"/>
      </w:pP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5" w:name="_Toc132875307"/>
      <w:r w:rsidRPr="00CC077B">
        <w:lastRenderedPageBreak/>
        <w:t>4.2.4</w:t>
      </w:r>
      <w:r w:rsidR="00BC73F0" w:rsidRPr="00CC077B">
        <w:t xml:space="preserve"> FTP Server</w:t>
      </w:r>
      <w:bookmarkEnd w:id="35"/>
    </w:p>
    <w:p w14:paraId="309ACD8F" w14:textId="32C1ABB9" w:rsidR="000A2239" w:rsidRPr="00CC077B" w:rsidRDefault="00706579" w:rsidP="00CC392E">
      <w:pPr>
        <w:pStyle w:val="Tiumccp1"/>
        <w:jc w:val="center"/>
      </w:pPr>
      <w:r w:rsidRPr="00FE231B">
        <w:rPr>
          <w:noProof/>
          <w:lang w:val="en-AU" w:eastAsia="en-AU"/>
        </w:rPr>
        <w:drawing>
          <wp:anchor distT="0" distB="0" distL="114300" distR="114300" simplePos="0" relativeHeight="251726848" behindDoc="0" locked="0" layoutInCell="1" allowOverlap="1" wp14:anchorId="30EC5F24" wp14:editId="0C2F6A06">
            <wp:simplePos x="0" y="0"/>
            <wp:positionH relativeFrom="page">
              <wp:posOffset>1151890</wp:posOffset>
            </wp:positionH>
            <wp:positionV relativeFrom="paragraph">
              <wp:posOffset>368300</wp:posOffset>
            </wp:positionV>
            <wp:extent cx="5943600" cy="5986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86780"/>
                    </a:xfrm>
                    <a:prstGeom prst="rect">
                      <a:avLst/>
                    </a:prstGeom>
                  </pic:spPr>
                </pic:pic>
              </a:graphicData>
            </a:graphic>
          </wp:anchor>
        </w:drawing>
      </w:r>
    </w:p>
    <w:p w14:paraId="0FFCB1A5" w14:textId="7E8E4388" w:rsidR="008A331B" w:rsidRPr="00CC077B" w:rsidRDefault="008A331B" w:rsidP="00CC392E">
      <w:pPr>
        <w:pStyle w:val="Tiumccp1"/>
        <w:jc w:val="center"/>
      </w:pPr>
    </w:p>
    <w:p w14:paraId="1E9CDCCC" w14:textId="104F3F80" w:rsidR="008A331B" w:rsidRDefault="008A331B" w:rsidP="00CC077B">
      <w:pPr>
        <w:pStyle w:val="Tiumccp1"/>
      </w:pPr>
    </w:p>
    <w:p w14:paraId="4B43CC05" w14:textId="77777777" w:rsidR="00706579" w:rsidRPr="00CC077B" w:rsidRDefault="00706579" w:rsidP="00CC077B">
      <w:pPr>
        <w:pStyle w:val="Tiumccp1"/>
      </w:pPr>
    </w:p>
    <w:p w14:paraId="7D6D2911" w14:textId="36E0D246" w:rsidR="008A331B" w:rsidRDefault="00706579" w:rsidP="00CC392E">
      <w:pPr>
        <w:pStyle w:val="Tiumccp1"/>
        <w:jc w:val="center"/>
      </w:pPr>
      <w:r w:rsidRPr="00FE231B">
        <w:rPr>
          <w:noProof/>
          <w:lang w:val="en-AU" w:eastAsia="en-AU"/>
        </w:rPr>
        <w:lastRenderedPageBreak/>
        <w:drawing>
          <wp:anchor distT="0" distB="0" distL="114300" distR="114300" simplePos="0" relativeHeight="251728896" behindDoc="0" locked="0" layoutInCell="1" allowOverlap="1" wp14:anchorId="69EFA89C" wp14:editId="10B39F6F">
            <wp:simplePos x="0" y="0"/>
            <wp:positionH relativeFrom="page">
              <wp:posOffset>1193256</wp:posOffset>
            </wp:positionH>
            <wp:positionV relativeFrom="paragraph">
              <wp:posOffset>412</wp:posOffset>
            </wp:positionV>
            <wp:extent cx="5943600" cy="6047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047105"/>
                    </a:xfrm>
                    <a:prstGeom prst="rect">
                      <a:avLst/>
                    </a:prstGeom>
                  </pic:spPr>
                </pic:pic>
              </a:graphicData>
            </a:graphic>
          </wp:anchor>
        </w:drawing>
      </w:r>
    </w:p>
    <w:p w14:paraId="27DC0100" w14:textId="10FB8F58" w:rsidR="00706579" w:rsidRDefault="00706579" w:rsidP="00CC392E">
      <w:pPr>
        <w:pStyle w:val="Tiumccp1"/>
        <w:jc w:val="center"/>
      </w:pPr>
    </w:p>
    <w:p w14:paraId="1DB6E2F6" w14:textId="1B545F9E" w:rsidR="00706579" w:rsidRDefault="00706579" w:rsidP="00CC392E">
      <w:pPr>
        <w:pStyle w:val="Tiumccp1"/>
        <w:jc w:val="center"/>
      </w:pPr>
    </w:p>
    <w:p w14:paraId="0EE50260" w14:textId="24A4C396" w:rsidR="00706579" w:rsidRDefault="00706579" w:rsidP="00CC392E">
      <w:pPr>
        <w:pStyle w:val="Tiumccp1"/>
        <w:jc w:val="center"/>
      </w:pPr>
    </w:p>
    <w:p w14:paraId="5FF01C32" w14:textId="1F4C5E16" w:rsidR="00706579" w:rsidRDefault="00706579" w:rsidP="00CC392E">
      <w:pPr>
        <w:pStyle w:val="Tiumccp1"/>
        <w:jc w:val="center"/>
      </w:pPr>
    </w:p>
    <w:p w14:paraId="4FC22D09" w14:textId="0D9FD7E1" w:rsidR="00706579" w:rsidRDefault="00706579" w:rsidP="00CC392E">
      <w:pPr>
        <w:pStyle w:val="Tiumccp1"/>
        <w:jc w:val="center"/>
      </w:pPr>
      <w:r w:rsidRPr="00650D28">
        <w:rPr>
          <w:noProof/>
          <w:lang w:val="en-AU" w:eastAsia="en-AU"/>
        </w:rPr>
        <w:lastRenderedPageBreak/>
        <w:drawing>
          <wp:anchor distT="0" distB="0" distL="114300" distR="114300" simplePos="0" relativeHeight="251730944" behindDoc="0" locked="0" layoutInCell="1" allowOverlap="1" wp14:anchorId="48298756" wp14:editId="1554C306">
            <wp:simplePos x="0" y="0"/>
            <wp:positionH relativeFrom="page">
              <wp:posOffset>1080135</wp:posOffset>
            </wp:positionH>
            <wp:positionV relativeFrom="paragraph">
              <wp:posOffset>0</wp:posOffset>
            </wp:positionV>
            <wp:extent cx="5943600" cy="59823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82335"/>
                    </a:xfrm>
                    <a:prstGeom prst="rect">
                      <a:avLst/>
                    </a:prstGeom>
                  </pic:spPr>
                </pic:pic>
              </a:graphicData>
            </a:graphic>
          </wp:anchor>
        </w:drawing>
      </w:r>
    </w:p>
    <w:p w14:paraId="7B8BD90E" w14:textId="179713BF" w:rsidR="00706579" w:rsidRDefault="00706579" w:rsidP="00CC392E">
      <w:pPr>
        <w:pStyle w:val="Tiumccp1"/>
        <w:jc w:val="center"/>
      </w:pPr>
    </w:p>
    <w:p w14:paraId="19DD4448" w14:textId="3A66AB62" w:rsidR="00706579" w:rsidRDefault="00706579" w:rsidP="00CC392E">
      <w:pPr>
        <w:pStyle w:val="Tiumccp1"/>
        <w:jc w:val="center"/>
      </w:pPr>
    </w:p>
    <w:p w14:paraId="0FC9A55F" w14:textId="537FAAF3" w:rsidR="00706579" w:rsidRDefault="00706579" w:rsidP="00CC392E">
      <w:pPr>
        <w:pStyle w:val="Tiumccp1"/>
        <w:jc w:val="center"/>
      </w:pPr>
    </w:p>
    <w:p w14:paraId="63CE1879" w14:textId="361666A5" w:rsidR="00706579" w:rsidRDefault="00706579" w:rsidP="00CC392E">
      <w:pPr>
        <w:pStyle w:val="Tiumccp1"/>
        <w:jc w:val="center"/>
      </w:pPr>
    </w:p>
    <w:p w14:paraId="146C9C50" w14:textId="52F3FB1E" w:rsidR="00706579" w:rsidRDefault="00706579" w:rsidP="00CC392E">
      <w:pPr>
        <w:pStyle w:val="Tiumccp1"/>
        <w:jc w:val="center"/>
      </w:pPr>
      <w:r w:rsidRPr="00650D28">
        <w:rPr>
          <w:noProof/>
          <w:lang w:val="en-AU" w:eastAsia="en-AU"/>
        </w:rPr>
        <w:lastRenderedPageBreak/>
        <w:drawing>
          <wp:anchor distT="0" distB="0" distL="114300" distR="114300" simplePos="0" relativeHeight="251732992" behindDoc="0" locked="0" layoutInCell="1" allowOverlap="1" wp14:anchorId="74F58543" wp14:editId="0B2EACCA">
            <wp:simplePos x="0" y="0"/>
            <wp:positionH relativeFrom="page">
              <wp:posOffset>1258570</wp:posOffset>
            </wp:positionH>
            <wp:positionV relativeFrom="paragraph">
              <wp:posOffset>306705</wp:posOffset>
            </wp:positionV>
            <wp:extent cx="5943600" cy="5990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90590"/>
                    </a:xfrm>
                    <a:prstGeom prst="rect">
                      <a:avLst/>
                    </a:prstGeom>
                  </pic:spPr>
                </pic:pic>
              </a:graphicData>
            </a:graphic>
          </wp:anchor>
        </w:drawing>
      </w:r>
    </w:p>
    <w:p w14:paraId="3A7EF3CA" w14:textId="6378BC0E" w:rsidR="00706579" w:rsidRDefault="00706579" w:rsidP="00CC392E">
      <w:pPr>
        <w:pStyle w:val="Tiumccp1"/>
        <w:jc w:val="center"/>
      </w:pPr>
    </w:p>
    <w:p w14:paraId="29D34359" w14:textId="03799531" w:rsidR="00706579" w:rsidRDefault="00706579" w:rsidP="00CC392E">
      <w:pPr>
        <w:pStyle w:val="Tiumccp1"/>
        <w:jc w:val="center"/>
      </w:pPr>
    </w:p>
    <w:p w14:paraId="6A5D1A37" w14:textId="56A69B72" w:rsidR="00706579" w:rsidRDefault="00706579" w:rsidP="00CC392E">
      <w:pPr>
        <w:pStyle w:val="Tiumccp1"/>
        <w:jc w:val="center"/>
      </w:pPr>
    </w:p>
    <w:p w14:paraId="50A64DD6" w14:textId="0CA7B062" w:rsidR="00706579" w:rsidRDefault="00706579" w:rsidP="00CC392E">
      <w:pPr>
        <w:pStyle w:val="Tiumccp1"/>
        <w:jc w:val="center"/>
      </w:pPr>
    </w:p>
    <w:p w14:paraId="18266A4F" w14:textId="636ED72D" w:rsidR="00706579" w:rsidRDefault="00706579" w:rsidP="00CC392E">
      <w:pPr>
        <w:pStyle w:val="Tiumccp1"/>
        <w:jc w:val="center"/>
      </w:pPr>
      <w:r w:rsidRPr="00B42B1D">
        <w:rPr>
          <w:noProof/>
          <w:lang w:val="en-AU" w:eastAsia="en-AU"/>
        </w:rPr>
        <w:lastRenderedPageBreak/>
        <w:drawing>
          <wp:anchor distT="0" distB="0" distL="114300" distR="114300" simplePos="0" relativeHeight="251735040" behindDoc="0" locked="0" layoutInCell="1" allowOverlap="1" wp14:anchorId="2E41CF10" wp14:editId="61CA2411">
            <wp:simplePos x="0" y="0"/>
            <wp:positionH relativeFrom="page">
              <wp:posOffset>955675</wp:posOffset>
            </wp:positionH>
            <wp:positionV relativeFrom="paragraph">
              <wp:posOffset>0</wp:posOffset>
            </wp:positionV>
            <wp:extent cx="5943600" cy="605155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051550"/>
                    </a:xfrm>
                    <a:prstGeom prst="rect">
                      <a:avLst/>
                    </a:prstGeom>
                  </pic:spPr>
                </pic:pic>
              </a:graphicData>
            </a:graphic>
          </wp:anchor>
        </w:drawing>
      </w:r>
    </w:p>
    <w:p w14:paraId="6F730B36" w14:textId="5F25FB5A" w:rsidR="00706579" w:rsidRDefault="00706579" w:rsidP="00CC392E">
      <w:pPr>
        <w:pStyle w:val="Tiumccp1"/>
        <w:jc w:val="center"/>
      </w:pPr>
    </w:p>
    <w:p w14:paraId="4F28A767" w14:textId="3EE7DF80" w:rsidR="00706579" w:rsidRDefault="00706579" w:rsidP="00CC392E">
      <w:pPr>
        <w:pStyle w:val="Tiumccp1"/>
        <w:jc w:val="center"/>
      </w:pPr>
    </w:p>
    <w:p w14:paraId="6075FB74" w14:textId="3E110197" w:rsidR="00706579" w:rsidRDefault="00706579" w:rsidP="00CC392E">
      <w:pPr>
        <w:pStyle w:val="Tiumccp1"/>
        <w:jc w:val="center"/>
      </w:pPr>
    </w:p>
    <w:p w14:paraId="2D76DBD1" w14:textId="0C56CDCB" w:rsidR="00706579" w:rsidRDefault="00706579" w:rsidP="00CC392E">
      <w:pPr>
        <w:pStyle w:val="Tiumccp1"/>
        <w:jc w:val="center"/>
      </w:pPr>
    </w:p>
    <w:p w14:paraId="79218A22" w14:textId="420AD45F" w:rsidR="00706579" w:rsidRDefault="00706579" w:rsidP="00CC392E">
      <w:pPr>
        <w:pStyle w:val="Tiumccp1"/>
        <w:jc w:val="center"/>
      </w:pPr>
      <w:r w:rsidRPr="00B42B1D">
        <w:rPr>
          <w:noProof/>
          <w:lang w:val="en-AU" w:eastAsia="en-AU"/>
        </w:rPr>
        <w:lastRenderedPageBreak/>
        <w:drawing>
          <wp:anchor distT="0" distB="0" distL="114300" distR="114300" simplePos="0" relativeHeight="251737088" behindDoc="0" locked="0" layoutInCell="1" allowOverlap="1" wp14:anchorId="22B1350E" wp14:editId="1A1DA33F">
            <wp:simplePos x="0" y="0"/>
            <wp:positionH relativeFrom="page">
              <wp:posOffset>1258570</wp:posOffset>
            </wp:positionH>
            <wp:positionV relativeFrom="paragraph">
              <wp:posOffset>306705</wp:posOffset>
            </wp:positionV>
            <wp:extent cx="5943600" cy="23450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anchor>
        </w:drawing>
      </w:r>
    </w:p>
    <w:p w14:paraId="76A2DA80" w14:textId="6A923469" w:rsidR="00706579" w:rsidRDefault="00706579" w:rsidP="00CC392E">
      <w:pPr>
        <w:pStyle w:val="Tiumccp1"/>
        <w:jc w:val="center"/>
      </w:pPr>
    </w:p>
    <w:p w14:paraId="205C3737" w14:textId="75A58910" w:rsidR="00706579" w:rsidRDefault="00706579" w:rsidP="00CC392E">
      <w:pPr>
        <w:pStyle w:val="Tiumccp1"/>
        <w:jc w:val="center"/>
      </w:pPr>
    </w:p>
    <w:p w14:paraId="736E6769" w14:textId="5F650221" w:rsidR="00706579" w:rsidRDefault="00706579" w:rsidP="00CC392E">
      <w:pPr>
        <w:pStyle w:val="Tiumccp1"/>
        <w:jc w:val="center"/>
      </w:pPr>
    </w:p>
    <w:p w14:paraId="410FA85F" w14:textId="4C8D613B" w:rsidR="00706579" w:rsidRDefault="00706579" w:rsidP="00CC392E">
      <w:pPr>
        <w:pStyle w:val="Tiumccp1"/>
        <w:jc w:val="center"/>
      </w:pPr>
    </w:p>
    <w:p w14:paraId="66D7F6F6" w14:textId="34821CF9" w:rsidR="00706579" w:rsidRDefault="00706579" w:rsidP="00CC392E">
      <w:pPr>
        <w:pStyle w:val="Tiumccp1"/>
        <w:jc w:val="center"/>
      </w:pPr>
      <w:r w:rsidRPr="00B42B1D">
        <w:rPr>
          <w:noProof/>
          <w:lang w:val="en-AU" w:eastAsia="en-AU"/>
        </w:rPr>
        <w:lastRenderedPageBreak/>
        <w:drawing>
          <wp:anchor distT="0" distB="0" distL="114300" distR="114300" simplePos="0" relativeHeight="251739136" behindDoc="0" locked="0" layoutInCell="1" allowOverlap="1" wp14:anchorId="637991A4" wp14:editId="6EFAA422">
            <wp:simplePos x="0" y="0"/>
            <wp:positionH relativeFrom="page">
              <wp:posOffset>1097915</wp:posOffset>
            </wp:positionH>
            <wp:positionV relativeFrom="paragraph">
              <wp:posOffset>0</wp:posOffset>
            </wp:positionV>
            <wp:extent cx="5943600" cy="602551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25515"/>
                    </a:xfrm>
                    <a:prstGeom prst="rect">
                      <a:avLst/>
                    </a:prstGeom>
                  </pic:spPr>
                </pic:pic>
              </a:graphicData>
            </a:graphic>
          </wp:anchor>
        </w:drawing>
      </w:r>
    </w:p>
    <w:p w14:paraId="2BE8DF7E" w14:textId="69102FB1" w:rsidR="00706579" w:rsidRDefault="00706579" w:rsidP="00CC392E">
      <w:pPr>
        <w:pStyle w:val="Tiumccp1"/>
        <w:jc w:val="center"/>
      </w:pPr>
    </w:p>
    <w:p w14:paraId="2D028EF1" w14:textId="209CC24E" w:rsidR="00706579" w:rsidRDefault="00706579" w:rsidP="00CC392E">
      <w:pPr>
        <w:pStyle w:val="Tiumccp1"/>
        <w:jc w:val="center"/>
      </w:pPr>
    </w:p>
    <w:p w14:paraId="38D6FB1C" w14:textId="03D7E7C5" w:rsidR="00706579" w:rsidRDefault="00706579" w:rsidP="00CC392E">
      <w:pPr>
        <w:pStyle w:val="Tiumccp1"/>
        <w:jc w:val="center"/>
      </w:pPr>
    </w:p>
    <w:p w14:paraId="0CE31403" w14:textId="3BE36D00" w:rsidR="00706579" w:rsidRDefault="00706579" w:rsidP="00CC392E">
      <w:pPr>
        <w:pStyle w:val="Tiumccp1"/>
        <w:jc w:val="center"/>
      </w:pPr>
    </w:p>
    <w:p w14:paraId="1ED976AA" w14:textId="4E811D1F" w:rsidR="00706579" w:rsidRPr="00CC077B" w:rsidRDefault="00706579" w:rsidP="00CC392E">
      <w:pPr>
        <w:pStyle w:val="Tiumccp1"/>
        <w:jc w:val="center"/>
      </w:pPr>
      <w:r w:rsidRPr="00B32BA9">
        <w:rPr>
          <w:noProof/>
          <w:lang w:val="en-AU" w:eastAsia="en-AU"/>
        </w:rPr>
        <w:lastRenderedPageBreak/>
        <w:drawing>
          <wp:anchor distT="0" distB="0" distL="114300" distR="114300" simplePos="0" relativeHeight="251741184" behindDoc="0" locked="0" layoutInCell="1" allowOverlap="1" wp14:anchorId="4A471D01" wp14:editId="0767F0D0">
            <wp:simplePos x="0" y="0"/>
            <wp:positionH relativeFrom="page">
              <wp:posOffset>1068705</wp:posOffset>
            </wp:positionH>
            <wp:positionV relativeFrom="paragraph">
              <wp:posOffset>405</wp:posOffset>
            </wp:positionV>
            <wp:extent cx="5943600" cy="60255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25515"/>
                    </a:xfrm>
                    <a:prstGeom prst="rect">
                      <a:avLst/>
                    </a:prstGeom>
                  </pic:spPr>
                </pic:pic>
              </a:graphicData>
            </a:graphic>
          </wp:anchor>
        </w:drawing>
      </w:r>
    </w:p>
    <w:p w14:paraId="6EFF303E" w14:textId="0F5423F9" w:rsidR="008A331B" w:rsidRPr="00CC077B" w:rsidRDefault="008A331B" w:rsidP="00CC392E">
      <w:pPr>
        <w:pStyle w:val="Tiumccp1"/>
        <w:jc w:val="center"/>
      </w:pPr>
    </w:p>
    <w:p w14:paraId="5AB15E4E" w14:textId="16FAAEA5" w:rsidR="008A331B" w:rsidRPr="00CC077B" w:rsidRDefault="008A331B" w:rsidP="00CC392E">
      <w:pPr>
        <w:pStyle w:val="Tiumccp1"/>
        <w:jc w:val="center"/>
        <w:rPr>
          <w:noProof/>
        </w:rPr>
      </w:pPr>
    </w:p>
    <w:p w14:paraId="41D10FCD" w14:textId="01F73FAE" w:rsidR="008A331B" w:rsidRPr="00CC077B" w:rsidRDefault="008A331B" w:rsidP="00CC392E">
      <w:pPr>
        <w:pStyle w:val="Tiumccp1"/>
        <w:jc w:val="center"/>
        <w:rPr>
          <w:noProof/>
        </w:rPr>
      </w:pPr>
    </w:p>
    <w:p w14:paraId="168F2A7B" w14:textId="765E5BB4"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6" w:name="_Toc132875308"/>
      <w:r w:rsidRPr="00CC077B">
        <w:lastRenderedPageBreak/>
        <w:t>4.2.5</w:t>
      </w:r>
      <w:r w:rsidR="00EE139D" w:rsidRPr="00CC077B">
        <w:t xml:space="preserve"> Mail Server</w:t>
      </w:r>
      <w:bookmarkEnd w:id="36"/>
    </w:p>
    <w:p w14:paraId="4E74CE53" w14:textId="6181C9A2" w:rsidR="008A331B" w:rsidRPr="00CC077B" w:rsidRDefault="00706579" w:rsidP="00CC392E">
      <w:pPr>
        <w:pStyle w:val="Tiumccp1"/>
        <w:jc w:val="center"/>
      </w:pPr>
      <w:r w:rsidRPr="00D0764B">
        <w:rPr>
          <w:noProof/>
          <w:lang w:val="en-AU" w:eastAsia="en-AU"/>
        </w:rPr>
        <w:drawing>
          <wp:anchor distT="0" distB="0" distL="114300" distR="114300" simplePos="0" relativeHeight="251743232" behindDoc="0" locked="0" layoutInCell="1" allowOverlap="1" wp14:anchorId="665CB08C" wp14:editId="61525018">
            <wp:simplePos x="0" y="0"/>
            <wp:positionH relativeFrom="page">
              <wp:posOffset>1175385</wp:posOffset>
            </wp:positionH>
            <wp:positionV relativeFrom="paragraph">
              <wp:posOffset>386080</wp:posOffset>
            </wp:positionV>
            <wp:extent cx="5943600" cy="604266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42660"/>
                    </a:xfrm>
                    <a:prstGeom prst="rect">
                      <a:avLst/>
                    </a:prstGeom>
                  </pic:spPr>
                </pic:pic>
              </a:graphicData>
            </a:graphic>
          </wp:anchor>
        </w:drawing>
      </w:r>
    </w:p>
    <w:p w14:paraId="36B0981B" w14:textId="0C1A2172" w:rsidR="005B2DF6" w:rsidRDefault="005B2DF6" w:rsidP="00CC392E">
      <w:pPr>
        <w:pStyle w:val="Tiumccp1"/>
        <w:jc w:val="center"/>
      </w:pPr>
    </w:p>
    <w:p w14:paraId="5CFB051E" w14:textId="29DB76C5" w:rsidR="00706579" w:rsidRDefault="00706579" w:rsidP="00CC392E">
      <w:pPr>
        <w:pStyle w:val="Tiumccp1"/>
        <w:jc w:val="center"/>
      </w:pPr>
    </w:p>
    <w:p w14:paraId="63682E91" w14:textId="12373880" w:rsidR="00706579" w:rsidRDefault="00706579" w:rsidP="00CC392E">
      <w:pPr>
        <w:pStyle w:val="Tiumccp1"/>
        <w:jc w:val="center"/>
      </w:pPr>
    </w:p>
    <w:p w14:paraId="6B7F449D" w14:textId="118939A0" w:rsidR="00706579" w:rsidRDefault="00706579" w:rsidP="00CC392E">
      <w:pPr>
        <w:pStyle w:val="Tiumccp1"/>
        <w:jc w:val="center"/>
      </w:pPr>
      <w:r w:rsidRPr="00D0764B">
        <w:rPr>
          <w:noProof/>
          <w:lang w:val="en-AU" w:eastAsia="en-AU"/>
        </w:rPr>
        <w:lastRenderedPageBreak/>
        <w:drawing>
          <wp:anchor distT="0" distB="0" distL="114300" distR="114300" simplePos="0" relativeHeight="251745280" behindDoc="0" locked="0" layoutInCell="1" allowOverlap="1" wp14:anchorId="5874582F" wp14:editId="46D27265">
            <wp:simplePos x="0" y="0"/>
            <wp:positionH relativeFrom="page">
              <wp:posOffset>1086378</wp:posOffset>
            </wp:positionH>
            <wp:positionV relativeFrom="paragraph">
              <wp:posOffset>248</wp:posOffset>
            </wp:positionV>
            <wp:extent cx="5943600" cy="59563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56300"/>
                    </a:xfrm>
                    <a:prstGeom prst="rect">
                      <a:avLst/>
                    </a:prstGeom>
                  </pic:spPr>
                </pic:pic>
              </a:graphicData>
            </a:graphic>
          </wp:anchor>
        </w:drawing>
      </w:r>
    </w:p>
    <w:p w14:paraId="4A3EC4E7" w14:textId="6B06E3F0" w:rsidR="00706579" w:rsidRDefault="00706579" w:rsidP="00CC392E">
      <w:pPr>
        <w:pStyle w:val="Tiumccp1"/>
        <w:jc w:val="center"/>
      </w:pPr>
    </w:p>
    <w:p w14:paraId="02635C69" w14:textId="4CCA4653" w:rsidR="00706579" w:rsidRDefault="00706579" w:rsidP="00CC392E">
      <w:pPr>
        <w:pStyle w:val="Tiumccp1"/>
        <w:jc w:val="center"/>
      </w:pPr>
    </w:p>
    <w:p w14:paraId="06F8B96B" w14:textId="356DDAC6" w:rsidR="00706579" w:rsidRDefault="00706579" w:rsidP="00CC392E">
      <w:pPr>
        <w:pStyle w:val="Tiumccp1"/>
        <w:jc w:val="center"/>
      </w:pPr>
    </w:p>
    <w:p w14:paraId="526EADE1" w14:textId="15A90EDE" w:rsidR="00706579" w:rsidRDefault="00706579" w:rsidP="00CC392E">
      <w:pPr>
        <w:pStyle w:val="Tiumccp1"/>
        <w:jc w:val="center"/>
      </w:pPr>
    </w:p>
    <w:p w14:paraId="11AC1A6A" w14:textId="2674E26B" w:rsidR="00706579" w:rsidRDefault="00706579" w:rsidP="00CC392E">
      <w:pPr>
        <w:pStyle w:val="Tiumccp1"/>
        <w:jc w:val="center"/>
      </w:pPr>
    </w:p>
    <w:p w14:paraId="6D1EF178" w14:textId="27DE2BB2" w:rsidR="00706579" w:rsidRDefault="00706579" w:rsidP="00CC392E">
      <w:pPr>
        <w:pStyle w:val="Tiumccp1"/>
        <w:jc w:val="center"/>
      </w:pPr>
      <w:r w:rsidRPr="002F16C0">
        <w:rPr>
          <w:noProof/>
          <w:lang w:val="en-AU" w:eastAsia="en-AU"/>
        </w:rPr>
        <w:lastRenderedPageBreak/>
        <w:drawing>
          <wp:anchor distT="0" distB="0" distL="114300" distR="114300" simplePos="0" relativeHeight="251747328" behindDoc="0" locked="0" layoutInCell="1" allowOverlap="1" wp14:anchorId="113F2641" wp14:editId="43D2EA61">
            <wp:simplePos x="0" y="0"/>
            <wp:positionH relativeFrom="page">
              <wp:posOffset>1056640</wp:posOffset>
            </wp:positionH>
            <wp:positionV relativeFrom="paragraph">
              <wp:posOffset>0</wp:posOffset>
            </wp:positionV>
            <wp:extent cx="5943600" cy="6029960"/>
            <wp:effectExtent l="0" t="0" r="0" b="889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029960"/>
                    </a:xfrm>
                    <a:prstGeom prst="rect">
                      <a:avLst/>
                    </a:prstGeom>
                  </pic:spPr>
                </pic:pic>
              </a:graphicData>
            </a:graphic>
          </wp:anchor>
        </w:drawing>
      </w:r>
    </w:p>
    <w:p w14:paraId="6BDED678" w14:textId="4849C9E7" w:rsidR="00706579" w:rsidRDefault="00706579" w:rsidP="00CC392E">
      <w:pPr>
        <w:pStyle w:val="Tiumccp1"/>
        <w:jc w:val="center"/>
      </w:pPr>
    </w:p>
    <w:p w14:paraId="51D387B2" w14:textId="3722866B" w:rsidR="00706579" w:rsidRDefault="00706579" w:rsidP="00CC392E">
      <w:pPr>
        <w:pStyle w:val="Tiumccp1"/>
        <w:jc w:val="center"/>
      </w:pPr>
    </w:p>
    <w:p w14:paraId="428B9B0D" w14:textId="60C54267" w:rsidR="00706579" w:rsidRDefault="00706579" w:rsidP="00CC392E">
      <w:pPr>
        <w:pStyle w:val="Tiumccp1"/>
        <w:jc w:val="center"/>
      </w:pPr>
    </w:p>
    <w:p w14:paraId="0A915086" w14:textId="1C68714C" w:rsidR="00706579" w:rsidRDefault="00706579" w:rsidP="00CC392E">
      <w:pPr>
        <w:pStyle w:val="Tiumccp1"/>
        <w:jc w:val="center"/>
      </w:pPr>
    </w:p>
    <w:p w14:paraId="6DCF29DA" w14:textId="4D5A4DB7" w:rsidR="00706579" w:rsidRDefault="00706579" w:rsidP="00CC392E">
      <w:pPr>
        <w:pStyle w:val="Tiumccp1"/>
        <w:jc w:val="center"/>
      </w:pPr>
      <w:r w:rsidRPr="002F16C0">
        <w:rPr>
          <w:noProof/>
          <w:lang w:val="en-AU" w:eastAsia="en-AU"/>
        </w:rPr>
        <w:lastRenderedPageBreak/>
        <w:drawing>
          <wp:anchor distT="0" distB="0" distL="114300" distR="114300" simplePos="0" relativeHeight="251749376" behindDoc="0" locked="0" layoutInCell="1" allowOverlap="1" wp14:anchorId="1C64373B" wp14:editId="24B2B1C7">
            <wp:simplePos x="0" y="0"/>
            <wp:positionH relativeFrom="page">
              <wp:posOffset>1003300</wp:posOffset>
            </wp:positionH>
            <wp:positionV relativeFrom="paragraph">
              <wp:posOffset>0</wp:posOffset>
            </wp:positionV>
            <wp:extent cx="5943600" cy="59524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952490"/>
                    </a:xfrm>
                    <a:prstGeom prst="rect">
                      <a:avLst/>
                    </a:prstGeom>
                  </pic:spPr>
                </pic:pic>
              </a:graphicData>
            </a:graphic>
          </wp:anchor>
        </w:drawing>
      </w:r>
    </w:p>
    <w:p w14:paraId="42F7FFF6" w14:textId="6F8F418F" w:rsidR="00706579" w:rsidRDefault="00706579" w:rsidP="00CC392E">
      <w:pPr>
        <w:pStyle w:val="Tiumccp1"/>
        <w:jc w:val="center"/>
      </w:pPr>
    </w:p>
    <w:p w14:paraId="65D30CCC" w14:textId="5EDD34D2" w:rsidR="00706579" w:rsidRDefault="00706579" w:rsidP="00CC392E">
      <w:pPr>
        <w:pStyle w:val="Tiumccp1"/>
        <w:jc w:val="center"/>
      </w:pPr>
    </w:p>
    <w:p w14:paraId="67404363" w14:textId="61E100E7" w:rsidR="00706579" w:rsidRDefault="00706579" w:rsidP="00CC392E">
      <w:pPr>
        <w:pStyle w:val="Tiumccp1"/>
        <w:jc w:val="center"/>
      </w:pPr>
    </w:p>
    <w:p w14:paraId="0FEC9415" w14:textId="7E6E9A91" w:rsidR="00706579" w:rsidRDefault="00706579" w:rsidP="00CC392E">
      <w:pPr>
        <w:pStyle w:val="Tiumccp1"/>
        <w:jc w:val="center"/>
      </w:pPr>
    </w:p>
    <w:p w14:paraId="742C993F" w14:textId="5577B80A" w:rsidR="00706579" w:rsidRDefault="00706579" w:rsidP="00CC392E">
      <w:pPr>
        <w:pStyle w:val="Tiumccp1"/>
        <w:jc w:val="center"/>
      </w:pPr>
    </w:p>
    <w:p w14:paraId="3D8DF33A" w14:textId="5A18EEEE" w:rsidR="008A331B" w:rsidRPr="00CC077B" w:rsidRDefault="00706579" w:rsidP="00706579">
      <w:pPr>
        <w:pStyle w:val="Tiumccp1"/>
        <w:jc w:val="center"/>
      </w:pPr>
      <w:r w:rsidRPr="00970BDE">
        <w:rPr>
          <w:noProof/>
          <w:lang w:val="en-AU" w:eastAsia="en-AU"/>
        </w:rPr>
        <w:lastRenderedPageBreak/>
        <w:drawing>
          <wp:anchor distT="0" distB="0" distL="114300" distR="114300" simplePos="0" relativeHeight="251751424" behindDoc="0" locked="0" layoutInCell="1" allowOverlap="1" wp14:anchorId="716AEE8A" wp14:editId="00788C97">
            <wp:simplePos x="0" y="0"/>
            <wp:positionH relativeFrom="page">
              <wp:posOffset>1027001</wp:posOffset>
            </wp:positionH>
            <wp:positionV relativeFrom="paragraph">
              <wp:posOffset>363</wp:posOffset>
            </wp:positionV>
            <wp:extent cx="5943600" cy="598678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86780"/>
                    </a:xfrm>
                    <a:prstGeom prst="rect">
                      <a:avLst/>
                    </a:prstGeom>
                  </pic:spPr>
                </pic:pic>
              </a:graphicData>
            </a:graphic>
          </wp:anchor>
        </w:drawing>
      </w:r>
    </w:p>
    <w:p w14:paraId="0869284C" w14:textId="5FAB7C46" w:rsidR="00FF6248" w:rsidRPr="00CC077B" w:rsidRDefault="00FF6248" w:rsidP="004D262D">
      <w:pPr>
        <w:pStyle w:val="Tiumccp1"/>
        <w:outlineLvl w:val="0"/>
      </w:pPr>
      <w:bookmarkStart w:id="37" w:name="_Toc132875309"/>
      <w:r w:rsidRPr="00CC077B">
        <w:t>4.3</w:t>
      </w:r>
      <w:r w:rsidR="00F679B4" w:rsidRPr="00CC077B">
        <w:t xml:space="preserve"> Cấu hình định tuyến OSPF</w:t>
      </w:r>
      <w:bookmarkEnd w:id="37"/>
    </w:p>
    <w:p w14:paraId="777AFC32" w14:textId="290809B8" w:rsidR="002371F9" w:rsidRPr="00A625B8" w:rsidRDefault="00A625B8" w:rsidP="00CC392E">
      <w:pPr>
        <w:pStyle w:val="Tiumccp1"/>
        <w:rPr>
          <w:bCs/>
          <w:color w:val="000000"/>
          <w:sz w:val="26"/>
          <w:szCs w:val="26"/>
          <w:lang w:val="vi-VN"/>
        </w:rPr>
      </w:pPr>
      <w:r>
        <w:rPr>
          <w:bCs/>
          <w:color w:val="000000"/>
          <w:sz w:val="26"/>
          <w:szCs w:val="26"/>
          <w:lang w:val="vi-VN"/>
        </w:rPr>
        <w:t>Trụ sở chính tại TP HCM</w:t>
      </w:r>
    </w:p>
    <w:p w14:paraId="11AD7364" w14:textId="52ADC64C" w:rsidR="004E04ED" w:rsidRPr="00EC328F" w:rsidRDefault="005B2DF6" w:rsidP="00EC328F">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w:t>
      </w:r>
      <w:r w:rsidR="00A625B8">
        <w:rPr>
          <w:b w:val="0"/>
          <w:color w:val="000000"/>
          <w:sz w:val="26"/>
          <w:szCs w:val="26"/>
          <w:lang w:val="vi-VN"/>
        </w:rPr>
        <w:t>HCM</w:t>
      </w:r>
      <w:r w:rsidRPr="00EC328F">
        <w:rPr>
          <w:b w:val="0"/>
          <w:color w:val="000000"/>
          <w:sz w:val="26"/>
          <w:szCs w:val="26"/>
        </w:rPr>
        <w:br/>
        <w:t>router ospf 1</w:t>
      </w:r>
      <w:r w:rsidR="00A625B8" w:rsidRPr="00EC328F">
        <w:rPr>
          <w:b w:val="0"/>
          <w:color w:val="000000"/>
          <w:sz w:val="26"/>
          <w:szCs w:val="26"/>
        </w:rPr>
        <w:t>0</w:t>
      </w:r>
      <w:r w:rsidRPr="00EC328F">
        <w:rPr>
          <w:b w:val="0"/>
          <w:color w:val="000000"/>
          <w:sz w:val="26"/>
          <w:szCs w:val="26"/>
        </w:rPr>
        <w:br/>
      </w:r>
      <w:r w:rsidR="004E04ED" w:rsidRPr="00EC328F">
        <w:rPr>
          <w:rFonts w:ascii="Segoe UI" w:hAnsi="Segoe UI" w:cs="Segoe UI"/>
          <w:color w:val="081C36"/>
          <w:spacing w:val="3"/>
          <w:sz w:val="23"/>
          <w:szCs w:val="23"/>
          <w:shd w:val="clear" w:color="auto" w:fill="FFFFFF"/>
        </w:rPr>
        <w:t xml:space="preserve">network 10.0.0.0 0.0.0.31 area 0 </w:t>
      </w:r>
    </w:p>
    <w:p w14:paraId="69919C59" w14:textId="77777777" w:rsidR="004E04ED"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 xml:space="preserve">network 20.0.0.0 0.0.0.31 area 0 </w:t>
      </w:r>
    </w:p>
    <w:p w14:paraId="34AFA5A1" w14:textId="1F2E174E" w:rsidR="005B2DF6"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30.0.0.0 0.0.0.31 area 0</w:t>
      </w:r>
    </w:p>
    <w:p w14:paraId="6F3CA526" w14:textId="2477E5A8" w:rsidR="004E04ED" w:rsidRDefault="00A63560"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4</w:t>
      </w:r>
      <w:r w:rsidR="004E04ED">
        <w:rPr>
          <w:rFonts w:ascii="Segoe UI" w:hAnsi="Segoe UI" w:cs="Segoe UI"/>
          <w:color w:val="081C36"/>
          <w:spacing w:val="3"/>
          <w:sz w:val="23"/>
          <w:szCs w:val="23"/>
          <w:shd w:val="clear" w:color="auto" w:fill="FFFFFF"/>
        </w:rPr>
        <w:t xml:space="preserve">0.0.0.0 0.0.0.31 area 0 </w:t>
      </w:r>
    </w:p>
    <w:p w14:paraId="4640BD8A" w14:textId="040A3715" w:rsidR="004E04ED" w:rsidRPr="00CC392E" w:rsidRDefault="004E04ED" w:rsidP="004E04ED">
      <w:pPr>
        <w:pStyle w:val="Tiumccp1"/>
        <w:ind w:left="720"/>
        <w:rPr>
          <w:b w:val="0"/>
          <w:color w:val="000000"/>
          <w:sz w:val="26"/>
          <w:szCs w:val="26"/>
        </w:rPr>
      </w:pPr>
      <w:r>
        <w:rPr>
          <w:rFonts w:ascii="Segoe UI" w:hAnsi="Segoe UI" w:cs="Segoe UI"/>
          <w:color w:val="081C36"/>
          <w:spacing w:val="3"/>
          <w:sz w:val="23"/>
          <w:szCs w:val="23"/>
          <w:shd w:val="clear" w:color="auto" w:fill="FFFFFF"/>
        </w:rPr>
        <w:t>n</w:t>
      </w:r>
      <w:r w:rsidR="00A63560">
        <w:rPr>
          <w:rFonts w:ascii="Segoe UI" w:hAnsi="Segoe UI" w:cs="Segoe UI"/>
          <w:color w:val="081C36"/>
          <w:spacing w:val="3"/>
          <w:sz w:val="23"/>
          <w:szCs w:val="23"/>
          <w:shd w:val="clear" w:color="auto" w:fill="FFFFFF"/>
        </w:rPr>
        <w:t>etwork 5</w:t>
      </w:r>
      <w:r>
        <w:rPr>
          <w:rFonts w:ascii="Segoe UI" w:hAnsi="Segoe UI" w:cs="Segoe UI"/>
          <w:color w:val="081C36"/>
          <w:spacing w:val="3"/>
          <w:sz w:val="23"/>
          <w:szCs w:val="23"/>
          <w:shd w:val="clear" w:color="auto" w:fill="FFFFFF"/>
        </w:rPr>
        <w:t>0.0.0.0 0.0.0.31 area 0</w:t>
      </w:r>
    </w:p>
    <w:p w14:paraId="1A9A2479" w14:textId="27E93206" w:rsidR="005B2DF6" w:rsidRDefault="005B2DF6" w:rsidP="00CC392E">
      <w:pPr>
        <w:pStyle w:val="Tiumccp1"/>
        <w:jc w:val="center"/>
        <w:rPr>
          <w:b w:val="0"/>
          <w:color w:val="000000"/>
          <w:sz w:val="24"/>
          <w:szCs w:val="24"/>
        </w:rPr>
      </w:pPr>
    </w:p>
    <w:p w14:paraId="3830E47A" w14:textId="18A99D93" w:rsidR="003A569B" w:rsidRPr="00CC077B" w:rsidRDefault="003A569B" w:rsidP="00CC392E">
      <w:pPr>
        <w:pStyle w:val="Tiumccp1"/>
        <w:jc w:val="center"/>
        <w:rPr>
          <w:b w:val="0"/>
          <w:color w:val="000000"/>
          <w:sz w:val="24"/>
          <w:szCs w:val="24"/>
        </w:rPr>
      </w:pPr>
      <w:r w:rsidRPr="003A569B">
        <w:rPr>
          <w:b w:val="0"/>
          <w:noProof/>
          <w:color w:val="000000"/>
          <w:sz w:val="24"/>
          <w:szCs w:val="24"/>
          <w:lang w:val="en-AU" w:eastAsia="en-AU"/>
        </w:rPr>
        <w:drawing>
          <wp:anchor distT="0" distB="0" distL="114300" distR="114300" simplePos="0" relativeHeight="251675648" behindDoc="0" locked="0" layoutInCell="1" allowOverlap="1" wp14:anchorId="3E0ECC92" wp14:editId="3BB80322">
            <wp:simplePos x="0" y="0"/>
            <wp:positionH relativeFrom="page">
              <wp:posOffset>1260475</wp:posOffset>
            </wp:positionH>
            <wp:positionV relativeFrom="paragraph">
              <wp:posOffset>262255</wp:posOffset>
            </wp:positionV>
            <wp:extent cx="5791835" cy="5896610"/>
            <wp:effectExtent l="0" t="0" r="0" b="8890"/>
            <wp:wrapTight wrapText="bothSides">
              <wp:wrapPolygon edited="0">
                <wp:start x="0" y="0"/>
                <wp:lineTo x="0" y="21563"/>
                <wp:lineTo x="21527" y="2156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896610"/>
                    </a:xfrm>
                    <a:prstGeom prst="rect">
                      <a:avLst/>
                    </a:prstGeom>
                  </pic:spPr>
                </pic:pic>
              </a:graphicData>
            </a:graphic>
          </wp:anchor>
        </w:drawing>
      </w:r>
    </w:p>
    <w:p w14:paraId="7A5686C2" w14:textId="107B195F" w:rsidR="005B2DF6" w:rsidRPr="00CC077B" w:rsidRDefault="005B2DF6" w:rsidP="00CC392E">
      <w:pPr>
        <w:pStyle w:val="Tiumccp1"/>
        <w:jc w:val="center"/>
        <w:rPr>
          <w:b w:val="0"/>
          <w:color w:val="000000"/>
          <w:sz w:val="24"/>
          <w:szCs w:val="24"/>
        </w:rPr>
      </w:pPr>
    </w:p>
    <w:p w14:paraId="38B58913" w14:textId="77777777" w:rsidR="005B2DF6" w:rsidRPr="00CC077B" w:rsidRDefault="005B2DF6" w:rsidP="00CC077B">
      <w:pPr>
        <w:pStyle w:val="Tiumccp1"/>
        <w:rPr>
          <w:b w:val="0"/>
          <w:color w:val="000000"/>
          <w:sz w:val="24"/>
          <w:szCs w:val="24"/>
        </w:rPr>
      </w:pPr>
    </w:p>
    <w:p w14:paraId="4765D42E" w14:textId="350C765D" w:rsidR="00CC392E" w:rsidRPr="003A569B"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Switch</w:t>
      </w:r>
      <w:r w:rsidR="00AB6583">
        <w:rPr>
          <w:rStyle w:val="fontstyle01"/>
          <w:rFonts w:ascii="Times New Roman" w:hAnsi="Times New Roman"/>
          <w:b w:val="0"/>
          <w:bCs/>
          <w:sz w:val="26"/>
          <w:szCs w:val="26"/>
        </w:rPr>
        <w:t xml:space="preserve"> </w:t>
      </w:r>
      <w:r w:rsidR="00B12C39">
        <w:rPr>
          <w:rStyle w:val="fontstyle01"/>
          <w:rFonts w:ascii="Times New Roman" w:hAnsi="Times New Roman"/>
          <w:b w:val="0"/>
          <w:bCs/>
          <w:sz w:val="26"/>
          <w:szCs w:val="26"/>
          <w:lang w:val="vi-VN"/>
        </w:rPr>
        <w:t xml:space="preserve">1 </w:t>
      </w:r>
      <w:r w:rsidR="00601D2C">
        <w:rPr>
          <w:rStyle w:val="fontstyle01"/>
          <w:rFonts w:ascii="Times New Roman" w:hAnsi="Times New Roman"/>
          <w:b w:val="0"/>
          <w:bCs/>
          <w:sz w:val="26"/>
          <w:szCs w:val="26"/>
          <w:lang w:val="vi-VN"/>
        </w:rPr>
        <w:t>tại TP</w:t>
      </w:r>
      <w:r w:rsidR="00AB6583">
        <w:rPr>
          <w:rStyle w:val="fontstyle01"/>
          <w:rFonts w:ascii="Times New Roman" w:hAnsi="Times New Roman"/>
          <w:b w:val="0"/>
          <w:bCs/>
          <w:sz w:val="26"/>
          <w:szCs w:val="26"/>
          <w:lang w:val="vi-VN"/>
        </w:rPr>
        <w:t xml:space="preserve"> </w:t>
      </w:r>
      <w:r w:rsidR="00601D2C">
        <w:rPr>
          <w:rStyle w:val="fontstyle01"/>
          <w:rFonts w:ascii="Times New Roman" w:hAnsi="Times New Roman"/>
          <w:b w:val="0"/>
          <w:bCs/>
          <w:sz w:val="26"/>
          <w:szCs w:val="26"/>
          <w:lang w:val="vi-VN"/>
        </w:rPr>
        <w:t>HCM</w:t>
      </w:r>
    </w:p>
    <w:p w14:paraId="63196313" w14:textId="1FBAF69B" w:rsidR="00AB6583" w:rsidRDefault="00AB6583" w:rsidP="00AB6583">
      <w:pPr>
        <w:pStyle w:val="NormalWeb"/>
        <w:numPr>
          <w:ilvl w:val="0"/>
          <w:numId w:val="23"/>
        </w:numPr>
        <w:spacing w:before="0" w:beforeAutospacing="0" w:after="0" w:afterAutospacing="0"/>
      </w:pPr>
      <w:r>
        <w:t>router ospf 10</w:t>
      </w:r>
      <w:r>
        <w:rPr>
          <w:lang w:val="vi-VN"/>
        </w:rPr>
        <w:t xml:space="preserve"> </w:t>
      </w:r>
    </w:p>
    <w:p w14:paraId="2FA7A02D" w14:textId="77777777" w:rsidR="00AB6583" w:rsidRDefault="00AB6583" w:rsidP="00AB6583">
      <w:pPr>
        <w:pStyle w:val="NormalWeb"/>
        <w:numPr>
          <w:ilvl w:val="0"/>
          <w:numId w:val="23"/>
        </w:numPr>
        <w:spacing w:before="0" w:beforeAutospacing="0" w:after="0" w:afterAutospacing="0"/>
      </w:pPr>
      <w:r>
        <w:t>network 192.168.1.0 0.0.0.31 area 0</w:t>
      </w:r>
    </w:p>
    <w:p w14:paraId="4CB8BBEF" w14:textId="77777777" w:rsidR="00AB6583" w:rsidRDefault="00AB6583" w:rsidP="00AB6583">
      <w:pPr>
        <w:pStyle w:val="NormalWeb"/>
        <w:numPr>
          <w:ilvl w:val="0"/>
          <w:numId w:val="23"/>
        </w:numPr>
        <w:spacing w:before="0" w:beforeAutospacing="0" w:after="0" w:afterAutospacing="0"/>
      </w:pPr>
      <w:r>
        <w:t>network 192.168.1.32 0.0.0.31 area 0</w:t>
      </w:r>
    </w:p>
    <w:p w14:paraId="660E94A4" w14:textId="77777777" w:rsidR="00AB6583" w:rsidRDefault="00AB6583" w:rsidP="00AB6583">
      <w:pPr>
        <w:pStyle w:val="NormalWeb"/>
        <w:numPr>
          <w:ilvl w:val="0"/>
          <w:numId w:val="23"/>
        </w:numPr>
        <w:spacing w:before="0" w:beforeAutospacing="0" w:after="0" w:afterAutospacing="0"/>
      </w:pPr>
      <w:r>
        <w:t>network 192.168.1.64 0.0.0.31 area 0</w:t>
      </w:r>
    </w:p>
    <w:p w14:paraId="58694918" w14:textId="77777777" w:rsidR="00AB6583" w:rsidRDefault="00AB6583" w:rsidP="00AB6583">
      <w:pPr>
        <w:pStyle w:val="NormalWeb"/>
        <w:numPr>
          <w:ilvl w:val="0"/>
          <w:numId w:val="23"/>
        </w:numPr>
        <w:spacing w:before="0" w:beforeAutospacing="0" w:after="0" w:afterAutospacing="0"/>
      </w:pPr>
      <w:r>
        <w:t>network 192.168.1.96 0.0.0.31 area 0</w:t>
      </w:r>
    </w:p>
    <w:p w14:paraId="5A25FEAD" w14:textId="77777777" w:rsidR="00AB6583" w:rsidRDefault="00AB6583" w:rsidP="00AB6583">
      <w:pPr>
        <w:pStyle w:val="NormalWeb"/>
        <w:numPr>
          <w:ilvl w:val="0"/>
          <w:numId w:val="23"/>
        </w:numPr>
        <w:spacing w:before="0" w:beforeAutospacing="0" w:after="0" w:afterAutospacing="0"/>
      </w:pPr>
      <w:r>
        <w:t>network 192.168.2.0 0.0.0.31 area 0</w:t>
      </w:r>
    </w:p>
    <w:p w14:paraId="7EA80E55" w14:textId="77777777" w:rsidR="00AB6583" w:rsidRDefault="00AB6583" w:rsidP="00AB6583">
      <w:pPr>
        <w:pStyle w:val="NormalWeb"/>
        <w:numPr>
          <w:ilvl w:val="0"/>
          <w:numId w:val="23"/>
        </w:numPr>
        <w:spacing w:before="0" w:beforeAutospacing="0" w:after="0" w:afterAutospacing="0"/>
      </w:pPr>
      <w:r>
        <w:t>network 192.168.2.32 0.0.0.31 area 0</w:t>
      </w:r>
    </w:p>
    <w:p w14:paraId="103ACAC4" w14:textId="77777777" w:rsidR="00AB6583" w:rsidRDefault="00AB6583" w:rsidP="00AB6583">
      <w:pPr>
        <w:pStyle w:val="NormalWeb"/>
        <w:numPr>
          <w:ilvl w:val="0"/>
          <w:numId w:val="23"/>
        </w:numPr>
        <w:spacing w:before="0" w:beforeAutospacing="0" w:after="0" w:afterAutospacing="0"/>
      </w:pPr>
      <w:r>
        <w:t>network 192.168.2.64 0.0.0.31 area 0</w:t>
      </w:r>
    </w:p>
    <w:p w14:paraId="3A818CA8" w14:textId="77777777" w:rsidR="00AB6583" w:rsidRDefault="00AB6583" w:rsidP="00AB6583">
      <w:pPr>
        <w:pStyle w:val="NormalWeb"/>
        <w:numPr>
          <w:ilvl w:val="0"/>
          <w:numId w:val="23"/>
        </w:numPr>
        <w:spacing w:before="0" w:beforeAutospacing="0" w:after="0" w:afterAutospacing="0"/>
      </w:pPr>
      <w:r>
        <w:t>network 192.168.2.96 0.0.0.31 area 0</w:t>
      </w:r>
    </w:p>
    <w:p w14:paraId="16FDDF80" w14:textId="77777777" w:rsidR="00AB6583" w:rsidRDefault="00AB6583" w:rsidP="00AB6583">
      <w:pPr>
        <w:pStyle w:val="NormalWeb"/>
        <w:numPr>
          <w:ilvl w:val="0"/>
          <w:numId w:val="23"/>
        </w:numPr>
        <w:spacing w:before="0" w:beforeAutospacing="0" w:after="0" w:afterAutospacing="0"/>
      </w:pPr>
      <w:r>
        <w:t>network 192.168.3.0 0.0.0.31 area 0</w:t>
      </w:r>
    </w:p>
    <w:p w14:paraId="2473FC81" w14:textId="77777777" w:rsidR="00AB6583" w:rsidRDefault="00AB6583" w:rsidP="00AB6583">
      <w:pPr>
        <w:pStyle w:val="NormalWeb"/>
        <w:numPr>
          <w:ilvl w:val="0"/>
          <w:numId w:val="23"/>
        </w:numPr>
        <w:spacing w:before="0" w:beforeAutospacing="0" w:after="0" w:afterAutospacing="0"/>
      </w:pPr>
      <w:r>
        <w:t>network 192.168.3.32 0.0.0.31 area 0</w:t>
      </w:r>
    </w:p>
    <w:p w14:paraId="10AAB3E3" w14:textId="77777777" w:rsidR="00AB6583" w:rsidRDefault="00AB6583" w:rsidP="00AB6583">
      <w:pPr>
        <w:pStyle w:val="NormalWeb"/>
        <w:numPr>
          <w:ilvl w:val="0"/>
          <w:numId w:val="23"/>
        </w:numPr>
        <w:spacing w:before="0" w:beforeAutospacing="0" w:after="0" w:afterAutospacing="0"/>
      </w:pPr>
      <w:r>
        <w:t>network 192.168.3.64 0.0.0.31 area 0</w:t>
      </w:r>
    </w:p>
    <w:p w14:paraId="7FC3C8D4" w14:textId="77777777" w:rsidR="00AB6583" w:rsidRDefault="00AB6583" w:rsidP="00AB6583">
      <w:pPr>
        <w:pStyle w:val="NormalWeb"/>
        <w:numPr>
          <w:ilvl w:val="0"/>
          <w:numId w:val="23"/>
        </w:numPr>
        <w:spacing w:before="0" w:beforeAutospacing="0" w:after="0" w:afterAutospacing="0"/>
      </w:pPr>
      <w:r>
        <w:t>network 192.168.3.96 0.0.0.31 area 0</w:t>
      </w:r>
    </w:p>
    <w:p w14:paraId="2D1A6232" w14:textId="49C0F6EE" w:rsidR="005B2DF6" w:rsidRDefault="00AB6583" w:rsidP="00AB6583">
      <w:pPr>
        <w:pStyle w:val="Tiumccp1"/>
        <w:numPr>
          <w:ilvl w:val="0"/>
          <w:numId w:val="23"/>
        </w:numPr>
        <w:rPr>
          <w:rStyle w:val="fontstyle01"/>
          <w:rFonts w:ascii="Times New Roman" w:hAnsi="Times New Roman"/>
          <w:b w:val="0"/>
          <w:bCs/>
        </w:rPr>
      </w:pPr>
      <w:r>
        <w:t>network 20.0.0.0 0.0.0.3 area 0</w:t>
      </w:r>
      <w:r w:rsidR="005B2DF6" w:rsidRPr="00CC392E">
        <w:rPr>
          <w:b w:val="0"/>
          <w:bCs/>
          <w:color w:val="000000"/>
          <w:sz w:val="26"/>
          <w:szCs w:val="26"/>
        </w:rPr>
        <w:br/>
      </w:r>
    </w:p>
    <w:p w14:paraId="0ACDE06E" w14:textId="58F63898" w:rsidR="00EF645D" w:rsidRDefault="009F1320" w:rsidP="00EF645D">
      <w:pPr>
        <w:pStyle w:val="Tiumccp1"/>
        <w:rPr>
          <w:rStyle w:val="fontstyle01"/>
          <w:rFonts w:ascii="Times New Roman" w:hAnsi="Times New Roman"/>
          <w:b w:val="0"/>
          <w:bCs/>
        </w:rPr>
      </w:pPr>
      <w:r w:rsidRPr="009F1320">
        <w:rPr>
          <w:rStyle w:val="fontstyle01"/>
          <w:rFonts w:ascii="Times New Roman" w:hAnsi="Times New Roman"/>
          <w:b w:val="0"/>
          <w:bCs/>
          <w:noProof/>
          <w:lang w:val="en-AU" w:eastAsia="en-AU"/>
        </w:rPr>
        <w:lastRenderedPageBreak/>
        <w:drawing>
          <wp:anchor distT="0" distB="0" distL="114300" distR="114300" simplePos="0" relativeHeight="251677696" behindDoc="0" locked="0" layoutInCell="1" allowOverlap="1" wp14:anchorId="78E5F4B5" wp14:editId="56F46BC2">
            <wp:simplePos x="0" y="0"/>
            <wp:positionH relativeFrom="page">
              <wp:posOffset>1260475</wp:posOffset>
            </wp:positionH>
            <wp:positionV relativeFrom="paragraph">
              <wp:posOffset>262255</wp:posOffset>
            </wp:positionV>
            <wp:extent cx="5791835" cy="5821045"/>
            <wp:effectExtent l="0" t="0" r="0" b="8255"/>
            <wp:wrapTight wrapText="bothSides">
              <wp:wrapPolygon edited="0">
                <wp:start x="0" y="0"/>
                <wp:lineTo x="0" y="21560"/>
                <wp:lineTo x="21527" y="21560"/>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5821045"/>
                    </a:xfrm>
                    <a:prstGeom prst="rect">
                      <a:avLst/>
                    </a:prstGeom>
                  </pic:spPr>
                </pic:pic>
              </a:graphicData>
            </a:graphic>
          </wp:anchor>
        </w:drawing>
      </w:r>
    </w:p>
    <w:p w14:paraId="0EC9CFF6" w14:textId="77777777" w:rsidR="00EF645D" w:rsidRDefault="00EF645D" w:rsidP="00EF645D">
      <w:pPr>
        <w:pStyle w:val="Tiumccp1"/>
        <w:rPr>
          <w:rStyle w:val="fontstyle01"/>
          <w:rFonts w:ascii="Times New Roman" w:hAnsi="Times New Roman"/>
          <w:b w:val="0"/>
          <w:bCs/>
        </w:rPr>
      </w:pPr>
    </w:p>
    <w:p w14:paraId="7EFABCFB" w14:textId="0200013B" w:rsidR="00AB6583" w:rsidRPr="00EF645D" w:rsidRDefault="00AB6583" w:rsidP="00AB6583">
      <w:pPr>
        <w:pStyle w:val="Tiumccp1"/>
        <w:numPr>
          <w:ilvl w:val="0"/>
          <w:numId w:val="23"/>
        </w:numPr>
        <w:rPr>
          <w:rStyle w:val="fontstyle01"/>
          <w:rFonts w:ascii="Times New Roman" w:hAnsi="Times New Roman"/>
          <w:b w:val="0"/>
          <w:bCs/>
        </w:rPr>
      </w:pPr>
      <w:r w:rsidRPr="00CC392E">
        <w:rPr>
          <w:rStyle w:val="fontstyle01"/>
          <w:rFonts w:ascii="Times New Roman" w:hAnsi="Times New Roman"/>
          <w:b w:val="0"/>
          <w:bCs/>
          <w:sz w:val="26"/>
          <w:szCs w:val="26"/>
        </w:rPr>
        <w:t xml:space="preserve">Multilayer </w:t>
      </w:r>
      <w:r>
        <w:rPr>
          <w:rStyle w:val="fontstyle01"/>
          <w:rFonts w:ascii="Times New Roman" w:hAnsi="Times New Roman"/>
          <w:b w:val="0"/>
          <w:bCs/>
          <w:sz w:val="26"/>
          <w:szCs w:val="26"/>
          <w:lang w:val="vi-VN"/>
        </w:rPr>
        <w:t>Switch</w:t>
      </w:r>
      <w:r>
        <w:rPr>
          <w:rStyle w:val="fontstyle01"/>
          <w:rFonts w:ascii="Times New Roman" w:hAnsi="Times New Roman"/>
          <w:b w:val="0"/>
          <w:bCs/>
          <w:sz w:val="26"/>
          <w:szCs w:val="26"/>
        </w:rPr>
        <w:t xml:space="preserve"> </w:t>
      </w:r>
      <w:r>
        <w:rPr>
          <w:rStyle w:val="fontstyle01"/>
          <w:rFonts w:ascii="Times New Roman" w:hAnsi="Times New Roman"/>
          <w:b w:val="0"/>
          <w:bCs/>
          <w:sz w:val="26"/>
          <w:szCs w:val="26"/>
          <w:lang w:val="vi-VN"/>
        </w:rPr>
        <w:t>2</w:t>
      </w:r>
      <w:r>
        <w:rPr>
          <w:rStyle w:val="fontstyle01"/>
          <w:rFonts w:ascii="Times New Roman" w:hAnsi="Times New Roman"/>
          <w:b w:val="0"/>
          <w:bCs/>
          <w:sz w:val="26"/>
          <w:szCs w:val="26"/>
        </w:rPr>
        <w:t xml:space="preserve"> </w:t>
      </w:r>
      <w:r>
        <w:rPr>
          <w:rStyle w:val="fontstyle01"/>
          <w:rFonts w:ascii="Times New Roman" w:hAnsi="Times New Roman"/>
          <w:b w:val="0"/>
          <w:bCs/>
          <w:sz w:val="26"/>
          <w:szCs w:val="26"/>
          <w:lang w:val="vi-VN"/>
        </w:rPr>
        <w:t>tại TP HCM</w:t>
      </w:r>
    </w:p>
    <w:p w14:paraId="5940F779" w14:textId="77777777" w:rsidR="00EF645D" w:rsidRDefault="00EF645D" w:rsidP="00EF645D">
      <w:pPr>
        <w:pStyle w:val="NormalWeb"/>
        <w:spacing w:before="0" w:beforeAutospacing="0" w:after="0" w:afterAutospacing="0"/>
      </w:pPr>
      <w:r>
        <w:t>router ospf 10</w:t>
      </w:r>
    </w:p>
    <w:p w14:paraId="653BDD0D" w14:textId="77777777" w:rsidR="00EF645D" w:rsidRDefault="00EF645D" w:rsidP="00EF645D">
      <w:pPr>
        <w:pStyle w:val="NormalWeb"/>
        <w:spacing w:before="0" w:beforeAutospacing="0" w:after="0" w:afterAutospacing="0"/>
      </w:pPr>
      <w:r>
        <w:t>network 192.168.1.0 0.0.0.31 area 0</w:t>
      </w:r>
    </w:p>
    <w:p w14:paraId="449C27FE" w14:textId="77777777" w:rsidR="00EF645D" w:rsidRDefault="00EF645D" w:rsidP="00EF645D">
      <w:pPr>
        <w:pStyle w:val="NormalWeb"/>
        <w:spacing w:before="0" w:beforeAutospacing="0" w:after="0" w:afterAutospacing="0"/>
      </w:pPr>
      <w:r>
        <w:t>network 192.168.1.32 0.0.0.31 area 0</w:t>
      </w:r>
    </w:p>
    <w:p w14:paraId="35B7272C" w14:textId="77777777" w:rsidR="00EF645D" w:rsidRDefault="00EF645D" w:rsidP="00EF645D">
      <w:pPr>
        <w:pStyle w:val="NormalWeb"/>
        <w:spacing w:before="0" w:beforeAutospacing="0" w:after="0" w:afterAutospacing="0"/>
      </w:pPr>
      <w:r>
        <w:t>network 192.168.1.64 0.0.0.31 area 0</w:t>
      </w:r>
    </w:p>
    <w:p w14:paraId="4E668C0A" w14:textId="77777777" w:rsidR="00EF645D" w:rsidRDefault="00EF645D" w:rsidP="00EF645D">
      <w:pPr>
        <w:pStyle w:val="NormalWeb"/>
        <w:spacing w:before="0" w:beforeAutospacing="0" w:after="0" w:afterAutospacing="0"/>
      </w:pPr>
      <w:r>
        <w:t>network 192.168.1.96 0.0.0.31 area 0</w:t>
      </w:r>
    </w:p>
    <w:p w14:paraId="4F17394B" w14:textId="77777777" w:rsidR="00EF645D" w:rsidRDefault="00EF645D" w:rsidP="00EF645D">
      <w:pPr>
        <w:pStyle w:val="NormalWeb"/>
        <w:spacing w:before="0" w:beforeAutospacing="0" w:after="0" w:afterAutospacing="0"/>
      </w:pPr>
      <w:r>
        <w:lastRenderedPageBreak/>
        <w:t>network 192.168.2.0 0.0.0.31 area 0</w:t>
      </w:r>
    </w:p>
    <w:p w14:paraId="48FDCE08" w14:textId="77777777" w:rsidR="00EF645D" w:rsidRDefault="00EF645D" w:rsidP="00EF645D">
      <w:pPr>
        <w:pStyle w:val="NormalWeb"/>
        <w:spacing w:before="0" w:beforeAutospacing="0" w:after="0" w:afterAutospacing="0"/>
      </w:pPr>
      <w:r>
        <w:t>network 192.168.2.32 0.0.0.31 area 0</w:t>
      </w:r>
    </w:p>
    <w:p w14:paraId="4BD5F64D" w14:textId="77777777" w:rsidR="00EF645D" w:rsidRDefault="00EF645D" w:rsidP="00EF645D">
      <w:pPr>
        <w:pStyle w:val="NormalWeb"/>
        <w:spacing w:before="0" w:beforeAutospacing="0" w:after="0" w:afterAutospacing="0"/>
      </w:pPr>
      <w:r>
        <w:t>network 192.168.2.64 0.0.0.31 area 0</w:t>
      </w:r>
    </w:p>
    <w:p w14:paraId="6A56C94D" w14:textId="77777777" w:rsidR="00EF645D" w:rsidRDefault="00EF645D" w:rsidP="00EF645D">
      <w:pPr>
        <w:pStyle w:val="NormalWeb"/>
        <w:spacing w:before="0" w:beforeAutospacing="0" w:after="0" w:afterAutospacing="0"/>
      </w:pPr>
      <w:r>
        <w:t>network 192.168.2.96 0.0.0.31 area 0</w:t>
      </w:r>
    </w:p>
    <w:p w14:paraId="1E758D4E" w14:textId="77777777" w:rsidR="00EF645D" w:rsidRDefault="00EF645D" w:rsidP="00EF645D">
      <w:pPr>
        <w:pStyle w:val="NormalWeb"/>
        <w:spacing w:before="0" w:beforeAutospacing="0" w:after="0" w:afterAutospacing="0"/>
      </w:pPr>
      <w:r>
        <w:t>network 192.168.3.0 0.0.0.31 area 0</w:t>
      </w:r>
    </w:p>
    <w:p w14:paraId="1EBAA641" w14:textId="77777777" w:rsidR="00EF645D" w:rsidRDefault="00EF645D" w:rsidP="00EF645D">
      <w:pPr>
        <w:pStyle w:val="NormalWeb"/>
        <w:spacing w:before="0" w:beforeAutospacing="0" w:after="0" w:afterAutospacing="0"/>
      </w:pPr>
      <w:r>
        <w:t>network 192.168.3.32 0.0.0.31 area 0</w:t>
      </w:r>
    </w:p>
    <w:p w14:paraId="7988D8F0" w14:textId="77777777" w:rsidR="00EF645D" w:rsidRDefault="00EF645D" w:rsidP="00EF645D">
      <w:pPr>
        <w:pStyle w:val="NormalWeb"/>
        <w:spacing w:before="0" w:beforeAutospacing="0" w:after="0" w:afterAutospacing="0"/>
      </w:pPr>
      <w:r>
        <w:t>network 192.168.3.64 0.0.0.31 area 0</w:t>
      </w:r>
    </w:p>
    <w:p w14:paraId="11F75A6A" w14:textId="77777777" w:rsidR="00EF645D" w:rsidRDefault="00EF645D" w:rsidP="00EF645D">
      <w:pPr>
        <w:pStyle w:val="NormalWeb"/>
        <w:spacing w:before="0" w:beforeAutospacing="0" w:after="0" w:afterAutospacing="0"/>
      </w:pPr>
      <w:r>
        <w:t>network 192.168.3.96 0.0.0.31 area 0</w:t>
      </w:r>
    </w:p>
    <w:p w14:paraId="553BF1E0" w14:textId="26438313" w:rsidR="00EF645D" w:rsidRPr="009F1320" w:rsidRDefault="00EF645D" w:rsidP="00EF645D">
      <w:pPr>
        <w:pStyle w:val="Tiumccp1"/>
        <w:numPr>
          <w:ilvl w:val="0"/>
          <w:numId w:val="23"/>
        </w:numPr>
        <w:rPr>
          <w:b w:val="0"/>
          <w:bCs/>
          <w:color w:val="000000"/>
          <w:sz w:val="24"/>
          <w:szCs w:val="24"/>
        </w:rPr>
      </w:pPr>
      <w:r>
        <w:t>network 10.0.0.0 0.0.0.3 area 0</w:t>
      </w:r>
    </w:p>
    <w:p w14:paraId="07084759" w14:textId="3C15AA77" w:rsidR="009F1320" w:rsidRDefault="009F1320" w:rsidP="009F1320">
      <w:pPr>
        <w:pStyle w:val="Tiumccp1"/>
      </w:pPr>
    </w:p>
    <w:p w14:paraId="26395BF1" w14:textId="7BF7EBBC" w:rsidR="009F1320" w:rsidRDefault="009F1320" w:rsidP="009F1320">
      <w:pPr>
        <w:pStyle w:val="Tiumccp1"/>
      </w:pPr>
      <w:r w:rsidRPr="009F1320">
        <w:rPr>
          <w:noProof/>
          <w:lang w:val="en-AU" w:eastAsia="en-AU"/>
        </w:rPr>
        <w:lastRenderedPageBreak/>
        <w:drawing>
          <wp:anchor distT="0" distB="0" distL="114300" distR="114300" simplePos="0" relativeHeight="251679744" behindDoc="0" locked="0" layoutInCell="1" allowOverlap="1" wp14:anchorId="711B837B" wp14:editId="79461366">
            <wp:simplePos x="0" y="0"/>
            <wp:positionH relativeFrom="page">
              <wp:posOffset>1260475</wp:posOffset>
            </wp:positionH>
            <wp:positionV relativeFrom="paragraph">
              <wp:posOffset>304800</wp:posOffset>
            </wp:positionV>
            <wp:extent cx="5791835" cy="5880100"/>
            <wp:effectExtent l="0" t="0" r="0" b="6350"/>
            <wp:wrapTight wrapText="bothSides">
              <wp:wrapPolygon edited="0">
                <wp:start x="0" y="0"/>
                <wp:lineTo x="0" y="21553"/>
                <wp:lineTo x="21527" y="21553"/>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880100"/>
                    </a:xfrm>
                    <a:prstGeom prst="rect">
                      <a:avLst/>
                    </a:prstGeom>
                  </pic:spPr>
                </pic:pic>
              </a:graphicData>
            </a:graphic>
          </wp:anchor>
        </w:drawing>
      </w:r>
    </w:p>
    <w:p w14:paraId="56F3AFBD" w14:textId="60903EE3" w:rsidR="009F1320" w:rsidRDefault="009F1320" w:rsidP="009F1320">
      <w:pPr>
        <w:pStyle w:val="Tiumccp1"/>
      </w:pPr>
    </w:p>
    <w:p w14:paraId="18C9777D" w14:textId="77777777" w:rsidR="009F1320" w:rsidRPr="00CC077B" w:rsidRDefault="009F1320" w:rsidP="009F1320">
      <w:pPr>
        <w:pStyle w:val="Tiumccp1"/>
        <w:rPr>
          <w:rStyle w:val="fontstyle01"/>
          <w:rFonts w:ascii="Times New Roman" w:hAnsi="Times New Roman"/>
          <w:b w:val="0"/>
          <w:bCs/>
        </w:rPr>
      </w:pPr>
    </w:p>
    <w:p w14:paraId="7519A9FE" w14:textId="281FCAC8" w:rsidR="005B2DF6" w:rsidRPr="00CC077B" w:rsidRDefault="005B2DF6" w:rsidP="00CC392E">
      <w:pPr>
        <w:pStyle w:val="Tiumccp1"/>
        <w:jc w:val="center"/>
        <w:rPr>
          <w:b w:val="0"/>
          <w:bCs/>
          <w:color w:val="000000"/>
          <w:sz w:val="24"/>
          <w:szCs w:val="24"/>
        </w:rPr>
      </w:pPr>
    </w:p>
    <w:p w14:paraId="0D5D833F" w14:textId="77777777" w:rsidR="005B2DF6" w:rsidRPr="00CC077B" w:rsidRDefault="005B2DF6" w:rsidP="00CC077B">
      <w:pPr>
        <w:pStyle w:val="Tiumccp1"/>
        <w:rPr>
          <w:b w:val="0"/>
          <w:bCs/>
          <w:color w:val="000000"/>
          <w:sz w:val="24"/>
          <w:szCs w:val="24"/>
        </w:rPr>
      </w:pPr>
    </w:p>
    <w:p w14:paraId="042A27B9" w14:textId="5B4982D5" w:rsidR="005B2DF6" w:rsidRPr="00CC077B" w:rsidRDefault="005B2DF6" w:rsidP="00CC392E">
      <w:pPr>
        <w:pStyle w:val="Tiumccp1"/>
        <w:jc w:val="center"/>
        <w:rPr>
          <w:b w:val="0"/>
          <w:bCs/>
          <w:color w:val="000000"/>
          <w:sz w:val="24"/>
          <w:szCs w:val="24"/>
        </w:rPr>
      </w:pP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CC077B">
      <w:pPr>
        <w:pStyle w:val="Tiumccp1"/>
        <w:rPr>
          <w:bCs/>
          <w:color w:val="000000"/>
          <w:sz w:val="26"/>
          <w:szCs w:val="26"/>
          <w:lang w:val="vi-VN"/>
        </w:rPr>
      </w:pPr>
      <w:r>
        <w:rPr>
          <w:bCs/>
          <w:color w:val="000000"/>
          <w:sz w:val="26"/>
          <w:szCs w:val="26"/>
          <w:lang w:val="vi-VN"/>
        </w:rPr>
        <w:t>Chi nhánh tại Đà Nẵng</w:t>
      </w:r>
    </w:p>
    <w:p w14:paraId="4053B155" w14:textId="73CDAC1E" w:rsidR="00CC392E" w:rsidRPr="00CC392E" w:rsidRDefault="0015663A" w:rsidP="002371F9">
      <w:pPr>
        <w:pStyle w:val="Tiumccp1"/>
        <w:numPr>
          <w:ilvl w:val="0"/>
          <w:numId w:val="22"/>
        </w:numPr>
        <w:rPr>
          <w:b w:val="0"/>
          <w:color w:val="000000"/>
          <w:sz w:val="26"/>
          <w:szCs w:val="26"/>
        </w:rPr>
      </w:pPr>
      <w:r>
        <w:rPr>
          <w:b w:val="0"/>
          <w:color w:val="000000"/>
          <w:sz w:val="26"/>
          <w:szCs w:val="26"/>
        </w:rPr>
        <w:t xml:space="preserve">Router </w:t>
      </w:r>
      <w:r w:rsidR="00D75004">
        <w:rPr>
          <w:b w:val="0"/>
          <w:color w:val="000000"/>
          <w:sz w:val="26"/>
          <w:szCs w:val="26"/>
        </w:rPr>
        <w:t>DaNang</w:t>
      </w:r>
    </w:p>
    <w:p w14:paraId="0FD4C48A" w14:textId="6C4F73BA" w:rsidR="000B1CEE" w:rsidRPr="000B1CEE" w:rsidRDefault="005B2DF6" w:rsidP="000B1CEE">
      <w:pPr>
        <w:pStyle w:val="Tiumccp1"/>
        <w:ind w:left="720"/>
        <w:rPr>
          <w:rStyle w:val="fontstyle01"/>
          <w:rFonts w:ascii="Times New Roman" w:hAnsi="Times New Roman"/>
          <w:b w:val="0"/>
          <w:bCs/>
          <w:sz w:val="26"/>
          <w:szCs w:val="26"/>
        </w:rPr>
      </w:pPr>
      <w:r w:rsidRPr="00CC392E">
        <w:rPr>
          <w:b w:val="0"/>
          <w:color w:val="000000"/>
          <w:sz w:val="26"/>
          <w:szCs w:val="26"/>
        </w:rPr>
        <w:br/>
      </w:r>
      <w:r w:rsidR="000B1CEE">
        <w:rPr>
          <w:rStyle w:val="fontstyle01"/>
          <w:rFonts w:ascii="Times New Roman" w:hAnsi="Times New Roman"/>
          <w:b w:val="0"/>
          <w:bCs/>
          <w:sz w:val="26"/>
          <w:szCs w:val="26"/>
        </w:rPr>
        <w:t xml:space="preserve">network </w:t>
      </w:r>
      <w:r w:rsidR="000B1CEE">
        <w:rPr>
          <w:rStyle w:val="fontstyle01"/>
          <w:rFonts w:ascii="Times New Roman" w:hAnsi="Times New Roman"/>
          <w:b w:val="0"/>
          <w:bCs/>
          <w:sz w:val="26"/>
          <w:szCs w:val="26"/>
          <w:lang w:val="vi-VN"/>
        </w:rPr>
        <w:t>4</w:t>
      </w:r>
      <w:r w:rsidR="000B1CEE" w:rsidRPr="000B1CEE">
        <w:rPr>
          <w:rStyle w:val="fontstyle01"/>
          <w:rFonts w:ascii="Times New Roman" w:hAnsi="Times New Roman"/>
          <w:b w:val="0"/>
          <w:bCs/>
          <w:sz w:val="26"/>
          <w:szCs w:val="26"/>
        </w:rPr>
        <w:t>0.0.0.0 0.0.0.31 area 0</w:t>
      </w:r>
    </w:p>
    <w:p w14:paraId="7084A664" w14:textId="70E3E6FD" w:rsidR="000B1CEE" w:rsidRPr="000B1CE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w:t>
      </w:r>
      <w:r>
        <w:rPr>
          <w:rStyle w:val="fontstyle01"/>
          <w:rFonts w:ascii="Times New Roman" w:hAnsi="Times New Roman"/>
          <w:b w:val="0"/>
          <w:bCs/>
          <w:sz w:val="26"/>
          <w:szCs w:val="26"/>
          <w:lang w:val="vi-VN"/>
        </w:rPr>
        <w:t>6</w:t>
      </w:r>
      <w:r w:rsidRPr="000B1CEE">
        <w:rPr>
          <w:rStyle w:val="fontstyle01"/>
          <w:rFonts w:ascii="Times New Roman" w:hAnsi="Times New Roman"/>
          <w:b w:val="0"/>
          <w:bCs/>
          <w:sz w:val="26"/>
          <w:szCs w:val="26"/>
        </w:rPr>
        <w:t>0.0.0.0 0.0.0.31 area 0</w:t>
      </w:r>
    </w:p>
    <w:p w14:paraId="769B5A3E" w14:textId="2F79CEF0" w:rsidR="005B2DF6" w:rsidRPr="00CC392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192.168.</w:t>
      </w:r>
      <w:r>
        <w:rPr>
          <w:rStyle w:val="fontstyle01"/>
          <w:rFonts w:ascii="Times New Roman" w:hAnsi="Times New Roman"/>
          <w:b w:val="0"/>
          <w:bCs/>
          <w:sz w:val="26"/>
          <w:szCs w:val="26"/>
          <w:lang w:val="vi-VN"/>
        </w:rPr>
        <w:t>5</w:t>
      </w:r>
      <w:r>
        <w:rPr>
          <w:rStyle w:val="fontstyle01"/>
          <w:rFonts w:ascii="Times New Roman" w:hAnsi="Times New Roman"/>
          <w:b w:val="0"/>
          <w:bCs/>
          <w:sz w:val="26"/>
          <w:szCs w:val="26"/>
        </w:rPr>
        <w:t>.</w:t>
      </w:r>
      <w:r>
        <w:rPr>
          <w:rStyle w:val="fontstyle01"/>
          <w:rFonts w:ascii="Times New Roman" w:hAnsi="Times New Roman"/>
          <w:b w:val="0"/>
          <w:bCs/>
          <w:sz w:val="26"/>
          <w:szCs w:val="26"/>
          <w:lang w:val="vi-VN"/>
        </w:rPr>
        <w:t>0</w:t>
      </w:r>
      <w:r w:rsidRPr="000B1CEE">
        <w:rPr>
          <w:rStyle w:val="fontstyle01"/>
          <w:rFonts w:ascii="Times New Roman" w:hAnsi="Times New Roman"/>
          <w:b w:val="0"/>
          <w:bCs/>
          <w:sz w:val="26"/>
          <w:szCs w:val="26"/>
        </w:rPr>
        <w:t xml:space="preserve">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70CA92AB" w:rsidR="005B2DF6" w:rsidRDefault="00A65253" w:rsidP="00CC392E">
      <w:pPr>
        <w:pStyle w:val="Tiumccp1"/>
        <w:jc w:val="center"/>
        <w:rPr>
          <w:b w:val="0"/>
          <w:bCs/>
          <w:noProof/>
          <w:color w:val="000000"/>
          <w:sz w:val="24"/>
          <w:szCs w:val="24"/>
          <w:lang w:val="en-AU" w:eastAsia="en-AU"/>
        </w:rPr>
      </w:pPr>
      <w:r w:rsidRPr="00A65253">
        <w:rPr>
          <w:b w:val="0"/>
          <w:bCs/>
          <w:noProof/>
          <w:color w:val="000000"/>
          <w:sz w:val="24"/>
          <w:szCs w:val="24"/>
          <w:lang w:val="en-AU" w:eastAsia="en-AU"/>
        </w:rPr>
        <w:lastRenderedPageBreak/>
        <w:drawing>
          <wp:anchor distT="0" distB="0" distL="114300" distR="114300" simplePos="0" relativeHeight="251681792" behindDoc="0" locked="0" layoutInCell="1" allowOverlap="1" wp14:anchorId="266992DF" wp14:editId="29251FCD">
            <wp:simplePos x="0" y="0"/>
            <wp:positionH relativeFrom="page">
              <wp:posOffset>1260475</wp:posOffset>
            </wp:positionH>
            <wp:positionV relativeFrom="paragraph">
              <wp:posOffset>266700</wp:posOffset>
            </wp:positionV>
            <wp:extent cx="5791835" cy="5876290"/>
            <wp:effectExtent l="0" t="0" r="0" b="0"/>
            <wp:wrapTight wrapText="bothSides">
              <wp:wrapPolygon edited="0">
                <wp:start x="0" y="0"/>
                <wp:lineTo x="0" y="21497"/>
                <wp:lineTo x="21527" y="21497"/>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876290"/>
                    </a:xfrm>
                    <a:prstGeom prst="rect">
                      <a:avLst/>
                    </a:prstGeom>
                  </pic:spPr>
                </pic:pic>
              </a:graphicData>
            </a:graphic>
          </wp:anchor>
        </w:drawing>
      </w:r>
    </w:p>
    <w:p w14:paraId="6489A403" w14:textId="6DC132F6" w:rsidR="00A65253" w:rsidRDefault="00A65253" w:rsidP="00CC392E">
      <w:pPr>
        <w:pStyle w:val="Tiumccp1"/>
        <w:jc w:val="center"/>
        <w:rPr>
          <w:b w:val="0"/>
          <w:bCs/>
          <w:noProof/>
          <w:color w:val="000000"/>
          <w:sz w:val="24"/>
          <w:szCs w:val="24"/>
          <w:lang w:val="en-AU" w:eastAsia="en-AU"/>
        </w:rPr>
      </w:pPr>
    </w:p>
    <w:p w14:paraId="27CD0A6B" w14:textId="403087CD" w:rsidR="00A65253" w:rsidRDefault="00A65253" w:rsidP="00CC392E">
      <w:pPr>
        <w:pStyle w:val="Tiumccp1"/>
        <w:jc w:val="center"/>
        <w:rPr>
          <w:b w:val="0"/>
          <w:bCs/>
          <w:noProof/>
          <w:color w:val="000000"/>
          <w:sz w:val="24"/>
          <w:szCs w:val="24"/>
          <w:lang w:val="en-AU" w:eastAsia="en-AU"/>
        </w:rPr>
      </w:pPr>
    </w:p>
    <w:p w14:paraId="20D69A8B" w14:textId="03FEF706" w:rsidR="00A65253" w:rsidRDefault="00A65253" w:rsidP="00CC392E">
      <w:pPr>
        <w:pStyle w:val="Tiumccp1"/>
        <w:jc w:val="center"/>
        <w:rPr>
          <w:b w:val="0"/>
          <w:bCs/>
          <w:noProof/>
          <w:color w:val="000000"/>
          <w:sz w:val="24"/>
          <w:szCs w:val="24"/>
          <w:lang w:val="en-AU" w:eastAsia="en-AU"/>
        </w:rPr>
      </w:pPr>
    </w:p>
    <w:p w14:paraId="67574D4F" w14:textId="266B17C8" w:rsidR="00A65253" w:rsidRDefault="00A65253" w:rsidP="00CC392E">
      <w:pPr>
        <w:pStyle w:val="Tiumccp1"/>
        <w:jc w:val="center"/>
        <w:rPr>
          <w:b w:val="0"/>
          <w:bCs/>
          <w:noProof/>
          <w:color w:val="000000"/>
          <w:sz w:val="24"/>
          <w:szCs w:val="24"/>
          <w:lang w:val="en-AU" w:eastAsia="en-AU"/>
        </w:rPr>
      </w:pPr>
    </w:p>
    <w:p w14:paraId="757C1D62" w14:textId="77777777" w:rsidR="00A65253" w:rsidRPr="00CC077B" w:rsidRDefault="00A65253" w:rsidP="00CC392E">
      <w:pPr>
        <w:pStyle w:val="Tiumccp1"/>
        <w:jc w:val="center"/>
        <w:rPr>
          <w:b w:val="0"/>
          <w:bCs/>
          <w:color w:val="000000"/>
          <w:sz w:val="24"/>
          <w:szCs w:val="24"/>
        </w:rPr>
      </w:pPr>
    </w:p>
    <w:p w14:paraId="569A8D02" w14:textId="21ABEB55" w:rsidR="0072266E" w:rsidRPr="00CC077B" w:rsidRDefault="0072266E" w:rsidP="00CC392E">
      <w:pPr>
        <w:pStyle w:val="Tiumccp1"/>
        <w:jc w:val="center"/>
        <w:rPr>
          <w:b w:val="0"/>
          <w:bCs/>
          <w:color w:val="000000"/>
          <w:sz w:val="24"/>
          <w:szCs w:val="24"/>
        </w:rPr>
      </w:pPr>
    </w:p>
    <w:p w14:paraId="64A37170" w14:textId="77777777" w:rsidR="005B2DF6" w:rsidRPr="00CC077B" w:rsidRDefault="005B2DF6" w:rsidP="00CC077B">
      <w:pPr>
        <w:pStyle w:val="Tiumccp1"/>
        <w:rPr>
          <w:b w:val="0"/>
          <w:bCs/>
        </w:rPr>
      </w:pPr>
    </w:p>
    <w:p w14:paraId="234BEB48" w14:textId="25B3F652" w:rsidR="0072266E" w:rsidRPr="00CC077B" w:rsidRDefault="0072266E" w:rsidP="00CC392E">
      <w:pPr>
        <w:pStyle w:val="Tiumccp1"/>
        <w:jc w:val="center"/>
        <w:rPr>
          <w:b w:val="0"/>
          <w:bCs/>
        </w:rPr>
      </w:pPr>
    </w:p>
    <w:p w14:paraId="2DBD70CB" w14:textId="433484B4" w:rsidR="0072266E" w:rsidRPr="00CC077B" w:rsidRDefault="0072266E" w:rsidP="00CC392E">
      <w:pPr>
        <w:pStyle w:val="Tiumccp1"/>
        <w:jc w:val="center"/>
        <w:rPr>
          <w:b w:val="0"/>
          <w:bCs/>
        </w:rPr>
      </w:pPr>
    </w:p>
    <w:p w14:paraId="165D5C5F" w14:textId="77777777" w:rsidR="0072266E" w:rsidRPr="00CC077B" w:rsidRDefault="0072266E" w:rsidP="00CC077B">
      <w:pPr>
        <w:pStyle w:val="Tiumccp1"/>
        <w:rPr>
          <w:b w:val="0"/>
          <w:bCs/>
        </w:rPr>
      </w:pPr>
    </w:p>
    <w:p w14:paraId="242CB7C6" w14:textId="6F149D03" w:rsidR="002371F9" w:rsidRPr="003316D1" w:rsidRDefault="003316D1" w:rsidP="00CC077B">
      <w:pPr>
        <w:pStyle w:val="Tiumccp1"/>
        <w:rPr>
          <w:bCs/>
          <w:color w:val="000000"/>
          <w:sz w:val="26"/>
          <w:szCs w:val="26"/>
          <w:lang w:val="vi-VN"/>
        </w:rPr>
      </w:pPr>
      <w:r>
        <w:rPr>
          <w:bCs/>
          <w:color w:val="000000"/>
          <w:sz w:val="26"/>
          <w:szCs w:val="26"/>
          <w:lang w:val="fr-FR"/>
        </w:rPr>
        <w:t xml:space="preserve">Chi </w:t>
      </w:r>
      <w:r>
        <w:rPr>
          <w:bCs/>
          <w:color w:val="000000"/>
          <w:sz w:val="26"/>
          <w:szCs w:val="26"/>
          <w:lang w:val="vi-VN"/>
        </w:rPr>
        <w:t>nhánh tại Hà Nội</w:t>
      </w:r>
    </w:p>
    <w:p w14:paraId="059DB888" w14:textId="2B073D1D" w:rsidR="00CC392E" w:rsidRPr="002371F9" w:rsidRDefault="00D75004" w:rsidP="002371F9">
      <w:pPr>
        <w:pStyle w:val="Tiumccp1"/>
        <w:numPr>
          <w:ilvl w:val="0"/>
          <w:numId w:val="20"/>
        </w:numPr>
        <w:rPr>
          <w:b w:val="0"/>
          <w:color w:val="000000"/>
          <w:sz w:val="26"/>
          <w:szCs w:val="26"/>
          <w:lang w:val="fr-FR"/>
        </w:rPr>
      </w:pPr>
      <w:r>
        <w:rPr>
          <w:b w:val="0"/>
          <w:color w:val="000000"/>
          <w:sz w:val="26"/>
          <w:szCs w:val="26"/>
          <w:lang w:val="fr-FR"/>
        </w:rPr>
        <w:t>Router</w:t>
      </w:r>
      <w:r>
        <w:rPr>
          <w:b w:val="0"/>
          <w:color w:val="000000"/>
          <w:sz w:val="26"/>
          <w:szCs w:val="26"/>
          <w:lang w:val="vi-VN"/>
        </w:rPr>
        <w:t xml:space="preserve"> </w:t>
      </w:r>
      <w:r>
        <w:rPr>
          <w:b w:val="0"/>
          <w:color w:val="000000"/>
          <w:sz w:val="26"/>
          <w:szCs w:val="26"/>
        </w:rPr>
        <w:t>HaNoi</w:t>
      </w:r>
    </w:p>
    <w:p w14:paraId="1489A1E3" w14:textId="77777777" w:rsidR="004C3170" w:rsidRDefault="0072266E" w:rsidP="004C3170">
      <w:pPr>
        <w:pStyle w:val="Tiumccp1"/>
        <w:ind w:left="720"/>
        <w:rPr>
          <w:rFonts w:ascii="Segoe UI" w:hAnsi="Segoe UI" w:cs="Segoe UI"/>
          <w:color w:val="081C36"/>
          <w:spacing w:val="3"/>
          <w:sz w:val="23"/>
          <w:szCs w:val="23"/>
          <w:shd w:val="clear" w:color="auto" w:fill="FFFFFF"/>
        </w:rPr>
      </w:pPr>
      <w:r w:rsidRPr="002A5326">
        <w:rPr>
          <w:b w:val="0"/>
          <w:color w:val="000000"/>
          <w:sz w:val="26"/>
          <w:szCs w:val="26"/>
        </w:rPr>
        <w:br/>
      </w:r>
      <w:r w:rsidR="004C3170">
        <w:rPr>
          <w:rFonts w:ascii="Segoe UI" w:hAnsi="Segoe UI" w:cs="Segoe UI"/>
          <w:color w:val="081C36"/>
          <w:spacing w:val="3"/>
          <w:sz w:val="23"/>
          <w:szCs w:val="23"/>
          <w:shd w:val="clear" w:color="auto" w:fill="FFFFFF"/>
        </w:rPr>
        <w:t xml:space="preserve">router ospf 10 </w:t>
      </w:r>
    </w:p>
    <w:p w14:paraId="486B1019" w14:textId="1455D3EB" w:rsidR="004C3170"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5</w:t>
      </w:r>
      <w:r w:rsidR="004C3170">
        <w:rPr>
          <w:rFonts w:ascii="Segoe UI" w:hAnsi="Segoe UI" w:cs="Segoe UI"/>
          <w:color w:val="081C36"/>
          <w:spacing w:val="3"/>
          <w:sz w:val="23"/>
          <w:szCs w:val="23"/>
          <w:shd w:val="clear" w:color="auto" w:fill="FFFFFF"/>
        </w:rPr>
        <w:t xml:space="preserve">0.0.0.0 0.0.0.31 area 0 </w:t>
      </w:r>
    </w:p>
    <w:p w14:paraId="49288DBE" w14:textId="245B6408" w:rsidR="0072266E"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6</w:t>
      </w:r>
      <w:r w:rsidR="004C3170">
        <w:rPr>
          <w:rFonts w:ascii="Segoe UI" w:hAnsi="Segoe UI" w:cs="Segoe UI"/>
          <w:color w:val="081C36"/>
          <w:spacing w:val="3"/>
          <w:sz w:val="23"/>
          <w:szCs w:val="23"/>
          <w:shd w:val="clear" w:color="auto" w:fill="FFFFFF"/>
        </w:rPr>
        <w:t>0.0.0.0 0.0.0.31 area 0</w:t>
      </w:r>
    </w:p>
    <w:p w14:paraId="55140CE8" w14:textId="3923804C" w:rsidR="00786C85" w:rsidRPr="00CC392E" w:rsidRDefault="00786C85" w:rsidP="004C3170">
      <w:pPr>
        <w:pStyle w:val="Tiumccp1"/>
        <w:ind w:left="720"/>
        <w:rPr>
          <w:rStyle w:val="fontstyle01"/>
          <w:rFonts w:ascii="Times New Roman" w:hAnsi="Times New Roman"/>
          <w:b w:val="0"/>
          <w:bCs/>
          <w:sz w:val="26"/>
          <w:szCs w:val="26"/>
        </w:rPr>
      </w:pPr>
      <w:r w:rsidRPr="00786C85">
        <w:rPr>
          <w:rStyle w:val="fontstyle01"/>
          <w:rFonts w:ascii="Times New Roman" w:hAnsi="Times New Roman"/>
          <w:b w:val="0"/>
          <w:bCs/>
          <w:sz w:val="26"/>
          <w:szCs w:val="26"/>
        </w:rPr>
        <w:t xml:space="preserve">network </w:t>
      </w:r>
      <w:r>
        <w:rPr>
          <w:rStyle w:val="fontstyle01"/>
          <w:rFonts w:ascii="Times New Roman" w:hAnsi="Times New Roman"/>
          <w:b w:val="0"/>
          <w:bCs/>
          <w:sz w:val="26"/>
          <w:szCs w:val="26"/>
        </w:rPr>
        <w:t>192.168.4.0</w:t>
      </w:r>
      <w:r w:rsidRPr="00786C85">
        <w:rPr>
          <w:rStyle w:val="fontstyle01"/>
          <w:rFonts w:ascii="Times New Roman" w:hAnsi="Times New Roman"/>
          <w:b w:val="0"/>
          <w:bCs/>
          <w:sz w:val="26"/>
          <w:szCs w:val="26"/>
        </w:rPr>
        <w:t xml:space="preserve">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5A63CA76" w:rsidR="0072266E" w:rsidRPr="00CC077B" w:rsidRDefault="00D72687" w:rsidP="00CC392E">
      <w:pPr>
        <w:pStyle w:val="Tiumccp1"/>
        <w:jc w:val="center"/>
        <w:rPr>
          <w:b w:val="0"/>
          <w:bCs/>
        </w:rPr>
      </w:pPr>
      <w:r w:rsidRPr="00D72687">
        <w:rPr>
          <w:b w:val="0"/>
          <w:bCs/>
          <w:noProof/>
          <w:lang w:val="en-AU" w:eastAsia="en-AU"/>
        </w:rPr>
        <w:lastRenderedPageBreak/>
        <w:drawing>
          <wp:anchor distT="0" distB="0" distL="114300" distR="114300" simplePos="0" relativeHeight="251683840" behindDoc="0" locked="0" layoutInCell="1" allowOverlap="1" wp14:anchorId="415B071B" wp14:editId="4126986F">
            <wp:simplePos x="0" y="0"/>
            <wp:positionH relativeFrom="page">
              <wp:posOffset>1260475</wp:posOffset>
            </wp:positionH>
            <wp:positionV relativeFrom="paragraph">
              <wp:posOffset>304800</wp:posOffset>
            </wp:positionV>
            <wp:extent cx="5791835" cy="5833745"/>
            <wp:effectExtent l="0" t="0" r="0" b="0"/>
            <wp:wrapTight wrapText="bothSides">
              <wp:wrapPolygon edited="0">
                <wp:start x="0" y="0"/>
                <wp:lineTo x="0" y="21513"/>
                <wp:lineTo x="21527" y="2151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833745"/>
                    </a:xfrm>
                    <a:prstGeom prst="rect">
                      <a:avLst/>
                    </a:prstGeom>
                  </pic:spPr>
                </pic:pic>
              </a:graphicData>
            </a:graphic>
          </wp:anchor>
        </w:drawing>
      </w:r>
    </w:p>
    <w:p w14:paraId="06CB30B4" w14:textId="15737E9D" w:rsidR="0072266E" w:rsidRPr="00CC077B" w:rsidRDefault="0072266E" w:rsidP="00CC077B">
      <w:pPr>
        <w:pStyle w:val="Tiumccp1"/>
        <w:rPr>
          <w:b w:val="0"/>
          <w:bCs/>
        </w:rPr>
      </w:pPr>
    </w:p>
    <w:p w14:paraId="11B7ECFC" w14:textId="66930B28" w:rsidR="00FF6248" w:rsidRPr="00CC077B" w:rsidRDefault="00FF6248" w:rsidP="00B60868">
      <w:pPr>
        <w:pStyle w:val="Tiumccp1"/>
        <w:outlineLvl w:val="0"/>
      </w:pPr>
      <w:bookmarkStart w:id="38" w:name="_Toc132875310"/>
      <w:r w:rsidRPr="00CC077B">
        <w:t>4.4</w:t>
      </w:r>
      <w:r w:rsidR="0086103E">
        <w:t xml:space="preserve"> Cấu hình </w:t>
      </w:r>
      <w:r w:rsidR="00F43651" w:rsidRPr="00CC077B">
        <w:t>H</w:t>
      </w:r>
      <w:r w:rsidR="00127BC4" w:rsidRPr="00CC077B">
        <w:t>S</w:t>
      </w:r>
      <w:r w:rsidR="00F43651" w:rsidRPr="00CC077B">
        <w:t>R</w:t>
      </w:r>
      <w:r w:rsidR="00127BC4" w:rsidRPr="00CC077B">
        <w:t>P</w:t>
      </w:r>
      <w:bookmarkEnd w:id="38"/>
    </w:p>
    <w:p w14:paraId="3BD7592E" w14:textId="77777777" w:rsidR="009069CE" w:rsidRPr="009069CE" w:rsidRDefault="0072266E" w:rsidP="00E81F11">
      <w:pPr>
        <w:pStyle w:val="Tiumccp1"/>
        <w:numPr>
          <w:ilvl w:val="0"/>
          <w:numId w:val="17"/>
        </w:numPr>
        <w:rPr>
          <w:b w:val="0"/>
          <w:color w:val="000000"/>
          <w:sz w:val="26"/>
          <w:szCs w:val="26"/>
        </w:rPr>
      </w:pPr>
      <w:r w:rsidRPr="00CC392E">
        <w:rPr>
          <w:b w:val="0"/>
          <w:color w:val="000000"/>
          <w:sz w:val="26"/>
          <w:szCs w:val="26"/>
        </w:rPr>
        <w:t xml:space="preserve">Multilayer Switch </w:t>
      </w:r>
      <w:r w:rsidR="00B3061D">
        <w:rPr>
          <w:b w:val="0"/>
          <w:color w:val="000000"/>
          <w:sz w:val="26"/>
          <w:szCs w:val="26"/>
        </w:rPr>
        <w:t xml:space="preserve">1 </w:t>
      </w:r>
      <w:r w:rsidR="00B3061D">
        <w:rPr>
          <w:b w:val="0"/>
          <w:color w:val="000000"/>
          <w:sz w:val="26"/>
          <w:szCs w:val="26"/>
          <w:lang w:val="vi-VN"/>
        </w:rPr>
        <w:t>tại HCM</w:t>
      </w:r>
      <w:r w:rsidRPr="00E81F11">
        <w:rPr>
          <w:b w:val="0"/>
          <w:color w:val="000000"/>
          <w:sz w:val="26"/>
          <w:szCs w:val="26"/>
        </w:rPr>
        <w:br/>
      </w:r>
      <w:r w:rsidR="00E81F11" w:rsidRPr="00E81F11">
        <w:rPr>
          <w:rFonts w:ascii="Segoe UI" w:hAnsi="Segoe UI" w:cs="Segoe UI"/>
          <w:color w:val="081C36"/>
          <w:spacing w:val="3"/>
          <w:sz w:val="23"/>
          <w:szCs w:val="23"/>
          <w:shd w:val="clear" w:color="auto" w:fill="FFFFFF"/>
        </w:rPr>
        <w:t xml:space="preserve">int vlan 11 standby 10 ip 192.168.1.3 </w:t>
      </w:r>
    </w:p>
    <w:p w14:paraId="7575535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1582D89A"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lastRenderedPageBreak/>
        <w:t xml:space="preserve">standby 10 preempt </w:t>
      </w:r>
    </w:p>
    <w:p w14:paraId="05341808"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12 </w:t>
      </w:r>
    </w:p>
    <w:p w14:paraId="18EC0E8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192.168.1.35 </w:t>
      </w:r>
    </w:p>
    <w:p w14:paraId="3E4A08A2"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7CD94697"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264FA12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13 </w:t>
      </w:r>
    </w:p>
    <w:p w14:paraId="551DBE0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192.168.1.67 </w:t>
      </w:r>
    </w:p>
    <w:p w14:paraId="5628DD0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29E8B6E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7E92E401"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14 </w:t>
      </w:r>
    </w:p>
    <w:p w14:paraId="6298A1F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192.168.1.99 </w:t>
      </w:r>
    </w:p>
    <w:p w14:paraId="3278BC9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26FD3F4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77F3C820"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21 </w:t>
      </w:r>
    </w:p>
    <w:p w14:paraId="015EEABB"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192.168.2.3 </w:t>
      </w:r>
    </w:p>
    <w:p w14:paraId="0F1E4C6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6C14BA3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0D74C7DC"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22 </w:t>
      </w:r>
    </w:p>
    <w:p w14:paraId="727C478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192.168.2.35 </w:t>
      </w:r>
    </w:p>
    <w:p w14:paraId="5D1FD41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6AFBE7D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int vlan 23 </w:t>
      </w:r>
    </w:p>
    <w:p w14:paraId="39665E51"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192.168.2.67 </w:t>
      </w:r>
    </w:p>
    <w:p w14:paraId="014AF417"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4606752A"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5AFE370"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24 </w:t>
      </w:r>
    </w:p>
    <w:p w14:paraId="302D717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192.168.2.99 </w:t>
      </w:r>
    </w:p>
    <w:p w14:paraId="4B1327AA"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lastRenderedPageBreak/>
        <w:t xml:space="preserve">standby 10 priority 150 </w:t>
      </w:r>
    </w:p>
    <w:p w14:paraId="39754085"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int vlan 31 </w:t>
      </w:r>
    </w:p>
    <w:p w14:paraId="785BD5D7"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192.168.3.3 </w:t>
      </w:r>
    </w:p>
    <w:p w14:paraId="6DB7A67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3EBE254D"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2211B7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32 </w:t>
      </w:r>
    </w:p>
    <w:p w14:paraId="4002178B"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192.168.3.35 </w:t>
      </w:r>
    </w:p>
    <w:p w14:paraId="6CE46699"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09659FB4"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4F308EEA"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33 </w:t>
      </w:r>
    </w:p>
    <w:p w14:paraId="19F90DE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192.168.3.67 </w:t>
      </w:r>
    </w:p>
    <w:p w14:paraId="3D63BED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45EB53F5"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2627C20"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34 </w:t>
      </w:r>
    </w:p>
    <w:p w14:paraId="3E5A83A9"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192.168.3.99 </w:t>
      </w:r>
    </w:p>
    <w:p w14:paraId="6ADA234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73336E10" w14:textId="7511FDF9" w:rsidR="00CC392E" w:rsidRPr="007F1962"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standby 10 preempt</w:t>
      </w:r>
    </w:p>
    <w:p w14:paraId="4E493E87" w14:textId="0229E565" w:rsidR="007F1962" w:rsidRDefault="007F1962" w:rsidP="007F1962">
      <w:pPr>
        <w:pStyle w:val="Tiumccp1"/>
        <w:ind w:left="360"/>
        <w:rPr>
          <w:b w:val="0"/>
          <w:color w:val="000000"/>
          <w:sz w:val="26"/>
          <w:szCs w:val="26"/>
        </w:rPr>
      </w:pPr>
    </w:p>
    <w:p w14:paraId="1C51FC01" w14:textId="5AC76470" w:rsidR="00B32F09" w:rsidRDefault="00B32F09" w:rsidP="007F1962">
      <w:pPr>
        <w:pStyle w:val="Tiumccp1"/>
        <w:ind w:left="360"/>
        <w:rPr>
          <w:b w:val="0"/>
          <w:color w:val="000000"/>
          <w:sz w:val="26"/>
          <w:szCs w:val="26"/>
        </w:rPr>
      </w:pPr>
      <w:r w:rsidRPr="00B32F09">
        <w:rPr>
          <w:b w:val="0"/>
          <w:noProof/>
          <w:color w:val="000000"/>
          <w:sz w:val="26"/>
          <w:szCs w:val="26"/>
          <w:lang w:val="en-AU" w:eastAsia="en-AU"/>
        </w:rPr>
        <w:lastRenderedPageBreak/>
        <w:drawing>
          <wp:anchor distT="0" distB="0" distL="114300" distR="114300" simplePos="0" relativeHeight="251685888" behindDoc="0" locked="0" layoutInCell="1" allowOverlap="1" wp14:anchorId="2E64F0D5" wp14:editId="77CF29E1">
            <wp:simplePos x="0" y="0"/>
            <wp:positionH relativeFrom="page">
              <wp:posOffset>1260475</wp:posOffset>
            </wp:positionH>
            <wp:positionV relativeFrom="paragraph">
              <wp:posOffset>281305</wp:posOffset>
            </wp:positionV>
            <wp:extent cx="5791835" cy="5821045"/>
            <wp:effectExtent l="0" t="0" r="0" b="8255"/>
            <wp:wrapTight wrapText="bothSides">
              <wp:wrapPolygon edited="0">
                <wp:start x="0" y="0"/>
                <wp:lineTo x="0" y="21560"/>
                <wp:lineTo x="21527" y="2156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821045"/>
                    </a:xfrm>
                    <a:prstGeom prst="rect">
                      <a:avLst/>
                    </a:prstGeom>
                  </pic:spPr>
                </pic:pic>
              </a:graphicData>
            </a:graphic>
          </wp:anchor>
        </w:drawing>
      </w:r>
    </w:p>
    <w:p w14:paraId="0FE981A0" w14:textId="5A08432C" w:rsidR="00B32F09" w:rsidRDefault="00B32F09" w:rsidP="007F1962">
      <w:pPr>
        <w:pStyle w:val="Tiumccp1"/>
        <w:ind w:left="360"/>
        <w:rPr>
          <w:b w:val="0"/>
          <w:color w:val="000000"/>
          <w:sz w:val="26"/>
          <w:szCs w:val="26"/>
        </w:rPr>
      </w:pPr>
    </w:p>
    <w:p w14:paraId="0A05DC9C" w14:textId="141018C1"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7936" behindDoc="0" locked="0" layoutInCell="1" allowOverlap="1" wp14:anchorId="48925C62" wp14:editId="43EED8B6">
            <wp:simplePos x="0" y="0"/>
            <wp:positionH relativeFrom="page">
              <wp:posOffset>1260475</wp:posOffset>
            </wp:positionH>
            <wp:positionV relativeFrom="paragraph">
              <wp:posOffset>285750</wp:posOffset>
            </wp:positionV>
            <wp:extent cx="5791835" cy="5867400"/>
            <wp:effectExtent l="0" t="0" r="0" b="0"/>
            <wp:wrapTight wrapText="bothSides">
              <wp:wrapPolygon edited="0">
                <wp:start x="0" y="0"/>
                <wp:lineTo x="0" y="21530"/>
                <wp:lineTo x="21527" y="21530"/>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867400"/>
                    </a:xfrm>
                    <a:prstGeom prst="rect">
                      <a:avLst/>
                    </a:prstGeom>
                  </pic:spPr>
                </pic:pic>
              </a:graphicData>
            </a:graphic>
          </wp:anchor>
        </w:drawing>
      </w:r>
    </w:p>
    <w:p w14:paraId="6C948C5B" w14:textId="4EE89F4C" w:rsidR="00650E3B" w:rsidRDefault="00650E3B" w:rsidP="007F1962">
      <w:pPr>
        <w:pStyle w:val="Tiumccp1"/>
        <w:ind w:left="360"/>
        <w:rPr>
          <w:b w:val="0"/>
          <w:color w:val="000000"/>
          <w:sz w:val="26"/>
          <w:szCs w:val="26"/>
        </w:rPr>
      </w:pPr>
    </w:p>
    <w:p w14:paraId="4D33F535" w14:textId="437E3D3A" w:rsidR="00650E3B" w:rsidRDefault="00650E3B" w:rsidP="007F1962">
      <w:pPr>
        <w:pStyle w:val="Tiumccp1"/>
        <w:ind w:left="360"/>
        <w:rPr>
          <w:b w:val="0"/>
          <w:color w:val="000000"/>
          <w:sz w:val="26"/>
          <w:szCs w:val="26"/>
        </w:rPr>
      </w:pPr>
      <w:r w:rsidRPr="00650E3B">
        <w:rPr>
          <w:b w:val="0"/>
          <w:noProof/>
          <w:color w:val="000000"/>
          <w:sz w:val="26"/>
          <w:szCs w:val="26"/>
          <w:lang w:val="en-AU" w:eastAsia="en-AU"/>
        </w:rPr>
        <w:lastRenderedPageBreak/>
        <w:drawing>
          <wp:anchor distT="0" distB="0" distL="114300" distR="114300" simplePos="0" relativeHeight="251689984" behindDoc="0" locked="0" layoutInCell="1" allowOverlap="1" wp14:anchorId="5CFFC3A5" wp14:editId="3AE70354">
            <wp:simplePos x="0" y="0"/>
            <wp:positionH relativeFrom="page">
              <wp:posOffset>1260475</wp:posOffset>
            </wp:positionH>
            <wp:positionV relativeFrom="paragraph">
              <wp:posOffset>285750</wp:posOffset>
            </wp:positionV>
            <wp:extent cx="5791835" cy="5833745"/>
            <wp:effectExtent l="0" t="0" r="0" b="0"/>
            <wp:wrapTight wrapText="bothSides">
              <wp:wrapPolygon edited="0">
                <wp:start x="0" y="0"/>
                <wp:lineTo x="0" y="21513"/>
                <wp:lineTo x="21527" y="21513"/>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833745"/>
                    </a:xfrm>
                    <a:prstGeom prst="rect">
                      <a:avLst/>
                    </a:prstGeom>
                  </pic:spPr>
                </pic:pic>
              </a:graphicData>
            </a:graphic>
          </wp:anchor>
        </w:drawing>
      </w:r>
    </w:p>
    <w:p w14:paraId="347CCFEE" w14:textId="6F9692D2" w:rsidR="00650E3B" w:rsidRDefault="00650E3B" w:rsidP="007F1962">
      <w:pPr>
        <w:pStyle w:val="Tiumccp1"/>
        <w:ind w:left="360"/>
        <w:rPr>
          <w:b w:val="0"/>
          <w:color w:val="000000"/>
          <w:sz w:val="26"/>
          <w:szCs w:val="26"/>
        </w:rPr>
      </w:pPr>
    </w:p>
    <w:p w14:paraId="7E8B6E68" w14:textId="08D7FA34" w:rsidR="00650E3B" w:rsidRDefault="00650E3B" w:rsidP="007F1962">
      <w:pPr>
        <w:pStyle w:val="Tiumccp1"/>
        <w:ind w:left="360"/>
        <w:rPr>
          <w:b w:val="0"/>
          <w:color w:val="000000"/>
          <w:sz w:val="26"/>
          <w:szCs w:val="26"/>
        </w:rPr>
      </w:pPr>
    </w:p>
    <w:p w14:paraId="60A65CE1" w14:textId="77777777" w:rsidR="00650E3B" w:rsidRPr="00E81F11" w:rsidRDefault="00650E3B" w:rsidP="007F1962">
      <w:pPr>
        <w:pStyle w:val="Tiumccp1"/>
        <w:ind w:left="360"/>
        <w:rPr>
          <w:b w:val="0"/>
          <w:color w:val="000000"/>
          <w:sz w:val="26"/>
          <w:szCs w:val="26"/>
        </w:rPr>
      </w:pPr>
    </w:p>
    <w:p w14:paraId="08612961" w14:textId="77777777" w:rsidR="007F1962" w:rsidRPr="007F1962" w:rsidRDefault="0072266E" w:rsidP="00EA06ED">
      <w:pPr>
        <w:pStyle w:val="Tiumccp1"/>
        <w:numPr>
          <w:ilvl w:val="0"/>
          <w:numId w:val="16"/>
        </w:numPr>
        <w:rPr>
          <w:b w:val="0"/>
          <w:color w:val="000000"/>
          <w:sz w:val="26"/>
          <w:szCs w:val="26"/>
        </w:rPr>
      </w:pPr>
      <w:r w:rsidRPr="00CC392E">
        <w:rPr>
          <w:b w:val="0"/>
          <w:color w:val="000000"/>
          <w:sz w:val="26"/>
          <w:szCs w:val="26"/>
        </w:rPr>
        <w:t xml:space="preserve">Multilayer Switch </w:t>
      </w:r>
      <w:r w:rsidR="00B3061D">
        <w:rPr>
          <w:b w:val="0"/>
          <w:color w:val="000000"/>
          <w:sz w:val="26"/>
          <w:szCs w:val="26"/>
          <w:lang w:val="vi-VN"/>
        </w:rPr>
        <w:t>2 tại HCM</w:t>
      </w:r>
      <w:r w:rsidRPr="00EA06ED">
        <w:rPr>
          <w:b w:val="0"/>
          <w:color w:val="000000"/>
          <w:sz w:val="26"/>
          <w:szCs w:val="26"/>
        </w:rPr>
        <w:br/>
      </w:r>
      <w:r w:rsidR="00E81F11" w:rsidRPr="00EA06ED">
        <w:rPr>
          <w:rFonts w:ascii="Segoe UI" w:hAnsi="Segoe UI" w:cs="Segoe UI"/>
          <w:color w:val="081C36"/>
          <w:spacing w:val="3"/>
          <w:sz w:val="23"/>
          <w:szCs w:val="23"/>
          <w:shd w:val="clear" w:color="auto" w:fill="FFFFFF"/>
        </w:rPr>
        <w:t xml:space="preserve">int vlan 11 </w:t>
      </w:r>
    </w:p>
    <w:p w14:paraId="39921051"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lastRenderedPageBreak/>
        <w:t xml:space="preserve">standby 10 ip 192.168.1.3 </w:t>
      </w:r>
    </w:p>
    <w:p w14:paraId="61AA9D7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12 </w:t>
      </w:r>
    </w:p>
    <w:p w14:paraId="6DB3DD7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192.168.1.35 </w:t>
      </w:r>
    </w:p>
    <w:p w14:paraId="4AAAA91C"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13 </w:t>
      </w:r>
    </w:p>
    <w:p w14:paraId="04998DD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192.168.1.67 </w:t>
      </w:r>
    </w:p>
    <w:p w14:paraId="18520FF2"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14 </w:t>
      </w:r>
    </w:p>
    <w:p w14:paraId="06951461"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192.168.1.99 </w:t>
      </w:r>
    </w:p>
    <w:p w14:paraId="36DB64F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21 </w:t>
      </w:r>
    </w:p>
    <w:p w14:paraId="691369D4"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192.168.2.3 </w:t>
      </w:r>
    </w:p>
    <w:p w14:paraId="14288AA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22 </w:t>
      </w:r>
    </w:p>
    <w:p w14:paraId="674EC1B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192.168.2.35 </w:t>
      </w:r>
    </w:p>
    <w:p w14:paraId="5DD8ACE3"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23 </w:t>
      </w:r>
    </w:p>
    <w:p w14:paraId="4F9B90B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192.168.2.67 </w:t>
      </w:r>
    </w:p>
    <w:p w14:paraId="714ECCD4"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24 </w:t>
      </w:r>
    </w:p>
    <w:p w14:paraId="7EFD96F5"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192.168.2.99 </w:t>
      </w:r>
    </w:p>
    <w:p w14:paraId="46DF6F2B"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31 </w:t>
      </w:r>
    </w:p>
    <w:p w14:paraId="5B49D7AC"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192.168.3.3 </w:t>
      </w:r>
    </w:p>
    <w:p w14:paraId="501CDB4D"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32 </w:t>
      </w:r>
    </w:p>
    <w:p w14:paraId="1ED7B4FD"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192.168.3.35 </w:t>
      </w:r>
    </w:p>
    <w:p w14:paraId="7E39638C"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33 </w:t>
      </w:r>
    </w:p>
    <w:p w14:paraId="54A36CAF"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192.168.3.67 </w:t>
      </w:r>
    </w:p>
    <w:p w14:paraId="52F14720"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34 </w:t>
      </w:r>
    </w:p>
    <w:p w14:paraId="1A71D67C" w14:textId="7E6E91B2" w:rsidR="00B32F09" w:rsidRPr="00265B3E"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standby 10 ip 192.168.3.99</w:t>
      </w:r>
      <w:r w:rsidR="00B32F09">
        <w:t>4</w:t>
      </w:r>
    </w:p>
    <w:p w14:paraId="72D867CD" w14:textId="609D65ED" w:rsidR="00265B3E" w:rsidRDefault="00265B3E" w:rsidP="00265B3E">
      <w:pPr>
        <w:pStyle w:val="Tiumccp1"/>
      </w:pPr>
    </w:p>
    <w:p w14:paraId="115C0DF7" w14:textId="7DA35A6C" w:rsidR="00265B3E" w:rsidRDefault="00265B3E" w:rsidP="00265B3E">
      <w:pPr>
        <w:pStyle w:val="Tiumccp1"/>
      </w:pPr>
      <w:r w:rsidRPr="00265B3E">
        <w:rPr>
          <w:noProof/>
          <w:lang w:val="en-AU" w:eastAsia="en-AU"/>
        </w:rPr>
        <w:lastRenderedPageBreak/>
        <w:drawing>
          <wp:anchor distT="0" distB="0" distL="114300" distR="114300" simplePos="0" relativeHeight="251692032" behindDoc="0" locked="0" layoutInCell="1" allowOverlap="1" wp14:anchorId="7ED0E541" wp14:editId="10C8DBFD">
            <wp:simplePos x="0" y="0"/>
            <wp:positionH relativeFrom="page">
              <wp:posOffset>1260475</wp:posOffset>
            </wp:positionH>
            <wp:positionV relativeFrom="paragraph">
              <wp:posOffset>309880</wp:posOffset>
            </wp:positionV>
            <wp:extent cx="5791835" cy="5845810"/>
            <wp:effectExtent l="0" t="0" r="0" b="2540"/>
            <wp:wrapTight wrapText="bothSides">
              <wp:wrapPolygon edited="0">
                <wp:start x="0" y="0"/>
                <wp:lineTo x="0" y="21539"/>
                <wp:lineTo x="21527" y="21539"/>
                <wp:lineTo x="215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845810"/>
                    </a:xfrm>
                    <a:prstGeom prst="rect">
                      <a:avLst/>
                    </a:prstGeom>
                  </pic:spPr>
                </pic:pic>
              </a:graphicData>
            </a:graphic>
          </wp:anchor>
        </w:drawing>
      </w:r>
    </w:p>
    <w:p w14:paraId="6E2EDDBF" w14:textId="2949759A" w:rsidR="00265B3E" w:rsidRDefault="00265B3E" w:rsidP="00265B3E">
      <w:pPr>
        <w:pStyle w:val="Tiumccp1"/>
      </w:pPr>
    </w:p>
    <w:p w14:paraId="023161E7" w14:textId="6FAB5097" w:rsidR="00265B3E" w:rsidRDefault="00265B3E" w:rsidP="00265B3E">
      <w:pPr>
        <w:pStyle w:val="Tiumccp1"/>
      </w:pPr>
      <w:r w:rsidRPr="00265B3E">
        <w:rPr>
          <w:noProof/>
          <w:lang w:val="en-AU" w:eastAsia="en-AU"/>
        </w:rPr>
        <w:lastRenderedPageBreak/>
        <w:drawing>
          <wp:anchor distT="0" distB="0" distL="114300" distR="114300" simplePos="0" relativeHeight="251694080" behindDoc="0" locked="0" layoutInCell="1" allowOverlap="1" wp14:anchorId="1A3FAFDD" wp14:editId="2196DE43">
            <wp:simplePos x="0" y="0"/>
            <wp:positionH relativeFrom="page">
              <wp:posOffset>1260475</wp:posOffset>
            </wp:positionH>
            <wp:positionV relativeFrom="paragraph">
              <wp:posOffset>309880</wp:posOffset>
            </wp:positionV>
            <wp:extent cx="5791835" cy="5825490"/>
            <wp:effectExtent l="0" t="0" r="0" b="3810"/>
            <wp:wrapTight wrapText="bothSides">
              <wp:wrapPolygon edited="0">
                <wp:start x="0" y="0"/>
                <wp:lineTo x="0" y="21543"/>
                <wp:lineTo x="21527" y="21543"/>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825490"/>
                    </a:xfrm>
                    <a:prstGeom prst="rect">
                      <a:avLst/>
                    </a:prstGeom>
                  </pic:spPr>
                </pic:pic>
              </a:graphicData>
            </a:graphic>
          </wp:anchor>
        </w:drawing>
      </w:r>
    </w:p>
    <w:p w14:paraId="7FB43B4D" w14:textId="22FF688A" w:rsidR="00265B3E" w:rsidRDefault="00265B3E" w:rsidP="00265B3E">
      <w:pPr>
        <w:pStyle w:val="Tiumccp1"/>
      </w:pPr>
    </w:p>
    <w:p w14:paraId="3B5A3BE4" w14:textId="5685C936" w:rsidR="00265B3E" w:rsidRDefault="00265B3E" w:rsidP="00265B3E">
      <w:pPr>
        <w:pStyle w:val="Tiumccp1"/>
      </w:pPr>
      <w:r w:rsidRPr="00265B3E">
        <w:rPr>
          <w:noProof/>
          <w:lang w:val="en-AU" w:eastAsia="en-AU"/>
        </w:rPr>
        <w:lastRenderedPageBreak/>
        <w:drawing>
          <wp:anchor distT="0" distB="0" distL="114300" distR="114300" simplePos="0" relativeHeight="251696128" behindDoc="0" locked="0" layoutInCell="1" allowOverlap="1" wp14:anchorId="6584EEE3" wp14:editId="6FEBD3BA">
            <wp:simplePos x="0" y="0"/>
            <wp:positionH relativeFrom="page">
              <wp:posOffset>1260475</wp:posOffset>
            </wp:positionH>
            <wp:positionV relativeFrom="paragraph">
              <wp:posOffset>309880</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5880100"/>
                    </a:xfrm>
                    <a:prstGeom prst="rect">
                      <a:avLst/>
                    </a:prstGeom>
                  </pic:spPr>
                </pic:pic>
              </a:graphicData>
            </a:graphic>
          </wp:anchor>
        </w:drawing>
      </w:r>
    </w:p>
    <w:p w14:paraId="095BCCAD" w14:textId="5C40DEEF" w:rsidR="00265B3E" w:rsidRDefault="00265B3E" w:rsidP="00265B3E">
      <w:pPr>
        <w:pStyle w:val="Tiumccp1"/>
      </w:pPr>
    </w:p>
    <w:p w14:paraId="3FB566C4" w14:textId="41B05CA6" w:rsidR="00265B3E" w:rsidRPr="00A65CF8" w:rsidRDefault="00130801" w:rsidP="00265B3E">
      <w:pPr>
        <w:pStyle w:val="Tiumccp1"/>
        <w:rPr>
          <w:b w:val="0"/>
          <w:color w:val="000000"/>
          <w:sz w:val="26"/>
          <w:szCs w:val="26"/>
          <w:lang w:val="vi-VN"/>
        </w:rPr>
      </w:pPr>
      <w:r>
        <w:rPr>
          <w:b w:val="0"/>
          <w:color w:val="000000"/>
          <w:sz w:val="26"/>
          <w:szCs w:val="26"/>
          <w:lang w:val="vi-VN"/>
        </w:rPr>
        <w:t>4.5 Etherchannel</w:t>
      </w:r>
    </w:p>
    <w:p w14:paraId="5E5345F5" w14:textId="0B76021F" w:rsidR="0072266E" w:rsidRPr="00577F21" w:rsidRDefault="00130801" w:rsidP="00CC077B">
      <w:pPr>
        <w:pStyle w:val="Tiumccp1"/>
        <w:rPr>
          <w:b w:val="0"/>
        </w:rPr>
      </w:pPr>
      <w:r>
        <w:rPr>
          <w:b w:val="0"/>
          <w:lang w:val="vi-VN"/>
        </w:rPr>
        <w:t>4.6 Port</w:t>
      </w:r>
      <w:r w:rsidR="00577F21">
        <w:rPr>
          <w:b w:val="0"/>
        </w:rPr>
        <w:t xml:space="preserve"> security</w:t>
      </w:r>
    </w:p>
    <w:p w14:paraId="3805C63B" w14:textId="723C55C2" w:rsidR="00130801" w:rsidRPr="00577F21" w:rsidRDefault="00130801" w:rsidP="00CC077B">
      <w:pPr>
        <w:pStyle w:val="Tiumccp1"/>
        <w:rPr>
          <w:b w:val="0"/>
        </w:rPr>
      </w:pPr>
      <w:r>
        <w:rPr>
          <w:b w:val="0"/>
          <w:lang w:val="vi-VN"/>
        </w:rPr>
        <w:t>4.7 Telnet</w:t>
      </w:r>
      <w:r w:rsidR="00577F21">
        <w:rPr>
          <w:b w:val="0"/>
        </w:rPr>
        <w:t>:</w:t>
      </w:r>
    </w:p>
    <w:p w14:paraId="41897252" w14:textId="60ABD4A4" w:rsidR="00EF3499" w:rsidRDefault="00EF3499" w:rsidP="00CC077B">
      <w:pPr>
        <w:pStyle w:val="Tiumccp1"/>
        <w:rPr>
          <w:b w:val="0"/>
          <w:lang w:val="vi-VN"/>
        </w:rPr>
      </w:pPr>
      <w:r>
        <w:rPr>
          <w:b w:val="0"/>
          <w:lang w:val="vi-VN"/>
        </w:rPr>
        <w:t>Router HCM</w:t>
      </w:r>
    </w:p>
    <w:p w14:paraId="04EA0D54"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 xml:space="preserve">Router(config)#line vty 0 4 </w:t>
      </w:r>
      <w:bookmarkStart w:id="39" w:name="_GoBack"/>
      <w:bookmarkEnd w:id="39"/>
    </w:p>
    <w:p w14:paraId="5C55FB1A"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Router(config-line)#password % Incomplete command. </w:t>
      </w:r>
    </w:p>
    <w:p w14:paraId="2B17568F"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Router(config-line)#password cisco123 </w:t>
      </w:r>
    </w:p>
    <w:p w14:paraId="587803B9"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Router(config-line)#login </w:t>
      </w:r>
    </w:p>
    <w:p w14:paraId="2CFDF94A" w14:textId="3E442CD0" w:rsidR="00130801" w:rsidRPr="00130801" w:rsidRDefault="00EF3499" w:rsidP="00CC077B">
      <w:pPr>
        <w:pStyle w:val="Tiumccp1"/>
        <w:rPr>
          <w:b w:val="0"/>
          <w:lang w:val="vi-VN"/>
        </w:rPr>
      </w:pPr>
      <w:r>
        <w:rPr>
          <w:rFonts w:ascii="Segoe UI" w:hAnsi="Segoe UI" w:cs="Segoe UI"/>
          <w:color w:val="081C36"/>
          <w:spacing w:val="3"/>
          <w:sz w:val="23"/>
          <w:szCs w:val="23"/>
          <w:shd w:val="clear" w:color="auto" w:fill="FFFFFF"/>
        </w:rPr>
        <w:t>Router(config)#ex</w:t>
      </w:r>
    </w:p>
    <w:p w14:paraId="78EEA319" w14:textId="666D82EF" w:rsidR="00FF3E90" w:rsidRPr="00E00D25" w:rsidRDefault="00FF3E90" w:rsidP="000850DC">
      <w:pPr>
        <w:pStyle w:val="Heading1"/>
        <w:rPr>
          <w:rFonts w:ascii="Times New Roman" w:hAnsi="Times New Roman" w:cs="Times New Roman"/>
        </w:rPr>
      </w:pPr>
      <w:bookmarkStart w:id="40" w:name="_Toc132875312"/>
      <w:r w:rsidRPr="00E00D25">
        <w:rPr>
          <w:rFonts w:ascii="Times New Roman" w:hAnsi="Times New Roman" w:cs="Times New Roman"/>
          <w:color w:val="auto"/>
        </w:rPr>
        <w:t>4.</w:t>
      </w:r>
      <w:r w:rsidR="00130801">
        <w:rPr>
          <w:rFonts w:ascii="Times New Roman" w:hAnsi="Times New Roman" w:cs="Times New Roman"/>
          <w:color w:val="auto"/>
          <w:lang w:val="vi-VN"/>
        </w:rPr>
        <w:t>8</w:t>
      </w:r>
      <w:r w:rsidRPr="00E00D25">
        <w:rPr>
          <w:rFonts w:ascii="Times New Roman" w:hAnsi="Times New Roman" w:cs="Times New Roman"/>
          <w:color w:val="auto"/>
        </w:rPr>
        <w:t xml:space="preserve"> Cấu hình SSH</w:t>
      </w:r>
      <w:bookmarkEnd w:id="40"/>
    </w:p>
    <w:p w14:paraId="47A1F559" w14:textId="7541E364" w:rsidR="00953708" w:rsidRPr="00953708" w:rsidRDefault="00AF2559" w:rsidP="00953708">
      <w:pPr>
        <w:pStyle w:val="ListParagraph"/>
        <w:numPr>
          <w:ilvl w:val="0"/>
          <w:numId w:val="16"/>
        </w:numPr>
        <w:spacing w:after="200" w:line="276" w:lineRule="auto"/>
        <w:rPr>
          <w:sz w:val="26"/>
          <w:szCs w:val="26"/>
        </w:rPr>
      </w:pPr>
      <w:r>
        <w:rPr>
          <w:sz w:val="26"/>
          <w:szCs w:val="26"/>
          <w:lang w:val="vi-VN"/>
        </w:rPr>
        <w:t>Router HCM</w:t>
      </w:r>
    </w:p>
    <w:p w14:paraId="449165FD" w14:textId="21A83FCD" w:rsidR="00EF3499" w:rsidRPr="00EF3499" w:rsidRDefault="00AF2559" w:rsidP="00AF2559">
      <w:pPr>
        <w:spacing w:after="200" w:line="276" w:lineRule="auto"/>
        <w:jc w:val="center"/>
        <w:rPr>
          <w:bCs/>
          <w:sz w:val="26"/>
          <w:szCs w:val="26"/>
        </w:rPr>
      </w:pPr>
      <w:r>
        <w:rPr>
          <w:bCs/>
          <w:sz w:val="26"/>
          <w:szCs w:val="26"/>
        </w:rPr>
        <w:t>ip domain name</w:t>
      </w:r>
    </w:p>
    <w:p w14:paraId="190284A3" w14:textId="3C757A61" w:rsidR="00EF3499" w:rsidRPr="00EF3499" w:rsidRDefault="00EF3499" w:rsidP="00EF3499">
      <w:pPr>
        <w:spacing w:after="200" w:line="276" w:lineRule="auto"/>
        <w:jc w:val="center"/>
        <w:rPr>
          <w:bCs/>
          <w:sz w:val="26"/>
          <w:szCs w:val="26"/>
        </w:rPr>
      </w:pPr>
      <w:r w:rsidRPr="00EF3499">
        <w:rPr>
          <w:bCs/>
          <w:sz w:val="26"/>
          <w:szCs w:val="26"/>
        </w:rPr>
        <w:t>ip domain name cisco.lab</w:t>
      </w:r>
    </w:p>
    <w:p w14:paraId="10A72002" w14:textId="6AC6DDBB" w:rsidR="00EF3499" w:rsidRPr="00EF3499" w:rsidRDefault="00EF3499" w:rsidP="00EF3499">
      <w:pPr>
        <w:spacing w:after="200" w:line="276" w:lineRule="auto"/>
        <w:jc w:val="center"/>
        <w:rPr>
          <w:bCs/>
          <w:sz w:val="26"/>
          <w:szCs w:val="26"/>
        </w:rPr>
      </w:pPr>
      <w:r w:rsidRPr="00EF3499">
        <w:rPr>
          <w:bCs/>
          <w:sz w:val="26"/>
          <w:szCs w:val="26"/>
        </w:rPr>
        <w:t>user nhom5</w:t>
      </w:r>
    </w:p>
    <w:p w14:paraId="7683A871" w14:textId="21C89206" w:rsidR="00EF3499" w:rsidRPr="00EF3499" w:rsidRDefault="00EF3499" w:rsidP="00EF3499">
      <w:pPr>
        <w:spacing w:after="200" w:line="276" w:lineRule="auto"/>
        <w:jc w:val="center"/>
        <w:rPr>
          <w:bCs/>
          <w:sz w:val="26"/>
          <w:szCs w:val="26"/>
        </w:rPr>
      </w:pPr>
      <w:r w:rsidRPr="00EF3499">
        <w:rPr>
          <w:bCs/>
          <w:sz w:val="26"/>
          <w:szCs w:val="26"/>
        </w:rPr>
        <w:t>user nhom5 ?</w:t>
      </w:r>
    </w:p>
    <w:p w14:paraId="33E1EE56" w14:textId="77777777" w:rsidR="00EF3499" w:rsidRPr="00EF3499" w:rsidRDefault="00EF3499" w:rsidP="00EF3499">
      <w:pPr>
        <w:spacing w:after="200" w:line="276" w:lineRule="auto"/>
        <w:jc w:val="center"/>
        <w:rPr>
          <w:bCs/>
          <w:sz w:val="26"/>
          <w:szCs w:val="26"/>
        </w:rPr>
      </w:pPr>
      <w:r w:rsidRPr="00EF3499">
        <w:rPr>
          <w:bCs/>
          <w:sz w:val="26"/>
          <w:szCs w:val="26"/>
        </w:rPr>
        <w:t xml:space="preserve">  password   Specify the password for the user</w:t>
      </w:r>
    </w:p>
    <w:p w14:paraId="7D8139AC" w14:textId="77777777" w:rsidR="00EF3499" w:rsidRPr="00EF3499" w:rsidRDefault="00EF3499" w:rsidP="00EF3499">
      <w:pPr>
        <w:spacing w:after="200" w:line="276" w:lineRule="auto"/>
        <w:jc w:val="center"/>
        <w:rPr>
          <w:bCs/>
          <w:sz w:val="26"/>
          <w:szCs w:val="26"/>
        </w:rPr>
      </w:pPr>
      <w:r w:rsidRPr="00EF3499">
        <w:rPr>
          <w:bCs/>
          <w:sz w:val="26"/>
          <w:szCs w:val="26"/>
        </w:rPr>
        <w:t xml:space="preserve">  privilege  Set user privilege level</w:t>
      </w:r>
    </w:p>
    <w:p w14:paraId="618E72EB" w14:textId="77777777" w:rsidR="00EF3499" w:rsidRPr="00EF3499" w:rsidRDefault="00EF3499" w:rsidP="00EF3499">
      <w:pPr>
        <w:spacing w:after="200" w:line="276" w:lineRule="auto"/>
        <w:jc w:val="center"/>
        <w:rPr>
          <w:bCs/>
          <w:sz w:val="26"/>
          <w:szCs w:val="26"/>
        </w:rPr>
      </w:pPr>
      <w:r w:rsidRPr="00EF3499">
        <w:rPr>
          <w:bCs/>
          <w:sz w:val="26"/>
          <w:szCs w:val="26"/>
        </w:rPr>
        <w:t xml:space="preserve">  secret     Specify the secret for the user</w:t>
      </w:r>
    </w:p>
    <w:p w14:paraId="30DB8FE4" w14:textId="77777777" w:rsidR="00EF3499" w:rsidRPr="00EF3499" w:rsidRDefault="00EF3499" w:rsidP="00EF3499">
      <w:pPr>
        <w:spacing w:after="200" w:line="276" w:lineRule="auto"/>
        <w:jc w:val="center"/>
        <w:rPr>
          <w:bCs/>
          <w:sz w:val="26"/>
          <w:szCs w:val="26"/>
        </w:rPr>
      </w:pPr>
      <w:r w:rsidRPr="00EF3499">
        <w:rPr>
          <w:bCs/>
          <w:sz w:val="26"/>
          <w:szCs w:val="26"/>
        </w:rPr>
        <w:t xml:space="preserve">  &lt;cr&gt;</w:t>
      </w:r>
    </w:p>
    <w:p w14:paraId="722BF498" w14:textId="77777777" w:rsidR="00EF3499" w:rsidRPr="00EF3499" w:rsidRDefault="00EF3499" w:rsidP="00EF3499">
      <w:pPr>
        <w:spacing w:after="200" w:line="276" w:lineRule="auto"/>
        <w:jc w:val="center"/>
        <w:rPr>
          <w:bCs/>
          <w:sz w:val="26"/>
          <w:szCs w:val="26"/>
        </w:rPr>
      </w:pPr>
      <w:r w:rsidRPr="00EF3499">
        <w:rPr>
          <w:bCs/>
          <w:sz w:val="26"/>
          <w:szCs w:val="26"/>
        </w:rPr>
        <w:t>Router-HCM(config)#user nhom5 secret cisco123</w:t>
      </w:r>
    </w:p>
    <w:p w14:paraId="07324E11" w14:textId="1B535219" w:rsidR="00FF3E90" w:rsidRDefault="00EF3499" w:rsidP="00EF3499">
      <w:pPr>
        <w:spacing w:after="200" w:line="276" w:lineRule="auto"/>
        <w:jc w:val="center"/>
        <w:rPr>
          <w:b/>
          <w:sz w:val="26"/>
          <w:szCs w:val="26"/>
        </w:rPr>
      </w:pPr>
      <w:r w:rsidRPr="00EF3499">
        <w:rPr>
          <w:bCs/>
          <w:sz w:val="26"/>
          <w:szCs w:val="26"/>
        </w:rPr>
        <w:lastRenderedPageBreak/>
        <w:t>Router-HCM(config)#do show run</w:t>
      </w:r>
      <w:r w:rsidR="00FF3E90" w:rsidRPr="00FF3E90">
        <w:rPr>
          <w:b/>
          <w:noProof/>
          <w:sz w:val="26"/>
          <w:szCs w:val="26"/>
          <w:lang w:val="en-AU" w:eastAsia="en-AU"/>
        </w:rPr>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5"/>
                    <a:stretch>
                      <a:fillRect/>
                    </a:stretch>
                  </pic:blipFill>
                  <pic:spPr>
                    <a:xfrm>
                      <a:off x="0" y="0"/>
                      <a:ext cx="5296359" cy="5677392"/>
                    </a:xfrm>
                    <a:prstGeom prst="rect">
                      <a:avLst/>
                    </a:prstGeom>
                  </pic:spPr>
                </pic:pic>
              </a:graphicData>
            </a:graphic>
          </wp:inline>
        </w:drawing>
      </w:r>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6"/>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8"/>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9"/>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0"/>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1"/>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2"/>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3"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4"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5"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6"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7"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68"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69"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70" w:history="1">
        <w:r w:rsidRPr="003F37DB">
          <w:rPr>
            <w:rStyle w:val="Hyperlink"/>
            <w:bCs/>
            <w:i/>
            <w:iCs/>
            <w:color w:val="auto"/>
            <w:sz w:val="26"/>
            <w:szCs w:val="26"/>
            <w:u w:val="none"/>
          </w:rPr>
          <w:t>Khmer Cisco Learn</w:t>
        </w:r>
      </w:hyperlink>
    </w:p>
    <w:sectPr w:rsidR="003F37DB" w:rsidRPr="003F37DB" w:rsidSect="00DB7595">
      <w:headerReference w:type="default" r:id="rId7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AA7B9" w14:textId="77777777" w:rsidR="007F7CF3" w:rsidRDefault="007F7CF3" w:rsidP="00453AB1">
      <w:r>
        <w:separator/>
      </w:r>
    </w:p>
  </w:endnote>
  <w:endnote w:type="continuationSeparator" w:id="0">
    <w:p w14:paraId="19E815A0" w14:textId="77777777" w:rsidR="007F7CF3" w:rsidRDefault="007F7CF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9A5CBE" w14:textId="77777777" w:rsidR="007F7CF3" w:rsidRDefault="007F7CF3" w:rsidP="00453AB1">
      <w:r>
        <w:separator/>
      </w:r>
    </w:p>
  </w:footnote>
  <w:footnote w:type="continuationSeparator" w:id="0">
    <w:p w14:paraId="4A9146E2" w14:textId="77777777" w:rsidR="007F7CF3" w:rsidRDefault="007F7CF3"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AF096C" w:rsidRDefault="00AF096C">
    <w:pPr>
      <w:pStyle w:val="Header"/>
      <w:jc w:val="center"/>
    </w:pPr>
  </w:p>
  <w:p w14:paraId="3A9219D0" w14:textId="77777777" w:rsidR="00AF096C" w:rsidRDefault="00AF09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09B34145" w:rsidR="00AF096C" w:rsidRDefault="00AF096C">
        <w:pPr>
          <w:pStyle w:val="Header"/>
          <w:jc w:val="center"/>
        </w:pPr>
        <w:r>
          <w:fldChar w:fldCharType="begin"/>
        </w:r>
        <w:r>
          <w:instrText xml:space="preserve"> PAGE   \* MERGEFORMAT </w:instrText>
        </w:r>
        <w:r>
          <w:fldChar w:fldCharType="separate"/>
        </w:r>
        <w:r w:rsidR="00706579">
          <w:rPr>
            <w:noProof/>
          </w:rPr>
          <w:t>iv</w:t>
        </w:r>
        <w:r>
          <w:rPr>
            <w:noProof/>
          </w:rPr>
          <w:fldChar w:fldCharType="end"/>
        </w:r>
      </w:p>
    </w:sdtContent>
  </w:sdt>
  <w:p w14:paraId="2FDF5FA0" w14:textId="77777777" w:rsidR="00AF096C" w:rsidRDefault="00AF09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37AB8B40" w:rsidR="00AF096C" w:rsidRDefault="00AF096C">
        <w:pPr>
          <w:pStyle w:val="Header"/>
          <w:jc w:val="center"/>
        </w:pPr>
        <w:r>
          <w:fldChar w:fldCharType="begin"/>
        </w:r>
        <w:r>
          <w:instrText xml:space="preserve"> PAGE   \* MERGEFORMAT </w:instrText>
        </w:r>
        <w:r>
          <w:fldChar w:fldCharType="separate"/>
        </w:r>
        <w:r w:rsidR="005704B2">
          <w:rPr>
            <w:noProof/>
          </w:rPr>
          <w:t>64</w:t>
        </w:r>
        <w:r>
          <w:rPr>
            <w:noProof/>
          </w:rPr>
          <w:fldChar w:fldCharType="end"/>
        </w:r>
      </w:p>
    </w:sdtContent>
  </w:sdt>
  <w:p w14:paraId="3ACA7EFD" w14:textId="77777777" w:rsidR="00AF096C" w:rsidRDefault="00AF09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765"/>
    <w:rsid w:val="00212930"/>
    <w:rsid w:val="002371F9"/>
    <w:rsid w:val="00241C00"/>
    <w:rsid w:val="002434B3"/>
    <w:rsid w:val="00245704"/>
    <w:rsid w:val="00252F26"/>
    <w:rsid w:val="00254A5F"/>
    <w:rsid w:val="002558D1"/>
    <w:rsid w:val="0025762B"/>
    <w:rsid w:val="00265B3E"/>
    <w:rsid w:val="00275503"/>
    <w:rsid w:val="0027640B"/>
    <w:rsid w:val="00281C30"/>
    <w:rsid w:val="002835AE"/>
    <w:rsid w:val="00284BE7"/>
    <w:rsid w:val="002851AD"/>
    <w:rsid w:val="00291721"/>
    <w:rsid w:val="002A5326"/>
    <w:rsid w:val="002B3DF4"/>
    <w:rsid w:val="002C4B06"/>
    <w:rsid w:val="002D4629"/>
    <w:rsid w:val="002D796D"/>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59B3"/>
    <w:rsid w:val="003942DD"/>
    <w:rsid w:val="00395119"/>
    <w:rsid w:val="00395D70"/>
    <w:rsid w:val="003A25F3"/>
    <w:rsid w:val="003A2BE7"/>
    <w:rsid w:val="003A3362"/>
    <w:rsid w:val="003A569B"/>
    <w:rsid w:val="003B5EA5"/>
    <w:rsid w:val="003C28FB"/>
    <w:rsid w:val="003C7797"/>
    <w:rsid w:val="003D53B9"/>
    <w:rsid w:val="003D5AAB"/>
    <w:rsid w:val="003E65E4"/>
    <w:rsid w:val="003F250F"/>
    <w:rsid w:val="003F37DB"/>
    <w:rsid w:val="003F4552"/>
    <w:rsid w:val="00402D03"/>
    <w:rsid w:val="00403FA5"/>
    <w:rsid w:val="004136A4"/>
    <w:rsid w:val="0041689D"/>
    <w:rsid w:val="00417819"/>
    <w:rsid w:val="00422E0F"/>
    <w:rsid w:val="00424D52"/>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520DC"/>
    <w:rsid w:val="005704B2"/>
    <w:rsid w:val="005747C9"/>
    <w:rsid w:val="00577F2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0E3B"/>
    <w:rsid w:val="00653481"/>
    <w:rsid w:val="006608DD"/>
    <w:rsid w:val="00673C8D"/>
    <w:rsid w:val="0068523A"/>
    <w:rsid w:val="006A6987"/>
    <w:rsid w:val="006A6ACA"/>
    <w:rsid w:val="006B3BE5"/>
    <w:rsid w:val="006C1818"/>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6199"/>
    <w:rsid w:val="007D16E7"/>
    <w:rsid w:val="007D2B74"/>
    <w:rsid w:val="007D3111"/>
    <w:rsid w:val="007D48B9"/>
    <w:rsid w:val="007E6AB9"/>
    <w:rsid w:val="007E7D94"/>
    <w:rsid w:val="007E7FF7"/>
    <w:rsid w:val="007F1962"/>
    <w:rsid w:val="007F7CF3"/>
    <w:rsid w:val="00803E49"/>
    <w:rsid w:val="008062E2"/>
    <w:rsid w:val="00814070"/>
    <w:rsid w:val="00817D32"/>
    <w:rsid w:val="00824E6C"/>
    <w:rsid w:val="008326CE"/>
    <w:rsid w:val="008419CC"/>
    <w:rsid w:val="008440C5"/>
    <w:rsid w:val="00851BBF"/>
    <w:rsid w:val="0086103E"/>
    <w:rsid w:val="008641D3"/>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069CE"/>
    <w:rsid w:val="00916D5E"/>
    <w:rsid w:val="00917AF4"/>
    <w:rsid w:val="00922170"/>
    <w:rsid w:val="0092294A"/>
    <w:rsid w:val="009302C4"/>
    <w:rsid w:val="00930B8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359A"/>
    <w:rsid w:val="00AB4D8F"/>
    <w:rsid w:val="00AB6583"/>
    <w:rsid w:val="00AD339F"/>
    <w:rsid w:val="00AD493C"/>
    <w:rsid w:val="00AD5562"/>
    <w:rsid w:val="00AF096C"/>
    <w:rsid w:val="00AF20E4"/>
    <w:rsid w:val="00AF2559"/>
    <w:rsid w:val="00B01D1E"/>
    <w:rsid w:val="00B0405B"/>
    <w:rsid w:val="00B10901"/>
    <w:rsid w:val="00B118C8"/>
    <w:rsid w:val="00B12C39"/>
    <w:rsid w:val="00B14059"/>
    <w:rsid w:val="00B24721"/>
    <w:rsid w:val="00B26346"/>
    <w:rsid w:val="00B3061D"/>
    <w:rsid w:val="00B307EC"/>
    <w:rsid w:val="00B32EB3"/>
    <w:rsid w:val="00B32F09"/>
    <w:rsid w:val="00B45650"/>
    <w:rsid w:val="00B45B76"/>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904"/>
    <w:rsid w:val="00C70A1B"/>
    <w:rsid w:val="00C7235C"/>
    <w:rsid w:val="00C75086"/>
    <w:rsid w:val="00C75E10"/>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72687"/>
    <w:rsid w:val="00D75004"/>
    <w:rsid w:val="00D9547A"/>
    <w:rsid w:val="00DA065B"/>
    <w:rsid w:val="00DA298A"/>
    <w:rsid w:val="00DA328D"/>
    <w:rsid w:val="00DB12D7"/>
    <w:rsid w:val="00DB1AF9"/>
    <w:rsid w:val="00DB7595"/>
    <w:rsid w:val="00DC2276"/>
    <w:rsid w:val="00DC611E"/>
    <w:rsid w:val="00DD6F81"/>
    <w:rsid w:val="00DD74FD"/>
    <w:rsid w:val="00E00D25"/>
    <w:rsid w:val="00E13756"/>
    <w:rsid w:val="00E16021"/>
    <w:rsid w:val="00E22BB2"/>
    <w:rsid w:val="00E379BF"/>
    <w:rsid w:val="00E440E3"/>
    <w:rsid w:val="00E51820"/>
    <w:rsid w:val="00E544FB"/>
    <w:rsid w:val="00E6348F"/>
    <w:rsid w:val="00E634D5"/>
    <w:rsid w:val="00E67584"/>
    <w:rsid w:val="00E70A46"/>
    <w:rsid w:val="00E73E69"/>
    <w:rsid w:val="00E766EA"/>
    <w:rsid w:val="00E81F11"/>
    <w:rsid w:val="00E93719"/>
    <w:rsid w:val="00E94AE7"/>
    <w:rsid w:val="00E950EA"/>
    <w:rsid w:val="00E966ED"/>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youtube.com/watch?v=1N8WsW9-QtE&amp;t=956s" TargetMode="External"/><Relationship Id="rId68" Type="http://schemas.openxmlformats.org/officeDocument/2006/relationships/hyperlink" Target="https://www.youtube.com/watch?v=wbYagbpCpoI"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www.youtube.com/watch?v=J15Ybdetzio"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0buMm5FIqgU&amp;t=33s" TargetMode="External"/><Relationship Id="rId69" Type="http://schemas.openxmlformats.org/officeDocument/2006/relationships/hyperlink" Target="https://www.youtube.com/watch?v=B7-7RcZCIb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computernetworking747640215.wordpress.com/2018/07/05/secure-shell-ssh-configuration-on-a-switch-and-router-in-packet-trace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youtube.com/watch?v=wQRZlKXn43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UcCTgWtRSd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80559-C252-4862-A4F4-332266995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980</TotalTime>
  <Pages>82</Pages>
  <Words>3311</Words>
  <Characters>18878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11</cp:revision>
  <dcterms:created xsi:type="dcterms:W3CDTF">2024-05-13T09:46:00Z</dcterms:created>
  <dcterms:modified xsi:type="dcterms:W3CDTF">2024-05-15T00:48:00Z</dcterms:modified>
</cp:coreProperties>
</file>