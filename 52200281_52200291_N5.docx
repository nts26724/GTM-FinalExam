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34A6E3F6" w:rsidR="00D05A1B" w:rsidRPr="00CC077B" w:rsidRDefault="00FE5D48" w:rsidP="00CC077B">
      <w:pPr>
        <w:spacing w:line="360" w:lineRule="auto"/>
        <w:jc w:val="center"/>
        <w:rPr>
          <w:sz w:val="48"/>
          <w:szCs w:val="48"/>
        </w:rPr>
      </w:pPr>
      <w:r>
        <w:rPr>
          <w:b/>
          <w:bCs/>
          <w:color w:val="000000"/>
          <w:sz w:val="48"/>
          <w:szCs w:val="48"/>
          <w:lang w:val="vi-VN"/>
        </w:rPr>
        <w:t>BÁO CÁO CUỐI KỲ</w:t>
      </w:r>
      <w:r w:rsidR="002A5326">
        <w:rPr>
          <w:b/>
          <w:bCs/>
          <w:color w:val="000000"/>
          <w:sz w:val="48"/>
          <w:szCs w:val="48"/>
        </w:rPr>
        <w:t xml:space="preserve">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27E3E963" w:rsidR="003218FF" w:rsidRPr="00CC077B" w:rsidRDefault="003218FF" w:rsidP="0027521D">
      <w:pPr>
        <w:pStyle w:val="Nidungvnbn"/>
        <w:ind w:firstLine="0"/>
        <w:rPr>
          <w:lang w:val="en"/>
        </w:rPr>
      </w:pP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436194">
      <w:pPr>
        <w:pStyle w:val="Tiucctrangmu"/>
        <w:rPr>
          <w:lang w:val="vi-VN"/>
        </w:rPr>
      </w:pPr>
      <w:bookmarkStart w:id="0" w:name="_Toc387692905"/>
      <w:r w:rsidRPr="00CC077B">
        <w:rPr>
          <w:lang w:val="vi-VN"/>
        </w:rPr>
        <w:lastRenderedPageBreak/>
        <w:t>LỜI CẢM ƠN</w:t>
      </w:r>
      <w:bookmarkEnd w:id="0"/>
    </w:p>
    <w:p w14:paraId="545F3FC2" w14:textId="463B09B4" w:rsidR="00436194" w:rsidRPr="00562AD1" w:rsidRDefault="005D79C2" w:rsidP="00FE5D48">
      <w:pPr>
        <w:pStyle w:val="Nidungvnbn"/>
        <w:rPr>
          <w:lang w:val="vi-VN"/>
        </w:rPr>
      </w:pPr>
      <w:r w:rsidRPr="00562AD1">
        <w:rPr>
          <w:lang w:val="vi-VN"/>
        </w:rPr>
        <w:t xml:space="preserve">Nhóm em xin gửi lời cảm ơn đến quý thầy, cô trong khoa Công nghệ thông tin đã tạo điều kiện để nhóm có cơ hội được tìm hiểu, </w:t>
      </w:r>
      <w:r w:rsidR="00B85FD5" w:rsidRPr="00562AD1">
        <w:rPr>
          <w:lang w:val="vi-VN"/>
        </w:rPr>
        <w:t xml:space="preserve">áp dụng thực tế những kiến thức đã học vào </w:t>
      </w:r>
      <w:r w:rsidR="009A6EE7" w:rsidRPr="00562AD1">
        <w:rPr>
          <w:lang w:val="vi-VN"/>
        </w:rPr>
        <w:t>báo cáo</w:t>
      </w:r>
      <w:r w:rsidR="008440C5" w:rsidRPr="00562AD1">
        <w:rPr>
          <w:lang w:val="vi-VN"/>
        </w:rPr>
        <w:t>. Từ đấy trau dồi, thấu hiểu</w:t>
      </w:r>
      <w:r w:rsidR="004136A4" w:rsidRPr="00562AD1">
        <w:rPr>
          <w:lang w:val="vi-VN"/>
        </w:rPr>
        <w:t xml:space="preserve"> sâu và học hỏ</w:t>
      </w:r>
      <w:r w:rsidR="00EC6967" w:rsidRPr="00562AD1">
        <w:rPr>
          <w:lang w:val="vi-VN"/>
        </w:rPr>
        <w:t>i thêm nhiều các kiến thức mới có tín</w:t>
      </w:r>
      <w:r w:rsidR="00436194" w:rsidRPr="00562AD1">
        <w:rPr>
          <w:lang w:val="vi-VN"/>
        </w:rPr>
        <w:t>h liên hệ với nội dung của bài.</w:t>
      </w:r>
    </w:p>
    <w:p w14:paraId="5C67133B" w14:textId="1418FBF0" w:rsidR="00436194" w:rsidRPr="00562AD1" w:rsidRDefault="00483369" w:rsidP="00FE5D48">
      <w:pPr>
        <w:pStyle w:val="Nidungvnbn"/>
        <w:rPr>
          <w:lang w:val="vi-VN"/>
        </w:rPr>
      </w:pPr>
      <w:r w:rsidRPr="00562AD1">
        <w:rPr>
          <w:lang w:val="vi-VN"/>
        </w:rPr>
        <w:t xml:space="preserve">Nhóm cũng xin gửi lời chân thành gửi đến </w:t>
      </w:r>
      <w:r w:rsidR="002434B3" w:rsidRPr="00562AD1">
        <w:rPr>
          <w:lang w:val="vi-VN"/>
        </w:rPr>
        <w:t xml:space="preserve">thầy Trương Đình Tú về những kiến thức, kinh nghiệm mà thầy đã chia sẻ, </w:t>
      </w:r>
      <w:r w:rsidR="00356ABB" w:rsidRPr="00562AD1">
        <w:rPr>
          <w:lang w:val="vi-VN"/>
        </w:rPr>
        <w:t xml:space="preserve">gợi ý và </w:t>
      </w:r>
      <w:r w:rsidR="00C1285F" w:rsidRPr="00562AD1">
        <w:rPr>
          <w:lang w:val="vi-VN"/>
        </w:rPr>
        <w:t xml:space="preserve">gợi mở cho sinh viên những nguồn tài liệu có thể tham </w:t>
      </w:r>
      <w:r w:rsidR="0034404C" w:rsidRPr="00562AD1">
        <w:rPr>
          <w:lang w:val="vi-VN"/>
        </w:rPr>
        <w:t xml:space="preserve">khảo và </w:t>
      </w:r>
      <w:r w:rsidR="00052CCA" w:rsidRPr="00562AD1">
        <w:rPr>
          <w:lang w:val="vi-VN"/>
        </w:rPr>
        <w:t>trải nghiệm rõ hơn về các quá trình mà những nội dung</w:t>
      </w:r>
      <w:r w:rsidR="00436194" w:rsidRPr="00562AD1">
        <w:rPr>
          <w:lang w:val="vi-VN"/>
        </w:rPr>
        <w:t xml:space="preserve"> môn học hoạt động như thế nào.</w:t>
      </w:r>
    </w:p>
    <w:p w14:paraId="340D3728" w14:textId="79B2D374" w:rsidR="00BB2B2A" w:rsidRPr="00562AD1" w:rsidRDefault="00E13756" w:rsidP="00FE5D48">
      <w:pPr>
        <w:pStyle w:val="Nidungvnbn"/>
        <w:rPr>
          <w:lang w:val="vi-VN"/>
        </w:rPr>
      </w:pPr>
      <w:r w:rsidRPr="00562AD1">
        <w:rPr>
          <w:lang w:val="vi-VN"/>
        </w:rPr>
        <w:t>Nhóm em xin chúc thầy có một sức khỏe</w:t>
      </w:r>
      <w:r w:rsidR="00C75E10" w:rsidRPr="00562AD1">
        <w:rPr>
          <w:lang w:val="vi-VN"/>
        </w:rPr>
        <w:t xml:space="preserve"> dồi dào, tràn đầy năng lượng tích cực, </w:t>
      </w:r>
      <w:r w:rsidR="00BF6D2E" w:rsidRPr="00562AD1">
        <w:rPr>
          <w:lang w:val="vi-VN"/>
        </w:rPr>
        <w:t xml:space="preserve">niềm hạnh phúc </w:t>
      </w:r>
      <w:r w:rsidR="00E544FB" w:rsidRPr="00562AD1">
        <w:rPr>
          <w:lang w:val="vi-VN"/>
        </w:rPr>
        <w:t xml:space="preserve">để tiếp tục </w:t>
      </w:r>
      <w:r w:rsidR="005B2928" w:rsidRPr="00562AD1">
        <w:rPr>
          <w:lang w:val="vi-VN"/>
        </w:rPr>
        <w:t xml:space="preserve">sự nghiệp giảng đường </w:t>
      </w:r>
      <w:r w:rsidR="001713D7" w:rsidRPr="00562AD1">
        <w:rPr>
          <w:lang w:val="vi-VN"/>
        </w:rPr>
        <w:t xml:space="preserve">đào tạo ra thêm những </w:t>
      </w:r>
      <w:r w:rsidR="00DB12D7" w:rsidRPr="00562AD1">
        <w:rPr>
          <w:lang w:val="vi-VN"/>
        </w:rPr>
        <w:t xml:space="preserve">thế hệ sinh viên </w:t>
      </w:r>
      <w:r w:rsidR="00FE5D48" w:rsidRPr="00562AD1">
        <w:rPr>
          <w:lang w:val="vi-VN"/>
        </w:rPr>
        <w:t>tài giỏi trong tương lai.</w:t>
      </w:r>
      <w:r w:rsidR="00BB2B2A" w:rsidRPr="00562AD1">
        <w:rPr>
          <w:lang w:val="vi-VN"/>
        </w:rPr>
        <w:br w:type="page"/>
      </w:r>
    </w:p>
    <w:p w14:paraId="7A09D7A3" w14:textId="0AD99B04" w:rsidR="003218FF" w:rsidRPr="00CC077B" w:rsidRDefault="00B118C8" w:rsidP="00436194">
      <w:pPr>
        <w:pStyle w:val="Tiucctrangmu"/>
        <w:rPr>
          <w:lang w:val="vi-VN"/>
        </w:rPr>
      </w:pPr>
      <w:r w:rsidRPr="00CC077B">
        <w:rPr>
          <w:lang w:val="vi-VN"/>
        </w:rPr>
        <w:lastRenderedPageBreak/>
        <w:t>ĐỒ ÁN</w:t>
      </w:r>
      <w:r w:rsidR="003218FF" w:rsidRPr="00CC077B">
        <w:rPr>
          <w:lang w:val="vi-VN"/>
        </w:rPr>
        <w:t xml:space="preserve"> ĐƯỢC HOÀN THÀNH</w:t>
      </w:r>
    </w:p>
    <w:p w14:paraId="66A28DCF" w14:textId="2D708BFC" w:rsidR="003218FF" w:rsidRPr="00CC077B" w:rsidRDefault="003218FF" w:rsidP="00436194">
      <w:pPr>
        <w:pStyle w:val="Tiucctrangmu"/>
        <w:rPr>
          <w:lang w:val="vi-VN"/>
        </w:rPr>
      </w:pPr>
      <w:r w:rsidRPr="00CC077B">
        <w:rPr>
          <w:lang w:val="vi-VN"/>
        </w:rPr>
        <w:t>TẠI TRƯỜNG ĐẠI HỌC TÔN ĐỨC THẮNG</w:t>
      </w:r>
    </w:p>
    <w:p w14:paraId="0527394F" w14:textId="1F20C26C"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2E65C90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2609C11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4609622D"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601FD869" w:rsidR="003218FF" w:rsidRPr="00CC077B" w:rsidRDefault="00436194" w:rsidP="00CC077B">
      <w:pPr>
        <w:autoSpaceDE w:val="0"/>
        <w:autoSpaceDN w:val="0"/>
        <w:adjustRightInd w:val="0"/>
        <w:spacing w:line="360" w:lineRule="auto"/>
        <w:ind w:left="3600"/>
        <w:jc w:val="center"/>
        <w:rPr>
          <w:i/>
          <w:sz w:val="26"/>
          <w:szCs w:val="26"/>
          <w:lang w:val="vi-VN"/>
        </w:rPr>
      </w:pPr>
      <w:r>
        <w:rPr>
          <w:i/>
          <w:sz w:val="26"/>
          <w:szCs w:val="26"/>
          <w:lang w:val="vi-VN"/>
        </w:rPr>
        <w:t>TP. Hồ Chí Minh, ngày</w:t>
      </w:r>
      <w:r w:rsidRPr="00562AD1">
        <w:rPr>
          <w:i/>
          <w:sz w:val="26"/>
          <w:szCs w:val="26"/>
          <w:lang w:val="vi-VN"/>
        </w:rPr>
        <w:t xml:space="preserve"> 14 </w:t>
      </w:r>
      <w:r>
        <w:rPr>
          <w:i/>
          <w:sz w:val="26"/>
          <w:szCs w:val="26"/>
          <w:lang w:val="vi-VN"/>
        </w:rPr>
        <w:t>thán</w:t>
      </w:r>
      <w:r w:rsidRPr="00562AD1">
        <w:rPr>
          <w:i/>
          <w:sz w:val="26"/>
          <w:szCs w:val="26"/>
          <w:lang w:val="vi-VN"/>
        </w:rPr>
        <w:t xml:space="preserve"> 5</w:t>
      </w:r>
      <w:r>
        <w:rPr>
          <w:i/>
          <w:sz w:val="26"/>
          <w:szCs w:val="26"/>
          <w:lang w:val="vi-VN"/>
        </w:rPr>
        <w:t xml:space="preserve"> năm</w:t>
      </w:r>
      <w:r w:rsidRPr="00562AD1">
        <w:rPr>
          <w:i/>
          <w:sz w:val="26"/>
          <w:szCs w:val="26"/>
          <w:lang w:val="vi-VN"/>
        </w:rPr>
        <w:t xml:space="preserve"> 2024</w:t>
      </w:r>
      <w:r w:rsidR="003218FF" w:rsidRPr="00CC077B">
        <w:rPr>
          <w:i/>
          <w:sz w:val="26"/>
          <w:szCs w:val="26"/>
          <w:lang w:val="vi-VN"/>
        </w:rPr>
        <w:t xml:space="preserve"> </w:t>
      </w:r>
    </w:p>
    <w:p w14:paraId="4A5C98CC" w14:textId="60D56AAA"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5C327888" w:rsidR="00776AFC" w:rsidRPr="00CC077B" w:rsidRDefault="00B10AB6" w:rsidP="00CC077B">
      <w:pPr>
        <w:tabs>
          <w:tab w:val="center" w:pos="6379"/>
        </w:tabs>
        <w:spacing w:after="200" w:line="360" w:lineRule="auto"/>
        <w:rPr>
          <w:i/>
          <w:sz w:val="26"/>
          <w:szCs w:val="26"/>
          <w:lang w:val="vi-VN"/>
        </w:rPr>
      </w:pPr>
      <w:r>
        <w:rPr>
          <w:i/>
          <w:noProof/>
          <w:sz w:val="26"/>
          <w:szCs w:val="26"/>
        </w:rPr>
        <w:drawing>
          <wp:anchor distT="0" distB="0" distL="114300" distR="114300" simplePos="0" relativeHeight="251756544" behindDoc="0" locked="0" layoutInCell="1" allowOverlap="1" wp14:anchorId="2AFB1B69" wp14:editId="50309521">
            <wp:simplePos x="0" y="0"/>
            <wp:positionH relativeFrom="page">
              <wp:posOffset>3834126</wp:posOffset>
            </wp:positionH>
            <wp:positionV relativeFrom="page">
              <wp:posOffset>6099175</wp:posOffset>
            </wp:positionV>
            <wp:extent cx="2930572" cy="1892226"/>
            <wp:effectExtent l="0" t="0" r="0" b="0"/>
            <wp:wrapTight wrapText="bothSides">
              <wp:wrapPolygon edited="0">
                <wp:start x="10812" y="1740"/>
                <wp:lineTo x="9548" y="2175"/>
                <wp:lineTo x="9408" y="3263"/>
                <wp:lineTo x="10110" y="5656"/>
                <wp:lineTo x="9829" y="9136"/>
                <wp:lineTo x="9267" y="12616"/>
                <wp:lineTo x="3791" y="14574"/>
                <wp:lineTo x="2387" y="15227"/>
                <wp:lineTo x="2387" y="17837"/>
                <wp:lineTo x="3089" y="19577"/>
                <wp:lineTo x="5476" y="20230"/>
                <wp:lineTo x="6459" y="20230"/>
                <wp:lineTo x="6459" y="19577"/>
                <wp:lineTo x="19938" y="18054"/>
                <wp:lineTo x="20781" y="17619"/>
                <wp:lineTo x="18956" y="16097"/>
                <wp:lineTo x="19096" y="15009"/>
                <wp:lineTo x="16709" y="13921"/>
                <wp:lineTo x="10812" y="12616"/>
                <wp:lineTo x="15164" y="9136"/>
                <wp:lineTo x="16007" y="9136"/>
                <wp:lineTo x="15867" y="8266"/>
                <wp:lineTo x="14462" y="5656"/>
                <wp:lineTo x="11654" y="1740"/>
                <wp:lineTo x="10812" y="174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_edi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0572" cy="1892226"/>
                    </a:xfrm>
                    <a:prstGeom prst="rect">
                      <a:avLst/>
                    </a:prstGeom>
                  </pic:spPr>
                </pic:pic>
              </a:graphicData>
            </a:graphic>
            <wp14:sizeRelH relativeFrom="margin">
              <wp14:pctWidth>0</wp14:pctWidth>
            </wp14:sizeRelH>
            <wp14:sizeRelV relativeFrom="margin">
              <wp14:pctHeight>0</wp14:pctHeight>
            </wp14:sizeRelV>
          </wp:anchor>
        </w:drawing>
      </w:r>
      <w:r w:rsidR="00BB2B2A" w:rsidRPr="00CC077B">
        <w:rPr>
          <w:i/>
          <w:sz w:val="26"/>
          <w:szCs w:val="26"/>
          <w:lang w:val="vi-VN"/>
        </w:rPr>
        <w:tab/>
      </w:r>
      <w:r w:rsidR="003218FF" w:rsidRPr="00CC077B">
        <w:rPr>
          <w:i/>
          <w:sz w:val="26"/>
          <w:szCs w:val="26"/>
          <w:lang w:val="vi-VN"/>
        </w:rPr>
        <w:t>(ký tên và ghi rõ họ tên)</w:t>
      </w:r>
    </w:p>
    <w:p w14:paraId="13068FFA" w14:textId="03B89B82" w:rsidR="00B10AB6" w:rsidRPr="00CC077B" w:rsidRDefault="00711FBC" w:rsidP="00B10AB6">
      <w:pPr>
        <w:tabs>
          <w:tab w:val="center" w:pos="6379"/>
        </w:tabs>
        <w:spacing w:after="200" w:line="360" w:lineRule="auto"/>
        <w:rPr>
          <w:i/>
          <w:sz w:val="26"/>
          <w:szCs w:val="26"/>
          <w:lang w:val="vi-VN"/>
        </w:rPr>
      </w:pPr>
      <w:r>
        <w:rPr>
          <w:i/>
          <w:sz w:val="26"/>
          <w:szCs w:val="26"/>
          <w:lang w:val="vi-VN"/>
        </w:rPr>
        <w:tab/>
      </w:r>
    </w:p>
    <w:p w14:paraId="5D8076D9" w14:textId="75AF449B"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br w:type="page"/>
      </w:r>
    </w:p>
    <w:p w14:paraId="245C44EA" w14:textId="77777777" w:rsidR="00B118C8" w:rsidRPr="00CC077B" w:rsidRDefault="00B118C8" w:rsidP="00B10AB6">
      <w:pPr>
        <w:pStyle w:val="Tiucctrangmu"/>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66C70782" w14:textId="721D8F52"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1887FAE7" w14:textId="77777777" w:rsidR="00B10AB6" w:rsidRDefault="00B10AB6">
      <w:pPr>
        <w:spacing w:after="200" w:line="276" w:lineRule="auto"/>
        <w:rPr>
          <w:b/>
          <w:sz w:val="32"/>
          <w:szCs w:val="32"/>
          <w:lang w:val="vi-VN"/>
        </w:rPr>
      </w:pPr>
      <w:bookmarkStart w:id="2" w:name="_Toc387692907"/>
      <w:r>
        <w:rPr>
          <w:lang w:val="vi-VN"/>
        </w:rPr>
        <w:br w:type="page"/>
      </w:r>
    </w:p>
    <w:p w14:paraId="63E867A6" w14:textId="06A154DF" w:rsidR="00291721" w:rsidRPr="00CC077B" w:rsidRDefault="00BB2B2A" w:rsidP="00B10AB6">
      <w:pPr>
        <w:pStyle w:val="Tiucctrangmu"/>
        <w:rPr>
          <w:lang w:val="vi-VN"/>
        </w:rPr>
      </w:pPr>
      <w:r w:rsidRPr="00CC077B">
        <w:rPr>
          <w:lang w:val="vi-VN"/>
        </w:rPr>
        <w:lastRenderedPageBreak/>
        <w:t>TÓM TẮT</w:t>
      </w:r>
      <w:bookmarkEnd w:id="2"/>
    </w:p>
    <w:p w14:paraId="60E255AB" w14:textId="46A4AE8A" w:rsidR="002A5326" w:rsidRPr="00562AD1" w:rsidRDefault="00776AFC" w:rsidP="00B10AB6">
      <w:pPr>
        <w:pStyle w:val="Nidungvnbn"/>
        <w:rPr>
          <w:lang w:val="vi-VN"/>
        </w:rPr>
      </w:pPr>
      <w:r w:rsidRPr="00562AD1">
        <w:rPr>
          <w:lang w:val="vi-VN"/>
        </w:rPr>
        <w:t>Đồ án về việc thiết kế và triển khai hệ thống mạng máy tính cho một Doanh nghiệp có trụ sở chính ở TPHCM, và 2 chi nhánh (Một ở Đà nẵng, và một ở Hà nội).</w:t>
      </w:r>
    </w:p>
    <w:p w14:paraId="52A94B38" w14:textId="4EAA251A" w:rsidR="00776AFC" w:rsidRPr="00562AD1" w:rsidRDefault="002A5326" w:rsidP="00B10AB6">
      <w:pPr>
        <w:pStyle w:val="Nidungvnbn"/>
        <w:rPr>
          <w:lang w:val="vi-VN"/>
        </w:rPr>
      </w:pPr>
      <w:r w:rsidRPr="00562AD1">
        <w:rPr>
          <w:lang w:val="vi-VN"/>
        </w:rPr>
        <w:t xml:space="preserve">Trong quá trình thực hiện đồ án thì sẽ áp dụng </w:t>
      </w:r>
      <w:r w:rsidR="00776AFC" w:rsidRPr="00562AD1">
        <w:rPr>
          <w:lang w:val="vi-VN"/>
        </w:rPr>
        <w:t>theo mô hình Leaf-Spine và sử dụng các kỹ thuật hiện đại như chia VLAN, inter-V</w:t>
      </w:r>
      <w:r w:rsidR="009463B6" w:rsidRPr="00562AD1">
        <w:rPr>
          <w:lang w:val="vi-VN"/>
        </w:rPr>
        <w:t>LAN, STP, EtherChannel, DHCPv4,</w:t>
      </w:r>
      <w:r w:rsidR="009463B6">
        <w:rPr>
          <w:lang w:val="vi-VN"/>
        </w:rPr>
        <w:t xml:space="preserve"> </w:t>
      </w:r>
      <w:r w:rsidR="00776AFC" w:rsidRPr="00562AD1">
        <w:rPr>
          <w:lang w:val="vi-VN"/>
        </w:rPr>
        <w:t>và định</w:t>
      </w:r>
      <w:r w:rsidR="008B4338" w:rsidRPr="00562AD1">
        <w:rPr>
          <w:lang w:val="vi-VN"/>
        </w:rPr>
        <w:t xml:space="preserve"> tuyến động bằng OSPF</w:t>
      </w:r>
      <w:r w:rsidR="00776AFC" w:rsidRPr="00562AD1">
        <w:rPr>
          <w:lang w:val="vi-VN"/>
        </w:rPr>
        <w:t xml:space="preserve">. Sử dụng các kỹ thuật chia subnet và VLSM giúp tối </w:t>
      </w:r>
      <w:r w:rsidR="008B4338" w:rsidRPr="00562AD1">
        <w:rPr>
          <w:lang w:val="vi-VN"/>
        </w:rPr>
        <w:t>ưu hóa việc sử dụng địa chỉ IP.</w:t>
      </w:r>
    </w:p>
    <w:p w14:paraId="73C86908" w14:textId="53BB95D2" w:rsidR="00776AFC" w:rsidRPr="00776AFC" w:rsidRDefault="00776AFC" w:rsidP="00B10AB6">
      <w:pPr>
        <w:pStyle w:val="Nidungvnbn"/>
        <w:rPr>
          <w:lang w:val="vi-VN"/>
        </w:rPr>
      </w:pPr>
      <w:r w:rsidRPr="00776AFC">
        <w:rPr>
          <w:lang w:val="vi-VN"/>
        </w:rPr>
        <w:t>Mạng được thiết kế có tính dự phòng cao thông qua việc sử dụng</w:t>
      </w:r>
      <w:r w:rsidR="008B4338">
        <w:rPr>
          <w:lang w:val="vi-VN"/>
        </w:rPr>
        <w:t xml:space="preserve"> VTP,</w:t>
      </w:r>
      <w:r w:rsidRPr="00776AFC">
        <w:rPr>
          <w:lang w:val="vi-VN"/>
        </w:rPr>
        <w:t xml:space="preserve">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lang w:val="vi-VN"/>
        </w:rPr>
        <w:t>le từ/đến server.</w:t>
      </w:r>
    </w:p>
    <w:p w14:paraId="712E7F5E" w14:textId="4BD75310" w:rsidR="00DB7595" w:rsidRPr="00596AA1" w:rsidRDefault="00776AFC" w:rsidP="00B10AB6">
      <w:pPr>
        <w:pStyle w:val="Nidungvnbn"/>
        <w:rPr>
          <w:lang w:val="vi-VN"/>
        </w:rPr>
        <w:sectPr w:rsidR="00DB7595" w:rsidRPr="00596AA1" w:rsidSect="00B118C8">
          <w:headerReference w:type="default" r:id="rId11"/>
          <w:pgSz w:w="12240" w:h="15840"/>
          <w:pgMar w:top="1985" w:right="1134" w:bottom="1701" w:left="1985" w:header="720" w:footer="720" w:gutter="0"/>
          <w:pgNumType w:fmt="lowerRoman" w:start="1"/>
          <w:cols w:space="720"/>
          <w:docGrid w:linePitch="360"/>
        </w:sectPr>
      </w:pPr>
      <w:r w:rsidRPr="00776AFC">
        <w:rPr>
          <w:lang w:val="vi-VN"/>
        </w:rPr>
        <w:t xml:space="preserve">Ngoài ra, việc triển khai phủ sóng wifi và các cấu hình bảo mật cơ bản như </w:t>
      </w:r>
      <w:r w:rsidR="00E505F5">
        <w:rPr>
          <w:lang w:val="vi-VN"/>
        </w:rPr>
        <w:t>Telnet, SSH, Port Security</w:t>
      </w:r>
      <w:r w:rsidR="00E505F5" w:rsidRPr="00E505F5">
        <w:rPr>
          <w:lang w:val="vi-VN"/>
        </w:rPr>
        <w:t xml:space="preserve"> </w:t>
      </w:r>
      <w:r w:rsidRPr="00776AFC">
        <w:rPr>
          <w:lang w:val="vi-VN"/>
        </w:rPr>
        <w:t>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lang w:val="vi-VN"/>
        </w:rPr>
        <w:br w:type="page"/>
      </w:r>
    </w:p>
    <w:p w14:paraId="1FD92F76" w14:textId="77777777" w:rsidR="007E6AB9" w:rsidRPr="00B10AB6" w:rsidRDefault="007E6AB9" w:rsidP="00B10AB6">
      <w:pPr>
        <w:pStyle w:val="Tiucctrangmu"/>
      </w:pPr>
      <w:bookmarkStart w:id="3" w:name="_Toc387692908"/>
      <w:r w:rsidRPr="00B10AB6">
        <w:lastRenderedPageBreak/>
        <w:t>MỤC LỤC</w:t>
      </w:r>
      <w:bookmarkEnd w:id="3"/>
    </w:p>
    <w:sdt>
      <w:sdtPr>
        <w:id w:val="-639417816"/>
        <w:docPartObj>
          <w:docPartGallery w:val="Table of Contents"/>
          <w:docPartUnique/>
        </w:docPartObj>
      </w:sdtPr>
      <w:sdtEndPr>
        <w:rPr>
          <w:b/>
          <w:bCs/>
          <w:noProof/>
        </w:rPr>
      </w:sdtEndPr>
      <w:sdtContent>
        <w:p w14:paraId="18AEC059" w14:textId="05D171A8" w:rsidR="00F05161" w:rsidRDefault="00F05161" w:rsidP="00B10AB6"/>
        <w:bookmarkStart w:id="4" w:name="_GoBack"/>
        <w:bookmarkEnd w:id="4"/>
        <w:p w14:paraId="1C2DA5BF" w14:textId="6C4949E2" w:rsidR="00354225" w:rsidRDefault="00F05161">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6680698" w:history="1">
            <w:r w:rsidR="00354225" w:rsidRPr="00F50355">
              <w:rPr>
                <w:rStyle w:val="Hyperlink"/>
                <w:noProof/>
              </w:rPr>
              <w:t>Chương 1 GIỚI THIỆU VÀ KHẢO SÁT</w:t>
            </w:r>
            <w:r w:rsidR="00354225">
              <w:rPr>
                <w:noProof/>
                <w:webHidden/>
              </w:rPr>
              <w:tab/>
            </w:r>
            <w:r w:rsidR="00354225">
              <w:rPr>
                <w:noProof/>
                <w:webHidden/>
              </w:rPr>
              <w:fldChar w:fldCharType="begin"/>
            </w:r>
            <w:r w:rsidR="00354225">
              <w:rPr>
                <w:noProof/>
                <w:webHidden/>
              </w:rPr>
              <w:instrText xml:space="preserve"> PAGEREF _Toc166680698 \h </w:instrText>
            </w:r>
            <w:r w:rsidR="00354225">
              <w:rPr>
                <w:noProof/>
                <w:webHidden/>
              </w:rPr>
            </w:r>
            <w:r w:rsidR="00354225">
              <w:rPr>
                <w:noProof/>
                <w:webHidden/>
              </w:rPr>
              <w:fldChar w:fldCharType="separate"/>
            </w:r>
            <w:r w:rsidR="00354225">
              <w:rPr>
                <w:noProof/>
                <w:webHidden/>
              </w:rPr>
              <w:t>6</w:t>
            </w:r>
            <w:r w:rsidR="00354225">
              <w:rPr>
                <w:noProof/>
                <w:webHidden/>
              </w:rPr>
              <w:fldChar w:fldCharType="end"/>
            </w:r>
          </w:hyperlink>
        </w:p>
        <w:p w14:paraId="1E3C4C1B" w14:textId="5509ED23"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699" w:history="1">
            <w:r w:rsidRPr="00F50355">
              <w:rPr>
                <w:rStyle w:val="Hyperlink"/>
                <w:noProof/>
              </w:rPr>
              <w:t>1.1 Giới thiệu đề tài</w:t>
            </w:r>
            <w:r>
              <w:rPr>
                <w:noProof/>
                <w:webHidden/>
              </w:rPr>
              <w:tab/>
            </w:r>
            <w:r>
              <w:rPr>
                <w:noProof/>
                <w:webHidden/>
              </w:rPr>
              <w:fldChar w:fldCharType="begin"/>
            </w:r>
            <w:r>
              <w:rPr>
                <w:noProof/>
                <w:webHidden/>
              </w:rPr>
              <w:instrText xml:space="preserve"> PAGEREF _Toc166680699 \h </w:instrText>
            </w:r>
            <w:r>
              <w:rPr>
                <w:noProof/>
                <w:webHidden/>
              </w:rPr>
            </w:r>
            <w:r>
              <w:rPr>
                <w:noProof/>
                <w:webHidden/>
              </w:rPr>
              <w:fldChar w:fldCharType="separate"/>
            </w:r>
            <w:r>
              <w:rPr>
                <w:noProof/>
                <w:webHidden/>
              </w:rPr>
              <w:t>6</w:t>
            </w:r>
            <w:r>
              <w:rPr>
                <w:noProof/>
                <w:webHidden/>
              </w:rPr>
              <w:fldChar w:fldCharType="end"/>
            </w:r>
          </w:hyperlink>
        </w:p>
        <w:p w14:paraId="0A4078BC" w14:textId="167703AF"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00" w:history="1">
            <w:r w:rsidRPr="00F50355">
              <w:rPr>
                <w:rStyle w:val="Hyperlink"/>
                <w:noProof/>
              </w:rPr>
              <w:t>1.2 Mô tả đề tài</w:t>
            </w:r>
            <w:r>
              <w:rPr>
                <w:noProof/>
                <w:webHidden/>
              </w:rPr>
              <w:tab/>
            </w:r>
            <w:r>
              <w:rPr>
                <w:noProof/>
                <w:webHidden/>
              </w:rPr>
              <w:fldChar w:fldCharType="begin"/>
            </w:r>
            <w:r>
              <w:rPr>
                <w:noProof/>
                <w:webHidden/>
              </w:rPr>
              <w:instrText xml:space="preserve"> PAGEREF _Toc166680700 \h </w:instrText>
            </w:r>
            <w:r>
              <w:rPr>
                <w:noProof/>
                <w:webHidden/>
              </w:rPr>
            </w:r>
            <w:r>
              <w:rPr>
                <w:noProof/>
                <w:webHidden/>
              </w:rPr>
              <w:fldChar w:fldCharType="separate"/>
            </w:r>
            <w:r>
              <w:rPr>
                <w:noProof/>
                <w:webHidden/>
              </w:rPr>
              <w:t>6</w:t>
            </w:r>
            <w:r>
              <w:rPr>
                <w:noProof/>
                <w:webHidden/>
              </w:rPr>
              <w:fldChar w:fldCharType="end"/>
            </w:r>
          </w:hyperlink>
        </w:p>
        <w:p w14:paraId="66647E5D" w14:textId="1BDA839D" w:rsidR="00354225" w:rsidRDefault="00354225">
          <w:pPr>
            <w:pStyle w:val="TOC1"/>
            <w:tabs>
              <w:tab w:val="right" w:leader="dot" w:pos="9111"/>
            </w:tabs>
            <w:rPr>
              <w:rFonts w:asciiTheme="minorHAnsi" w:eastAsiaTheme="minorEastAsia" w:hAnsiTheme="minorHAnsi" w:cstheme="minorBidi"/>
              <w:noProof/>
              <w:sz w:val="22"/>
              <w:szCs w:val="22"/>
            </w:rPr>
          </w:pPr>
          <w:hyperlink w:anchor="_Toc166680701" w:history="1">
            <w:r w:rsidRPr="00F50355">
              <w:rPr>
                <w:rStyle w:val="Hyperlink"/>
                <w:noProof/>
              </w:rPr>
              <w:t>Chương 2 MÔ HÌNH HỆ THỐNG</w:t>
            </w:r>
            <w:r>
              <w:rPr>
                <w:noProof/>
                <w:webHidden/>
              </w:rPr>
              <w:tab/>
            </w:r>
            <w:r>
              <w:rPr>
                <w:noProof/>
                <w:webHidden/>
              </w:rPr>
              <w:fldChar w:fldCharType="begin"/>
            </w:r>
            <w:r>
              <w:rPr>
                <w:noProof/>
                <w:webHidden/>
              </w:rPr>
              <w:instrText xml:space="preserve"> PAGEREF _Toc166680701 \h </w:instrText>
            </w:r>
            <w:r>
              <w:rPr>
                <w:noProof/>
                <w:webHidden/>
              </w:rPr>
            </w:r>
            <w:r>
              <w:rPr>
                <w:noProof/>
                <w:webHidden/>
              </w:rPr>
              <w:fldChar w:fldCharType="separate"/>
            </w:r>
            <w:r>
              <w:rPr>
                <w:noProof/>
                <w:webHidden/>
              </w:rPr>
              <w:t>7</w:t>
            </w:r>
            <w:r>
              <w:rPr>
                <w:noProof/>
                <w:webHidden/>
              </w:rPr>
              <w:fldChar w:fldCharType="end"/>
            </w:r>
          </w:hyperlink>
        </w:p>
        <w:p w14:paraId="3850AD39" w14:textId="5681BBE0"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02" w:history="1">
            <w:r w:rsidRPr="00F50355">
              <w:rPr>
                <w:rStyle w:val="Hyperlink"/>
                <w:noProof/>
              </w:rPr>
              <w:t>2.1  Sơ đồ luận lý (Logical Topology)</w:t>
            </w:r>
            <w:r>
              <w:rPr>
                <w:noProof/>
                <w:webHidden/>
              </w:rPr>
              <w:tab/>
            </w:r>
            <w:r>
              <w:rPr>
                <w:noProof/>
                <w:webHidden/>
              </w:rPr>
              <w:fldChar w:fldCharType="begin"/>
            </w:r>
            <w:r>
              <w:rPr>
                <w:noProof/>
                <w:webHidden/>
              </w:rPr>
              <w:instrText xml:space="preserve"> PAGEREF _Toc166680702 \h </w:instrText>
            </w:r>
            <w:r>
              <w:rPr>
                <w:noProof/>
                <w:webHidden/>
              </w:rPr>
            </w:r>
            <w:r>
              <w:rPr>
                <w:noProof/>
                <w:webHidden/>
              </w:rPr>
              <w:fldChar w:fldCharType="separate"/>
            </w:r>
            <w:r>
              <w:rPr>
                <w:noProof/>
                <w:webHidden/>
              </w:rPr>
              <w:t>7</w:t>
            </w:r>
            <w:r>
              <w:rPr>
                <w:noProof/>
                <w:webHidden/>
              </w:rPr>
              <w:fldChar w:fldCharType="end"/>
            </w:r>
          </w:hyperlink>
        </w:p>
        <w:p w14:paraId="0A122BB7" w14:textId="04FA1B55"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03" w:history="1">
            <w:r w:rsidRPr="00F50355">
              <w:rPr>
                <w:rStyle w:val="Hyperlink"/>
                <w:noProof/>
              </w:rPr>
              <w:t>2.2 Sơ đồ vật lý (Physical Topology)</w:t>
            </w:r>
            <w:r>
              <w:rPr>
                <w:noProof/>
                <w:webHidden/>
              </w:rPr>
              <w:tab/>
            </w:r>
            <w:r>
              <w:rPr>
                <w:noProof/>
                <w:webHidden/>
              </w:rPr>
              <w:fldChar w:fldCharType="begin"/>
            </w:r>
            <w:r>
              <w:rPr>
                <w:noProof/>
                <w:webHidden/>
              </w:rPr>
              <w:instrText xml:space="preserve"> PAGEREF _Toc166680703 \h </w:instrText>
            </w:r>
            <w:r>
              <w:rPr>
                <w:noProof/>
                <w:webHidden/>
              </w:rPr>
            </w:r>
            <w:r>
              <w:rPr>
                <w:noProof/>
                <w:webHidden/>
              </w:rPr>
              <w:fldChar w:fldCharType="separate"/>
            </w:r>
            <w:r>
              <w:rPr>
                <w:noProof/>
                <w:webHidden/>
              </w:rPr>
              <w:t>7</w:t>
            </w:r>
            <w:r>
              <w:rPr>
                <w:noProof/>
                <w:webHidden/>
              </w:rPr>
              <w:fldChar w:fldCharType="end"/>
            </w:r>
          </w:hyperlink>
        </w:p>
        <w:p w14:paraId="7623D44F" w14:textId="455E89AA" w:rsidR="00354225" w:rsidRDefault="00354225">
          <w:pPr>
            <w:pStyle w:val="TOC1"/>
            <w:tabs>
              <w:tab w:val="right" w:leader="dot" w:pos="9111"/>
            </w:tabs>
            <w:rPr>
              <w:rFonts w:asciiTheme="minorHAnsi" w:eastAsiaTheme="minorEastAsia" w:hAnsiTheme="minorHAnsi" w:cstheme="minorBidi"/>
              <w:noProof/>
              <w:sz w:val="22"/>
              <w:szCs w:val="22"/>
            </w:rPr>
          </w:pPr>
          <w:hyperlink w:anchor="_Toc166680704" w:history="1">
            <w:r w:rsidRPr="00F50355">
              <w:rPr>
                <w:rStyle w:val="Hyperlink"/>
                <w:noProof/>
              </w:rPr>
              <w:t>Chương 3 THÔNG TIN CÀI ĐẶT CẤU HÌNH HỆ THỐNG</w:t>
            </w:r>
            <w:r>
              <w:rPr>
                <w:noProof/>
                <w:webHidden/>
              </w:rPr>
              <w:tab/>
            </w:r>
            <w:r>
              <w:rPr>
                <w:noProof/>
                <w:webHidden/>
              </w:rPr>
              <w:fldChar w:fldCharType="begin"/>
            </w:r>
            <w:r>
              <w:rPr>
                <w:noProof/>
                <w:webHidden/>
              </w:rPr>
              <w:instrText xml:space="preserve"> PAGEREF _Toc166680704 \h </w:instrText>
            </w:r>
            <w:r>
              <w:rPr>
                <w:noProof/>
                <w:webHidden/>
              </w:rPr>
            </w:r>
            <w:r>
              <w:rPr>
                <w:noProof/>
                <w:webHidden/>
              </w:rPr>
              <w:fldChar w:fldCharType="separate"/>
            </w:r>
            <w:r>
              <w:rPr>
                <w:noProof/>
                <w:webHidden/>
              </w:rPr>
              <w:t>9</w:t>
            </w:r>
            <w:r>
              <w:rPr>
                <w:noProof/>
                <w:webHidden/>
              </w:rPr>
              <w:fldChar w:fldCharType="end"/>
            </w:r>
          </w:hyperlink>
        </w:p>
        <w:p w14:paraId="5794C9D1" w14:textId="6D1017FD"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05" w:history="1">
            <w:r w:rsidRPr="00F50355">
              <w:rPr>
                <w:rStyle w:val="Hyperlink"/>
                <w:noProof/>
              </w:rPr>
              <w:t>3.1 Thông tin kết nối port trong hệ thống</w:t>
            </w:r>
            <w:r>
              <w:rPr>
                <w:noProof/>
                <w:webHidden/>
              </w:rPr>
              <w:tab/>
            </w:r>
            <w:r>
              <w:rPr>
                <w:noProof/>
                <w:webHidden/>
              </w:rPr>
              <w:fldChar w:fldCharType="begin"/>
            </w:r>
            <w:r>
              <w:rPr>
                <w:noProof/>
                <w:webHidden/>
              </w:rPr>
              <w:instrText xml:space="preserve"> PAGEREF _Toc166680705 \h </w:instrText>
            </w:r>
            <w:r>
              <w:rPr>
                <w:noProof/>
                <w:webHidden/>
              </w:rPr>
            </w:r>
            <w:r>
              <w:rPr>
                <w:noProof/>
                <w:webHidden/>
              </w:rPr>
              <w:fldChar w:fldCharType="separate"/>
            </w:r>
            <w:r>
              <w:rPr>
                <w:noProof/>
                <w:webHidden/>
              </w:rPr>
              <w:t>9</w:t>
            </w:r>
            <w:r>
              <w:rPr>
                <w:noProof/>
                <w:webHidden/>
              </w:rPr>
              <w:fldChar w:fldCharType="end"/>
            </w:r>
          </w:hyperlink>
        </w:p>
        <w:p w14:paraId="020F3F28" w14:textId="16A2D613"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06" w:history="1">
            <w:r w:rsidRPr="00F50355">
              <w:rPr>
                <w:rStyle w:val="Hyperlink"/>
                <w:noProof/>
              </w:rPr>
              <w:t>3.1.1 Trụ sở chính – TP.HCM:</w:t>
            </w:r>
            <w:r>
              <w:rPr>
                <w:noProof/>
                <w:webHidden/>
              </w:rPr>
              <w:tab/>
            </w:r>
            <w:r>
              <w:rPr>
                <w:noProof/>
                <w:webHidden/>
              </w:rPr>
              <w:fldChar w:fldCharType="begin"/>
            </w:r>
            <w:r>
              <w:rPr>
                <w:noProof/>
                <w:webHidden/>
              </w:rPr>
              <w:instrText xml:space="preserve"> PAGEREF _Toc166680706 \h </w:instrText>
            </w:r>
            <w:r>
              <w:rPr>
                <w:noProof/>
                <w:webHidden/>
              </w:rPr>
            </w:r>
            <w:r>
              <w:rPr>
                <w:noProof/>
                <w:webHidden/>
              </w:rPr>
              <w:fldChar w:fldCharType="separate"/>
            </w:r>
            <w:r>
              <w:rPr>
                <w:noProof/>
                <w:webHidden/>
              </w:rPr>
              <w:t>9</w:t>
            </w:r>
            <w:r>
              <w:rPr>
                <w:noProof/>
                <w:webHidden/>
              </w:rPr>
              <w:fldChar w:fldCharType="end"/>
            </w:r>
          </w:hyperlink>
        </w:p>
        <w:p w14:paraId="1DF6880C" w14:textId="52C2D244"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07" w:history="1">
            <w:r w:rsidRPr="00F50355">
              <w:rPr>
                <w:rStyle w:val="Hyperlink"/>
                <w:noProof/>
                <w:lang w:val="vi-VN"/>
              </w:rPr>
              <w:t>3.1.2</w:t>
            </w:r>
            <w:r w:rsidRPr="00F50355">
              <w:rPr>
                <w:rStyle w:val="Hyperlink"/>
                <w:noProof/>
              </w:rPr>
              <w:t xml:space="preserve"> Chi nhánh </w:t>
            </w:r>
            <w:r w:rsidRPr="00F50355">
              <w:rPr>
                <w:rStyle w:val="Hyperlink"/>
                <w:noProof/>
                <w:lang w:val="vi-VN"/>
              </w:rPr>
              <w:t>1</w:t>
            </w:r>
            <w:r w:rsidRPr="00F50355">
              <w:rPr>
                <w:rStyle w:val="Hyperlink"/>
                <w:noProof/>
              </w:rPr>
              <w:t xml:space="preserve"> – </w:t>
            </w:r>
            <w:r w:rsidRPr="00F50355">
              <w:rPr>
                <w:rStyle w:val="Hyperlink"/>
                <w:noProof/>
                <w:lang w:val="vi-VN"/>
              </w:rPr>
              <w:t>ĐÀ NẴNG</w:t>
            </w:r>
            <w:r>
              <w:rPr>
                <w:noProof/>
                <w:webHidden/>
              </w:rPr>
              <w:tab/>
            </w:r>
            <w:r>
              <w:rPr>
                <w:noProof/>
                <w:webHidden/>
              </w:rPr>
              <w:fldChar w:fldCharType="begin"/>
            </w:r>
            <w:r>
              <w:rPr>
                <w:noProof/>
                <w:webHidden/>
              </w:rPr>
              <w:instrText xml:space="preserve"> PAGEREF _Toc166680707 \h </w:instrText>
            </w:r>
            <w:r>
              <w:rPr>
                <w:noProof/>
                <w:webHidden/>
              </w:rPr>
            </w:r>
            <w:r>
              <w:rPr>
                <w:noProof/>
                <w:webHidden/>
              </w:rPr>
              <w:fldChar w:fldCharType="separate"/>
            </w:r>
            <w:r>
              <w:rPr>
                <w:noProof/>
                <w:webHidden/>
              </w:rPr>
              <w:t>9</w:t>
            </w:r>
            <w:r>
              <w:rPr>
                <w:noProof/>
                <w:webHidden/>
              </w:rPr>
              <w:fldChar w:fldCharType="end"/>
            </w:r>
          </w:hyperlink>
        </w:p>
        <w:p w14:paraId="15CDF5C7" w14:textId="77B549E5"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08" w:history="1">
            <w:r w:rsidRPr="00F50355">
              <w:rPr>
                <w:rStyle w:val="Hyperlink"/>
                <w:noProof/>
              </w:rPr>
              <w:t xml:space="preserve">3.1.3 Chi nhánh </w:t>
            </w:r>
            <w:r w:rsidRPr="00F50355">
              <w:rPr>
                <w:rStyle w:val="Hyperlink"/>
                <w:noProof/>
                <w:lang w:val="vi-VN"/>
              </w:rPr>
              <w:t>2</w:t>
            </w:r>
            <w:r w:rsidRPr="00F50355">
              <w:rPr>
                <w:rStyle w:val="Hyperlink"/>
                <w:noProof/>
              </w:rPr>
              <w:t xml:space="preserve"> – </w:t>
            </w:r>
            <w:r w:rsidRPr="00F50355">
              <w:rPr>
                <w:rStyle w:val="Hyperlink"/>
                <w:noProof/>
                <w:lang w:val="vi-VN"/>
              </w:rPr>
              <w:t>Hà Nội:</w:t>
            </w:r>
            <w:r>
              <w:rPr>
                <w:noProof/>
                <w:webHidden/>
              </w:rPr>
              <w:tab/>
            </w:r>
            <w:r>
              <w:rPr>
                <w:noProof/>
                <w:webHidden/>
              </w:rPr>
              <w:fldChar w:fldCharType="begin"/>
            </w:r>
            <w:r>
              <w:rPr>
                <w:noProof/>
                <w:webHidden/>
              </w:rPr>
              <w:instrText xml:space="preserve"> PAGEREF _Toc166680708 \h </w:instrText>
            </w:r>
            <w:r>
              <w:rPr>
                <w:noProof/>
                <w:webHidden/>
              </w:rPr>
            </w:r>
            <w:r>
              <w:rPr>
                <w:noProof/>
                <w:webHidden/>
              </w:rPr>
              <w:fldChar w:fldCharType="separate"/>
            </w:r>
            <w:r>
              <w:rPr>
                <w:noProof/>
                <w:webHidden/>
              </w:rPr>
              <w:t>10</w:t>
            </w:r>
            <w:r>
              <w:rPr>
                <w:noProof/>
                <w:webHidden/>
              </w:rPr>
              <w:fldChar w:fldCharType="end"/>
            </w:r>
          </w:hyperlink>
        </w:p>
        <w:p w14:paraId="195A8D5D" w14:textId="20C1DCC1"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09" w:history="1">
            <w:r w:rsidRPr="00F50355">
              <w:rPr>
                <w:rStyle w:val="Hyperlink"/>
                <w:noProof/>
              </w:rPr>
              <w:t>3.2 Thông tin vlan, interface vlan trong hệ thống</w:t>
            </w:r>
            <w:r>
              <w:rPr>
                <w:noProof/>
                <w:webHidden/>
              </w:rPr>
              <w:tab/>
            </w:r>
            <w:r>
              <w:rPr>
                <w:noProof/>
                <w:webHidden/>
              </w:rPr>
              <w:fldChar w:fldCharType="begin"/>
            </w:r>
            <w:r>
              <w:rPr>
                <w:noProof/>
                <w:webHidden/>
              </w:rPr>
              <w:instrText xml:space="preserve"> PAGEREF _Toc166680709 \h </w:instrText>
            </w:r>
            <w:r>
              <w:rPr>
                <w:noProof/>
                <w:webHidden/>
              </w:rPr>
            </w:r>
            <w:r>
              <w:rPr>
                <w:noProof/>
                <w:webHidden/>
              </w:rPr>
              <w:fldChar w:fldCharType="separate"/>
            </w:r>
            <w:r>
              <w:rPr>
                <w:noProof/>
                <w:webHidden/>
              </w:rPr>
              <w:t>10</w:t>
            </w:r>
            <w:r>
              <w:rPr>
                <w:noProof/>
                <w:webHidden/>
              </w:rPr>
              <w:fldChar w:fldCharType="end"/>
            </w:r>
          </w:hyperlink>
        </w:p>
        <w:p w14:paraId="41EDF9DC" w14:textId="6BB5A046"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10" w:history="1">
            <w:r w:rsidRPr="00F50355">
              <w:rPr>
                <w:rStyle w:val="Hyperlink"/>
                <w:noProof/>
              </w:rPr>
              <w:t>3.3</w:t>
            </w:r>
            <w:r w:rsidRPr="00F50355">
              <w:rPr>
                <w:rStyle w:val="Hyperlink"/>
                <w:noProof/>
                <w:lang w:val="vi-VN"/>
              </w:rPr>
              <w:t xml:space="preserve"> Bảng </w:t>
            </w:r>
            <w:r w:rsidRPr="00F50355">
              <w:rPr>
                <w:rStyle w:val="Hyperlink"/>
                <w:noProof/>
              </w:rPr>
              <w:t>quy hoạch địa chỉ IP (IP planning)</w:t>
            </w:r>
            <w:r>
              <w:rPr>
                <w:noProof/>
                <w:webHidden/>
              </w:rPr>
              <w:tab/>
            </w:r>
            <w:r>
              <w:rPr>
                <w:noProof/>
                <w:webHidden/>
              </w:rPr>
              <w:fldChar w:fldCharType="begin"/>
            </w:r>
            <w:r>
              <w:rPr>
                <w:noProof/>
                <w:webHidden/>
              </w:rPr>
              <w:instrText xml:space="preserve"> PAGEREF _Toc166680710 \h </w:instrText>
            </w:r>
            <w:r>
              <w:rPr>
                <w:noProof/>
                <w:webHidden/>
              </w:rPr>
            </w:r>
            <w:r>
              <w:rPr>
                <w:noProof/>
                <w:webHidden/>
              </w:rPr>
              <w:fldChar w:fldCharType="separate"/>
            </w:r>
            <w:r>
              <w:rPr>
                <w:noProof/>
                <w:webHidden/>
              </w:rPr>
              <w:t>11</w:t>
            </w:r>
            <w:r>
              <w:rPr>
                <w:noProof/>
                <w:webHidden/>
              </w:rPr>
              <w:fldChar w:fldCharType="end"/>
            </w:r>
          </w:hyperlink>
        </w:p>
        <w:p w14:paraId="619734ED" w14:textId="5AAD4BD2" w:rsidR="00354225" w:rsidRDefault="00354225">
          <w:pPr>
            <w:pStyle w:val="TOC1"/>
            <w:tabs>
              <w:tab w:val="right" w:leader="dot" w:pos="9111"/>
            </w:tabs>
            <w:rPr>
              <w:rFonts w:asciiTheme="minorHAnsi" w:eastAsiaTheme="minorEastAsia" w:hAnsiTheme="minorHAnsi" w:cstheme="minorBidi"/>
              <w:noProof/>
              <w:sz w:val="22"/>
              <w:szCs w:val="22"/>
            </w:rPr>
          </w:pPr>
          <w:hyperlink w:anchor="_Toc166680711" w:history="1">
            <w:r w:rsidRPr="00F50355">
              <w:rPr>
                <w:rStyle w:val="Hyperlink"/>
                <w:noProof/>
              </w:rPr>
              <w:t>Chương 4 CẤU HÌNH HẠ TẦNG</w:t>
            </w:r>
            <w:r>
              <w:rPr>
                <w:noProof/>
                <w:webHidden/>
              </w:rPr>
              <w:tab/>
            </w:r>
            <w:r>
              <w:rPr>
                <w:noProof/>
                <w:webHidden/>
              </w:rPr>
              <w:fldChar w:fldCharType="begin"/>
            </w:r>
            <w:r>
              <w:rPr>
                <w:noProof/>
                <w:webHidden/>
              </w:rPr>
              <w:instrText xml:space="preserve"> PAGEREF _Toc166680711 \h </w:instrText>
            </w:r>
            <w:r>
              <w:rPr>
                <w:noProof/>
                <w:webHidden/>
              </w:rPr>
            </w:r>
            <w:r>
              <w:rPr>
                <w:noProof/>
                <w:webHidden/>
              </w:rPr>
              <w:fldChar w:fldCharType="separate"/>
            </w:r>
            <w:r>
              <w:rPr>
                <w:noProof/>
                <w:webHidden/>
              </w:rPr>
              <w:t>12</w:t>
            </w:r>
            <w:r>
              <w:rPr>
                <w:noProof/>
                <w:webHidden/>
              </w:rPr>
              <w:fldChar w:fldCharType="end"/>
            </w:r>
          </w:hyperlink>
        </w:p>
        <w:p w14:paraId="00D6574C" w14:textId="6A394B75"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12" w:history="1">
            <w:r w:rsidRPr="00F50355">
              <w:rPr>
                <w:rStyle w:val="Hyperlink"/>
                <w:noProof/>
                <w:lang w:val="fr-FR"/>
              </w:rPr>
              <w:t>4.1 Cấu hình vlan, interface, port channel</w:t>
            </w:r>
            <w:r>
              <w:rPr>
                <w:noProof/>
                <w:webHidden/>
              </w:rPr>
              <w:tab/>
            </w:r>
            <w:r>
              <w:rPr>
                <w:noProof/>
                <w:webHidden/>
              </w:rPr>
              <w:fldChar w:fldCharType="begin"/>
            </w:r>
            <w:r>
              <w:rPr>
                <w:noProof/>
                <w:webHidden/>
              </w:rPr>
              <w:instrText xml:space="preserve"> PAGEREF _Toc166680712 \h </w:instrText>
            </w:r>
            <w:r>
              <w:rPr>
                <w:noProof/>
                <w:webHidden/>
              </w:rPr>
            </w:r>
            <w:r>
              <w:rPr>
                <w:noProof/>
                <w:webHidden/>
              </w:rPr>
              <w:fldChar w:fldCharType="separate"/>
            </w:r>
            <w:r>
              <w:rPr>
                <w:noProof/>
                <w:webHidden/>
              </w:rPr>
              <w:t>12</w:t>
            </w:r>
            <w:r>
              <w:rPr>
                <w:noProof/>
                <w:webHidden/>
              </w:rPr>
              <w:fldChar w:fldCharType="end"/>
            </w:r>
          </w:hyperlink>
        </w:p>
        <w:p w14:paraId="39DFA101" w14:textId="50EEBA4E"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13" w:history="1">
            <w:r w:rsidRPr="00F50355">
              <w:rPr>
                <w:rStyle w:val="Hyperlink"/>
                <w:noProof/>
                <w:lang w:val="vi-VN"/>
              </w:rPr>
              <w:t>4.1.1 Trụ sở chính tại TP HCM</w:t>
            </w:r>
            <w:r>
              <w:rPr>
                <w:noProof/>
                <w:webHidden/>
              </w:rPr>
              <w:tab/>
            </w:r>
            <w:r>
              <w:rPr>
                <w:noProof/>
                <w:webHidden/>
              </w:rPr>
              <w:fldChar w:fldCharType="begin"/>
            </w:r>
            <w:r>
              <w:rPr>
                <w:noProof/>
                <w:webHidden/>
              </w:rPr>
              <w:instrText xml:space="preserve"> PAGEREF _Toc166680713 \h </w:instrText>
            </w:r>
            <w:r>
              <w:rPr>
                <w:noProof/>
                <w:webHidden/>
              </w:rPr>
            </w:r>
            <w:r>
              <w:rPr>
                <w:noProof/>
                <w:webHidden/>
              </w:rPr>
              <w:fldChar w:fldCharType="separate"/>
            </w:r>
            <w:r>
              <w:rPr>
                <w:noProof/>
                <w:webHidden/>
              </w:rPr>
              <w:t>12</w:t>
            </w:r>
            <w:r>
              <w:rPr>
                <w:noProof/>
                <w:webHidden/>
              </w:rPr>
              <w:fldChar w:fldCharType="end"/>
            </w:r>
          </w:hyperlink>
        </w:p>
        <w:p w14:paraId="53306527" w14:textId="718C735A"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14" w:history="1">
            <w:r w:rsidRPr="00F50355">
              <w:rPr>
                <w:rStyle w:val="Hyperlink"/>
                <w:noProof/>
              </w:rPr>
              <w:t>4.1.2 CHI NHÁNH tại Đà Nẵng</w:t>
            </w:r>
            <w:r>
              <w:rPr>
                <w:noProof/>
                <w:webHidden/>
              </w:rPr>
              <w:tab/>
            </w:r>
            <w:r>
              <w:rPr>
                <w:noProof/>
                <w:webHidden/>
              </w:rPr>
              <w:fldChar w:fldCharType="begin"/>
            </w:r>
            <w:r>
              <w:rPr>
                <w:noProof/>
                <w:webHidden/>
              </w:rPr>
              <w:instrText xml:space="preserve"> PAGEREF _Toc166680714 \h </w:instrText>
            </w:r>
            <w:r>
              <w:rPr>
                <w:noProof/>
                <w:webHidden/>
              </w:rPr>
            </w:r>
            <w:r>
              <w:rPr>
                <w:noProof/>
                <w:webHidden/>
              </w:rPr>
              <w:fldChar w:fldCharType="separate"/>
            </w:r>
            <w:r>
              <w:rPr>
                <w:noProof/>
                <w:webHidden/>
              </w:rPr>
              <w:t>20</w:t>
            </w:r>
            <w:r>
              <w:rPr>
                <w:noProof/>
                <w:webHidden/>
              </w:rPr>
              <w:fldChar w:fldCharType="end"/>
            </w:r>
          </w:hyperlink>
        </w:p>
        <w:p w14:paraId="02A55A8B" w14:textId="596B1A9A"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15" w:history="1">
            <w:r w:rsidRPr="00F50355">
              <w:rPr>
                <w:rStyle w:val="Hyperlink"/>
                <w:noProof/>
                <w:lang w:val="vi-VN"/>
              </w:rPr>
              <w:t>4.1.3</w:t>
            </w:r>
            <w:r w:rsidRPr="00F50355">
              <w:rPr>
                <w:rStyle w:val="Hyperlink"/>
                <w:noProof/>
              </w:rPr>
              <w:t xml:space="preserve"> CHI NHÁNH </w:t>
            </w:r>
            <w:r w:rsidRPr="00F50355">
              <w:rPr>
                <w:rStyle w:val="Hyperlink"/>
                <w:noProof/>
                <w:lang w:val="vi-VN"/>
              </w:rPr>
              <w:t>tại Hà Nội</w:t>
            </w:r>
            <w:r>
              <w:rPr>
                <w:noProof/>
                <w:webHidden/>
              </w:rPr>
              <w:tab/>
            </w:r>
            <w:r>
              <w:rPr>
                <w:noProof/>
                <w:webHidden/>
              </w:rPr>
              <w:fldChar w:fldCharType="begin"/>
            </w:r>
            <w:r>
              <w:rPr>
                <w:noProof/>
                <w:webHidden/>
              </w:rPr>
              <w:instrText xml:space="preserve"> PAGEREF _Toc166680715 \h </w:instrText>
            </w:r>
            <w:r>
              <w:rPr>
                <w:noProof/>
                <w:webHidden/>
              </w:rPr>
            </w:r>
            <w:r>
              <w:rPr>
                <w:noProof/>
                <w:webHidden/>
              </w:rPr>
              <w:fldChar w:fldCharType="separate"/>
            </w:r>
            <w:r>
              <w:rPr>
                <w:noProof/>
                <w:webHidden/>
              </w:rPr>
              <w:t>20</w:t>
            </w:r>
            <w:r>
              <w:rPr>
                <w:noProof/>
                <w:webHidden/>
              </w:rPr>
              <w:fldChar w:fldCharType="end"/>
            </w:r>
          </w:hyperlink>
        </w:p>
        <w:p w14:paraId="1C8F4404" w14:textId="67006730"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16" w:history="1">
            <w:r w:rsidRPr="00F50355">
              <w:rPr>
                <w:rStyle w:val="Hyperlink"/>
                <w:noProof/>
              </w:rPr>
              <w:t>4.1.4 Cấu hình CORE Router</w:t>
            </w:r>
            <w:r>
              <w:rPr>
                <w:noProof/>
                <w:webHidden/>
              </w:rPr>
              <w:tab/>
            </w:r>
            <w:r>
              <w:rPr>
                <w:noProof/>
                <w:webHidden/>
              </w:rPr>
              <w:fldChar w:fldCharType="begin"/>
            </w:r>
            <w:r>
              <w:rPr>
                <w:noProof/>
                <w:webHidden/>
              </w:rPr>
              <w:instrText xml:space="preserve"> PAGEREF _Toc166680716 \h </w:instrText>
            </w:r>
            <w:r>
              <w:rPr>
                <w:noProof/>
                <w:webHidden/>
              </w:rPr>
            </w:r>
            <w:r>
              <w:rPr>
                <w:noProof/>
                <w:webHidden/>
              </w:rPr>
              <w:fldChar w:fldCharType="separate"/>
            </w:r>
            <w:r>
              <w:rPr>
                <w:noProof/>
                <w:webHidden/>
              </w:rPr>
              <w:t>21</w:t>
            </w:r>
            <w:r>
              <w:rPr>
                <w:noProof/>
                <w:webHidden/>
              </w:rPr>
              <w:fldChar w:fldCharType="end"/>
            </w:r>
          </w:hyperlink>
        </w:p>
        <w:p w14:paraId="3F3105CD" w14:textId="15E2BE73"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17" w:history="1">
            <w:r w:rsidRPr="00F50355">
              <w:rPr>
                <w:rStyle w:val="Hyperlink"/>
                <w:noProof/>
              </w:rPr>
              <w:t>4.2 Cấu hình Server</w:t>
            </w:r>
            <w:r>
              <w:rPr>
                <w:noProof/>
                <w:webHidden/>
              </w:rPr>
              <w:tab/>
            </w:r>
            <w:r>
              <w:rPr>
                <w:noProof/>
                <w:webHidden/>
              </w:rPr>
              <w:fldChar w:fldCharType="begin"/>
            </w:r>
            <w:r>
              <w:rPr>
                <w:noProof/>
                <w:webHidden/>
              </w:rPr>
              <w:instrText xml:space="preserve"> PAGEREF _Toc166680717 \h </w:instrText>
            </w:r>
            <w:r>
              <w:rPr>
                <w:noProof/>
                <w:webHidden/>
              </w:rPr>
            </w:r>
            <w:r>
              <w:rPr>
                <w:noProof/>
                <w:webHidden/>
              </w:rPr>
              <w:fldChar w:fldCharType="separate"/>
            </w:r>
            <w:r>
              <w:rPr>
                <w:noProof/>
                <w:webHidden/>
              </w:rPr>
              <w:t>22</w:t>
            </w:r>
            <w:r>
              <w:rPr>
                <w:noProof/>
                <w:webHidden/>
              </w:rPr>
              <w:fldChar w:fldCharType="end"/>
            </w:r>
          </w:hyperlink>
        </w:p>
        <w:p w14:paraId="56B86ABB" w14:textId="2EA56720"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18" w:history="1">
            <w:r w:rsidRPr="00F50355">
              <w:rPr>
                <w:rStyle w:val="Hyperlink"/>
                <w:noProof/>
              </w:rPr>
              <w:t>4.2.1 DHCP Server</w:t>
            </w:r>
            <w:r>
              <w:rPr>
                <w:noProof/>
                <w:webHidden/>
              </w:rPr>
              <w:tab/>
            </w:r>
            <w:r>
              <w:rPr>
                <w:noProof/>
                <w:webHidden/>
              </w:rPr>
              <w:fldChar w:fldCharType="begin"/>
            </w:r>
            <w:r>
              <w:rPr>
                <w:noProof/>
                <w:webHidden/>
              </w:rPr>
              <w:instrText xml:space="preserve"> PAGEREF _Toc166680718 \h </w:instrText>
            </w:r>
            <w:r>
              <w:rPr>
                <w:noProof/>
                <w:webHidden/>
              </w:rPr>
            </w:r>
            <w:r>
              <w:rPr>
                <w:noProof/>
                <w:webHidden/>
              </w:rPr>
              <w:fldChar w:fldCharType="separate"/>
            </w:r>
            <w:r>
              <w:rPr>
                <w:noProof/>
                <w:webHidden/>
              </w:rPr>
              <w:t>22</w:t>
            </w:r>
            <w:r>
              <w:rPr>
                <w:noProof/>
                <w:webHidden/>
              </w:rPr>
              <w:fldChar w:fldCharType="end"/>
            </w:r>
          </w:hyperlink>
        </w:p>
        <w:p w14:paraId="7BE358EE" w14:textId="4E042D2D"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19" w:history="1">
            <w:r w:rsidRPr="00F50355">
              <w:rPr>
                <w:rStyle w:val="Hyperlink"/>
                <w:noProof/>
              </w:rPr>
              <w:t>4.3  DNS Server</w:t>
            </w:r>
            <w:r>
              <w:rPr>
                <w:noProof/>
                <w:webHidden/>
              </w:rPr>
              <w:tab/>
            </w:r>
            <w:r>
              <w:rPr>
                <w:noProof/>
                <w:webHidden/>
              </w:rPr>
              <w:fldChar w:fldCharType="begin"/>
            </w:r>
            <w:r>
              <w:rPr>
                <w:noProof/>
                <w:webHidden/>
              </w:rPr>
              <w:instrText xml:space="preserve"> PAGEREF _Toc166680719 \h </w:instrText>
            </w:r>
            <w:r>
              <w:rPr>
                <w:noProof/>
                <w:webHidden/>
              </w:rPr>
            </w:r>
            <w:r>
              <w:rPr>
                <w:noProof/>
                <w:webHidden/>
              </w:rPr>
              <w:fldChar w:fldCharType="separate"/>
            </w:r>
            <w:r>
              <w:rPr>
                <w:noProof/>
                <w:webHidden/>
              </w:rPr>
              <w:t>28</w:t>
            </w:r>
            <w:r>
              <w:rPr>
                <w:noProof/>
                <w:webHidden/>
              </w:rPr>
              <w:fldChar w:fldCharType="end"/>
            </w:r>
          </w:hyperlink>
        </w:p>
        <w:p w14:paraId="5BD789DC" w14:textId="57D5F234"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20" w:history="1">
            <w:r w:rsidRPr="00F50355">
              <w:rPr>
                <w:rStyle w:val="Hyperlink"/>
                <w:noProof/>
              </w:rPr>
              <w:t>4.3.1  Web server và dịch vụ web</w:t>
            </w:r>
            <w:r>
              <w:rPr>
                <w:noProof/>
                <w:webHidden/>
              </w:rPr>
              <w:tab/>
            </w:r>
            <w:r>
              <w:rPr>
                <w:noProof/>
                <w:webHidden/>
              </w:rPr>
              <w:fldChar w:fldCharType="begin"/>
            </w:r>
            <w:r>
              <w:rPr>
                <w:noProof/>
                <w:webHidden/>
              </w:rPr>
              <w:instrText xml:space="preserve"> PAGEREF _Toc166680720 \h </w:instrText>
            </w:r>
            <w:r>
              <w:rPr>
                <w:noProof/>
                <w:webHidden/>
              </w:rPr>
            </w:r>
            <w:r>
              <w:rPr>
                <w:noProof/>
                <w:webHidden/>
              </w:rPr>
              <w:fldChar w:fldCharType="separate"/>
            </w:r>
            <w:r>
              <w:rPr>
                <w:noProof/>
                <w:webHidden/>
              </w:rPr>
              <w:t>30</w:t>
            </w:r>
            <w:r>
              <w:rPr>
                <w:noProof/>
                <w:webHidden/>
              </w:rPr>
              <w:fldChar w:fldCharType="end"/>
            </w:r>
          </w:hyperlink>
        </w:p>
        <w:p w14:paraId="76D0B03C" w14:textId="00B6032F"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21" w:history="1">
            <w:r w:rsidRPr="00F50355">
              <w:rPr>
                <w:rStyle w:val="Hyperlink"/>
                <w:noProof/>
              </w:rPr>
              <w:t>4.3.2  FTP Server</w:t>
            </w:r>
            <w:r>
              <w:rPr>
                <w:noProof/>
                <w:webHidden/>
              </w:rPr>
              <w:tab/>
            </w:r>
            <w:r>
              <w:rPr>
                <w:noProof/>
                <w:webHidden/>
              </w:rPr>
              <w:fldChar w:fldCharType="begin"/>
            </w:r>
            <w:r>
              <w:rPr>
                <w:noProof/>
                <w:webHidden/>
              </w:rPr>
              <w:instrText xml:space="preserve"> PAGEREF _Toc166680721 \h </w:instrText>
            </w:r>
            <w:r>
              <w:rPr>
                <w:noProof/>
                <w:webHidden/>
              </w:rPr>
            </w:r>
            <w:r>
              <w:rPr>
                <w:noProof/>
                <w:webHidden/>
              </w:rPr>
              <w:fldChar w:fldCharType="separate"/>
            </w:r>
            <w:r>
              <w:rPr>
                <w:noProof/>
                <w:webHidden/>
              </w:rPr>
              <w:t>34</w:t>
            </w:r>
            <w:r>
              <w:rPr>
                <w:noProof/>
                <w:webHidden/>
              </w:rPr>
              <w:fldChar w:fldCharType="end"/>
            </w:r>
          </w:hyperlink>
        </w:p>
        <w:p w14:paraId="3F05DC8B" w14:textId="4207AB15"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22" w:history="1">
            <w:r w:rsidRPr="00F50355">
              <w:rPr>
                <w:rStyle w:val="Hyperlink"/>
                <w:noProof/>
              </w:rPr>
              <w:t>4.3.3  Mail Server</w:t>
            </w:r>
            <w:r>
              <w:rPr>
                <w:noProof/>
                <w:webHidden/>
              </w:rPr>
              <w:tab/>
            </w:r>
            <w:r>
              <w:rPr>
                <w:noProof/>
                <w:webHidden/>
              </w:rPr>
              <w:fldChar w:fldCharType="begin"/>
            </w:r>
            <w:r>
              <w:rPr>
                <w:noProof/>
                <w:webHidden/>
              </w:rPr>
              <w:instrText xml:space="preserve"> PAGEREF _Toc166680722 \h </w:instrText>
            </w:r>
            <w:r>
              <w:rPr>
                <w:noProof/>
                <w:webHidden/>
              </w:rPr>
            </w:r>
            <w:r>
              <w:rPr>
                <w:noProof/>
                <w:webHidden/>
              </w:rPr>
              <w:fldChar w:fldCharType="separate"/>
            </w:r>
            <w:r>
              <w:rPr>
                <w:noProof/>
                <w:webHidden/>
              </w:rPr>
              <w:t>41</w:t>
            </w:r>
            <w:r>
              <w:rPr>
                <w:noProof/>
                <w:webHidden/>
              </w:rPr>
              <w:fldChar w:fldCharType="end"/>
            </w:r>
          </w:hyperlink>
        </w:p>
        <w:p w14:paraId="5EEA85F4" w14:textId="5293ABC2"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23" w:history="1">
            <w:r w:rsidRPr="00F50355">
              <w:rPr>
                <w:rStyle w:val="Hyperlink"/>
                <w:noProof/>
              </w:rPr>
              <w:t>4.4 Cấu hình định tuyến OSPF</w:t>
            </w:r>
            <w:r>
              <w:rPr>
                <w:noProof/>
                <w:webHidden/>
              </w:rPr>
              <w:tab/>
            </w:r>
            <w:r>
              <w:rPr>
                <w:noProof/>
                <w:webHidden/>
              </w:rPr>
              <w:fldChar w:fldCharType="begin"/>
            </w:r>
            <w:r>
              <w:rPr>
                <w:noProof/>
                <w:webHidden/>
              </w:rPr>
              <w:instrText xml:space="preserve"> PAGEREF _Toc166680723 \h </w:instrText>
            </w:r>
            <w:r>
              <w:rPr>
                <w:noProof/>
                <w:webHidden/>
              </w:rPr>
            </w:r>
            <w:r>
              <w:rPr>
                <w:noProof/>
                <w:webHidden/>
              </w:rPr>
              <w:fldChar w:fldCharType="separate"/>
            </w:r>
            <w:r>
              <w:rPr>
                <w:noProof/>
                <w:webHidden/>
              </w:rPr>
              <w:t>46</w:t>
            </w:r>
            <w:r>
              <w:rPr>
                <w:noProof/>
                <w:webHidden/>
              </w:rPr>
              <w:fldChar w:fldCharType="end"/>
            </w:r>
          </w:hyperlink>
        </w:p>
        <w:p w14:paraId="6621CA17" w14:textId="1B9DC59A"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24" w:history="1">
            <w:r w:rsidRPr="00F50355">
              <w:rPr>
                <w:rStyle w:val="Hyperlink"/>
                <w:noProof/>
              </w:rPr>
              <w:t>4.4.1 Trụ sở chính tại TP HCM</w:t>
            </w:r>
            <w:r>
              <w:rPr>
                <w:noProof/>
                <w:webHidden/>
              </w:rPr>
              <w:tab/>
            </w:r>
            <w:r>
              <w:rPr>
                <w:noProof/>
                <w:webHidden/>
              </w:rPr>
              <w:fldChar w:fldCharType="begin"/>
            </w:r>
            <w:r>
              <w:rPr>
                <w:noProof/>
                <w:webHidden/>
              </w:rPr>
              <w:instrText xml:space="preserve"> PAGEREF _Toc166680724 \h </w:instrText>
            </w:r>
            <w:r>
              <w:rPr>
                <w:noProof/>
                <w:webHidden/>
              </w:rPr>
            </w:r>
            <w:r>
              <w:rPr>
                <w:noProof/>
                <w:webHidden/>
              </w:rPr>
              <w:fldChar w:fldCharType="separate"/>
            </w:r>
            <w:r>
              <w:rPr>
                <w:noProof/>
                <w:webHidden/>
              </w:rPr>
              <w:t>46</w:t>
            </w:r>
            <w:r>
              <w:rPr>
                <w:noProof/>
                <w:webHidden/>
              </w:rPr>
              <w:fldChar w:fldCharType="end"/>
            </w:r>
          </w:hyperlink>
        </w:p>
        <w:p w14:paraId="3952B623" w14:textId="18AC136E"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25" w:history="1">
            <w:r w:rsidRPr="00F50355">
              <w:rPr>
                <w:rStyle w:val="Hyperlink"/>
                <w:noProof/>
              </w:rPr>
              <w:t>4.4.2 Chi nhánh tại Đà Nẵng</w:t>
            </w:r>
            <w:r>
              <w:rPr>
                <w:noProof/>
                <w:webHidden/>
              </w:rPr>
              <w:tab/>
            </w:r>
            <w:r>
              <w:rPr>
                <w:noProof/>
                <w:webHidden/>
              </w:rPr>
              <w:fldChar w:fldCharType="begin"/>
            </w:r>
            <w:r>
              <w:rPr>
                <w:noProof/>
                <w:webHidden/>
              </w:rPr>
              <w:instrText xml:space="preserve"> PAGEREF _Toc166680725 \h </w:instrText>
            </w:r>
            <w:r>
              <w:rPr>
                <w:noProof/>
                <w:webHidden/>
              </w:rPr>
            </w:r>
            <w:r>
              <w:rPr>
                <w:noProof/>
                <w:webHidden/>
              </w:rPr>
              <w:fldChar w:fldCharType="separate"/>
            </w:r>
            <w:r>
              <w:rPr>
                <w:noProof/>
                <w:webHidden/>
              </w:rPr>
              <w:t>50</w:t>
            </w:r>
            <w:r>
              <w:rPr>
                <w:noProof/>
                <w:webHidden/>
              </w:rPr>
              <w:fldChar w:fldCharType="end"/>
            </w:r>
          </w:hyperlink>
        </w:p>
        <w:p w14:paraId="35223821" w14:textId="55D162DD" w:rsidR="00354225" w:rsidRDefault="00354225">
          <w:pPr>
            <w:pStyle w:val="TOC3"/>
            <w:tabs>
              <w:tab w:val="right" w:leader="dot" w:pos="9111"/>
            </w:tabs>
            <w:rPr>
              <w:rFonts w:asciiTheme="minorHAnsi" w:eastAsiaTheme="minorEastAsia" w:hAnsiTheme="minorHAnsi" w:cstheme="minorBidi"/>
              <w:noProof/>
              <w:sz w:val="22"/>
              <w:szCs w:val="22"/>
            </w:rPr>
          </w:pPr>
          <w:hyperlink w:anchor="_Toc166680726" w:history="1">
            <w:r w:rsidRPr="00F50355">
              <w:rPr>
                <w:rStyle w:val="Hyperlink"/>
                <w:noProof/>
              </w:rPr>
              <w:t>4.4.3 Chi nhánh tại Hà Nội</w:t>
            </w:r>
            <w:r>
              <w:rPr>
                <w:noProof/>
                <w:webHidden/>
              </w:rPr>
              <w:tab/>
            </w:r>
            <w:r>
              <w:rPr>
                <w:noProof/>
                <w:webHidden/>
              </w:rPr>
              <w:fldChar w:fldCharType="begin"/>
            </w:r>
            <w:r>
              <w:rPr>
                <w:noProof/>
                <w:webHidden/>
              </w:rPr>
              <w:instrText xml:space="preserve"> PAGEREF _Toc166680726 \h </w:instrText>
            </w:r>
            <w:r>
              <w:rPr>
                <w:noProof/>
                <w:webHidden/>
              </w:rPr>
            </w:r>
            <w:r>
              <w:rPr>
                <w:noProof/>
                <w:webHidden/>
              </w:rPr>
              <w:fldChar w:fldCharType="separate"/>
            </w:r>
            <w:r>
              <w:rPr>
                <w:noProof/>
                <w:webHidden/>
              </w:rPr>
              <w:t>52</w:t>
            </w:r>
            <w:r>
              <w:rPr>
                <w:noProof/>
                <w:webHidden/>
              </w:rPr>
              <w:fldChar w:fldCharType="end"/>
            </w:r>
          </w:hyperlink>
        </w:p>
        <w:p w14:paraId="7CD0148A" w14:textId="63748086"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27" w:history="1">
            <w:r w:rsidRPr="00F50355">
              <w:rPr>
                <w:rStyle w:val="Hyperlink"/>
                <w:noProof/>
              </w:rPr>
              <w:t>4.5 Cấu hình HSRP</w:t>
            </w:r>
            <w:r>
              <w:rPr>
                <w:noProof/>
                <w:webHidden/>
              </w:rPr>
              <w:tab/>
            </w:r>
            <w:r>
              <w:rPr>
                <w:noProof/>
                <w:webHidden/>
              </w:rPr>
              <w:fldChar w:fldCharType="begin"/>
            </w:r>
            <w:r>
              <w:rPr>
                <w:noProof/>
                <w:webHidden/>
              </w:rPr>
              <w:instrText xml:space="preserve"> PAGEREF _Toc166680727 \h </w:instrText>
            </w:r>
            <w:r>
              <w:rPr>
                <w:noProof/>
                <w:webHidden/>
              </w:rPr>
            </w:r>
            <w:r>
              <w:rPr>
                <w:noProof/>
                <w:webHidden/>
              </w:rPr>
              <w:fldChar w:fldCharType="separate"/>
            </w:r>
            <w:r>
              <w:rPr>
                <w:noProof/>
                <w:webHidden/>
              </w:rPr>
              <w:t>53</w:t>
            </w:r>
            <w:r>
              <w:rPr>
                <w:noProof/>
                <w:webHidden/>
              </w:rPr>
              <w:fldChar w:fldCharType="end"/>
            </w:r>
          </w:hyperlink>
        </w:p>
        <w:p w14:paraId="55B0E812" w14:textId="0859BBD2"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28" w:history="1">
            <w:r w:rsidRPr="00F50355">
              <w:rPr>
                <w:rStyle w:val="Hyperlink"/>
                <w:noProof/>
              </w:rPr>
              <w:t>4.6 Etherchannel</w:t>
            </w:r>
            <w:r>
              <w:rPr>
                <w:noProof/>
                <w:webHidden/>
              </w:rPr>
              <w:tab/>
            </w:r>
            <w:r>
              <w:rPr>
                <w:noProof/>
                <w:webHidden/>
              </w:rPr>
              <w:fldChar w:fldCharType="begin"/>
            </w:r>
            <w:r>
              <w:rPr>
                <w:noProof/>
                <w:webHidden/>
              </w:rPr>
              <w:instrText xml:space="preserve"> PAGEREF _Toc166680728 \h </w:instrText>
            </w:r>
            <w:r>
              <w:rPr>
                <w:noProof/>
                <w:webHidden/>
              </w:rPr>
            </w:r>
            <w:r>
              <w:rPr>
                <w:noProof/>
                <w:webHidden/>
              </w:rPr>
              <w:fldChar w:fldCharType="separate"/>
            </w:r>
            <w:r>
              <w:rPr>
                <w:noProof/>
                <w:webHidden/>
              </w:rPr>
              <w:t>57</w:t>
            </w:r>
            <w:r>
              <w:rPr>
                <w:noProof/>
                <w:webHidden/>
              </w:rPr>
              <w:fldChar w:fldCharType="end"/>
            </w:r>
          </w:hyperlink>
        </w:p>
        <w:p w14:paraId="7EC3D0C7" w14:textId="63E4261B"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29" w:history="1">
            <w:r w:rsidRPr="00F50355">
              <w:rPr>
                <w:rStyle w:val="Hyperlink"/>
                <w:noProof/>
              </w:rPr>
              <w:t>4.7 Port security</w:t>
            </w:r>
            <w:r>
              <w:rPr>
                <w:noProof/>
                <w:webHidden/>
              </w:rPr>
              <w:tab/>
            </w:r>
            <w:r>
              <w:rPr>
                <w:noProof/>
                <w:webHidden/>
              </w:rPr>
              <w:fldChar w:fldCharType="begin"/>
            </w:r>
            <w:r>
              <w:rPr>
                <w:noProof/>
                <w:webHidden/>
              </w:rPr>
              <w:instrText xml:space="preserve"> PAGEREF _Toc166680729 \h </w:instrText>
            </w:r>
            <w:r>
              <w:rPr>
                <w:noProof/>
                <w:webHidden/>
              </w:rPr>
            </w:r>
            <w:r>
              <w:rPr>
                <w:noProof/>
                <w:webHidden/>
              </w:rPr>
              <w:fldChar w:fldCharType="separate"/>
            </w:r>
            <w:r>
              <w:rPr>
                <w:noProof/>
                <w:webHidden/>
              </w:rPr>
              <w:t>59</w:t>
            </w:r>
            <w:r>
              <w:rPr>
                <w:noProof/>
                <w:webHidden/>
              </w:rPr>
              <w:fldChar w:fldCharType="end"/>
            </w:r>
          </w:hyperlink>
        </w:p>
        <w:p w14:paraId="392D651E" w14:textId="4153901B"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30" w:history="1">
            <w:r w:rsidRPr="00F50355">
              <w:rPr>
                <w:rStyle w:val="Hyperlink"/>
                <w:noProof/>
                <w:lang w:val="fr-FR"/>
              </w:rPr>
              <w:t>4.8</w:t>
            </w:r>
            <w:r w:rsidRPr="00F50355">
              <w:rPr>
                <w:rStyle w:val="Hyperlink"/>
                <w:noProof/>
              </w:rPr>
              <w:t xml:space="preserve"> Telnet</w:t>
            </w:r>
            <w:r w:rsidRPr="00F50355">
              <w:rPr>
                <w:rStyle w:val="Hyperlink"/>
                <w:noProof/>
                <w:lang w:val="fr-FR"/>
              </w:rPr>
              <w:t>:</w:t>
            </w:r>
            <w:r>
              <w:rPr>
                <w:noProof/>
                <w:webHidden/>
              </w:rPr>
              <w:tab/>
            </w:r>
            <w:r>
              <w:rPr>
                <w:noProof/>
                <w:webHidden/>
              </w:rPr>
              <w:fldChar w:fldCharType="begin"/>
            </w:r>
            <w:r>
              <w:rPr>
                <w:noProof/>
                <w:webHidden/>
              </w:rPr>
              <w:instrText xml:space="preserve"> PAGEREF _Toc166680730 \h </w:instrText>
            </w:r>
            <w:r>
              <w:rPr>
                <w:noProof/>
                <w:webHidden/>
              </w:rPr>
            </w:r>
            <w:r>
              <w:rPr>
                <w:noProof/>
                <w:webHidden/>
              </w:rPr>
              <w:fldChar w:fldCharType="separate"/>
            </w:r>
            <w:r>
              <w:rPr>
                <w:noProof/>
                <w:webHidden/>
              </w:rPr>
              <w:t>60</w:t>
            </w:r>
            <w:r>
              <w:rPr>
                <w:noProof/>
                <w:webHidden/>
              </w:rPr>
              <w:fldChar w:fldCharType="end"/>
            </w:r>
          </w:hyperlink>
        </w:p>
        <w:p w14:paraId="1D8D0F6F" w14:textId="2958DC03"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31" w:history="1">
            <w:r w:rsidRPr="00F50355">
              <w:rPr>
                <w:rStyle w:val="Hyperlink"/>
                <w:noProof/>
              </w:rPr>
              <w:t>4.9 Cấu hình SSH</w:t>
            </w:r>
            <w:r>
              <w:rPr>
                <w:noProof/>
                <w:webHidden/>
              </w:rPr>
              <w:tab/>
            </w:r>
            <w:r>
              <w:rPr>
                <w:noProof/>
                <w:webHidden/>
              </w:rPr>
              <w:fldChar w:fldCharType="begin"/>
            </w:r>
            <w:r>
              <w:rPr>
                <w:noProof/>
                <w:webHidden/>
              </w:rPr>
              <w:instrText xml:space="preserve"> PAGEREF _Toc166680731 \h </w:instrText>
            </w:r>
            <w:r>
              <w:rPr>
                <w:noProof/>
                <w:webHidden/>
              </w:rPr>
            </w:r>
            <w:r>
              <w:rPr>
                <w:noProof/>
                <w:webHidden/>
              </w:rPr>
              <w:fldChar w:fldCharType="separate"/>
            </w:r>
            <w:r>
              <w:rPr>
                <w:noProof/>
                <w:webHidden/>
              </w:rPr>
              <w:t>61</w:t>
            </w:r>
            <w:r>
              <w:rPr>
                <w:noProof/>
                <w:webHidden/>
              </w:rPr>
              <w:fldChar w:fldCharType="end"/>
            </w:r>
          </w:hyperlink>
        </w:p>
        <w:p w14:paraId="4795DF81" w14:textId="4301054B"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32" w:history="1">
            <w:r w:rsidRPr="00F50355">
              <w:rPr>
                <w:rStyle w:val="Hyperlink"/>
                <w:noProof/>
                <w:lang w:val="vi-VN"/>
              </w:rPr>
              <w:t>4.10 Cấu hình phân quyền truy cập các thiết bị nhất định</w:t>
            </w:r>
            <w:r>
              <w:rPr>
                <w:noProof/>
                <w:webHidden/>
              </w:rPr>
              <w:tab/>
            </w:r>
            <w:r>
              <w:rPr>
                <w:noProof/>
                <w:webHidden/>
              </w:rPr>
              <w:fldChar w:fldCharType="begin"/>
            </w:r>
            <w:r>
              <w:rPr>
                <w:noProof/>
                <w:webHidden/>
              </w:rPr>
              <w:instrText xml:space="preserve"> PAGEREF _Toc166680732 \h </w:instrText>
            </w:r>
            <w:r>
              <w:rPr>
                <w:noProof/>
                <w:webHidden/>
              </w:rPr>
            </w:r>
            <w:r>
              <w:rPr>
                <w:noProof/>
                <w:webHidden/>
              </w:rPr>
              <w:fldChar w:fldCharType="separate"/>
            </w:r>
            <w:r>
              <w:rPr>
                <w:noProof/>
                <w:webHidden/>
              </w:rPr>
              <w:t>62</w:t>
            </w:r>
            <w:r>
              <w:rPr>
                <w:noProof/>
                <w:webHidden/>
              </w:rPr>
              <w:fldChar w:fldCharType="end"/>
            </w:r>
          </w:hyperlink>
        </w:p>
        <w:p w14:paraId="5BAC2AF5" w14:textId="2FD5FF26" w:rsidR="00354225" w:rsidRDefault="00354225">
          <w:pPr>
            <w:pStyle w:val="TOC1"/>
            <w:tabs>
              <w:tab w:val="right" w:leader="dot" w:pos="9111"/>
            </w:tabs>
            <w:rPr>
              <w:rFonts w:asciiTheme="minorHAnsi" w:eastAsiaTheme="minorEastAsia" w:hAnsiTheme="minorHAnsi" w:cstheme="minorBidi"/>
              <w:noProof/>
              <w:sz w:val="22"/>
              <w:szCs w:val="22"/>
            </w:rPr>
          </w:pPr>
          <w:hyperlink w:anchor="_Toc166680733" w:history="1">
            <w:r w:rsidRPr="00F50355">
              <w:rPr>
                <w:rStyle w:val="Hyperlink"/>
                <w:noProof/>
                <w:lang w:val="vi-VN"/>
              </w:rPr>
              <w:t>Chương 5 TỔNG HỢP LÝ THUYẾT</w:t>
            </w:r>
            <w:r>
              <w:rPr>
                <w:noProof/>
                <w:webHidden/>
              </w:rPr>
              <w:tab/>
            </w:r>
            <w:r>
              <w:rPr>
                <w:noProof/>
                <w:webHidden/>
              </w:rPr>
              <w:fldChar w:fldCharType="begin"/>
            </w:r>
            <w:r>
              <w:rPr>
                <w:noProof/>
                <w:webHidden/>
              </w:rPr>
              <w:instrText xml:space="preserve"> PAGEREF _Toc166680733 \h </w:instrText>
            </w:r>
            <w:r>
              <w:rPr>
                <w:noProof/>
                <w:webHidden/>
              </w:rPr>
            </w:r>
            <w:r>
              <w:rPr>
                <w:noProof/>
                <w:webHidden/>
              </w:rPr>
              <w:fldChar w:fldCharType="separate"/>
            </w:r>
            <w:r>
              <w:rPr>
                <w:noProof/>
                <w:webHidden/>
              </w:rPr>
              <w:t>65</w:t>
            </w:r>
            <w:r>
              <w:rPr>
                <w:noProof/>
                <w:webHidden/>
              </w:rPr>
              <w:fldChar w:fldCharType="end"/>
            </w:r>
          </w:hyperlink>
        </w:p>
        <w:p w14:paraId="76F8E3B3" w14:textId="1944A185"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34" w:history="1">
            <w:r w:rsidRPr="00F50355">
              <w:rPr>
                <w:rStyle w:val="Hyperlink"/>
                <w:noProof/>
                <w:lang w:val="vi-VN"/>
              </w:rPr>
              <w:t>5.1 VLAN (Virtual Local Area Network):</w:t>
            </w:r>
            <w:r>
              <w:rPr>
                <w:noProof/>
                <w:webHidden/>
              </w:rPr>
              <w:tab/>
            </w:r>
            <w:r>
              <w:rPr>
                <w:noProof/>
                <w:webHidden/>
              </w:rPr>
              <w:fldChar w:fldCharType="begin"/>
            </w:r>
            <w:r>
              <w:rPr>
                <w:noProof/>
                <w:webHidden/>
              </w:rPr>
              <w:instrText xml:space="preserve"> PAGEREF _Toc166680734 \h </w:instrText>
            </w:r>
            <w:r>
              <w:rPr>
                <w:noProof/>
                <w:webHidden/>
              </w:rPr>
            </w:r>
            <w:r>
              <w:rPr>
                <w:noProof/>
                <w:webHidden/>
              </w:rPr>
              <w:fldChar w:fldCharType="separate"/>
            </w:r>
            <w:r>
              <w:rPr>
                <w:noProof/>
                <w:webHidden/>
              </w:rPr>
              <w:t>65</w:t>
            </w:r>
            <w:r>
              <w:rPr>
                <w:noProof/>
                <w:webHidden/>
              </w:rPr>
              <w:fldChar w:fldCharType="end"/>
            </w:r>
          </w:hyperlink>
        </w:p>
        <w:p w14:paraId="45443D0B" w14:textId="3137409B"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35" w:history="1">
            <w:r w:rsidRPr="00F50355">
              <w:rPr>
                <w:rStyle w:val="Hyperlink"/>
                <w:noProof/>
                <w:lang w:val="vi-VN"/>
              </w:rPr>
              <w:t>5.2 2. Inter-VLAN Routing:</w:t>
            </w:r>
            <w:r>
              <w:rPr>
                <w:noProof/>
                <w:webHidden/>
              </w:rPr>
              <w:tab/>
            </w:r>
            <w:r>
              <w:rPr>
                <w:noProof/>
                <w:webHidden/>
              </w:rPr>
              <w:fldChar w:fldCharType="begin"/>
            </w:r>
            <w:r>
              <w:rPr>
                <w:noProof/>
                <w:webHidden/>
              </w:rPr>
              <w:instrText xml:space="preserve"> PAGEREF _Toc166680735 \h </w:instrText>
            </w:r>
            <w:r>
              <w:rPr>
                <w:noProof/>
                <w:webHidden/>
              </w:rPr>
            </w:r>
            <w:r>
              <w:rPr>
                <w:noProof/>
                <w:webHidden/>
              </w:rPr>
              <w:fldChar w:fldCharType="separate"/>
            </w:r>
            <w:r>
              <w:rPr>
                <w:noProof/>
                <w:webHidden/>
              </w:rPr>
              <w:t>65</w:t>
            </w:r>
            <w:r>
              <w:rPr>
                <w:noProof/>
                <w:webHidden/>
              </w:rPr>
              <w:fldChar w:fldCharType="end"/>
            </w:r>
          </w:hyperlink>
        </w:p>
        <w:p w14:paraId="65E6A1F1" w14:textId="3EB0A101"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36" w:history="1">
            <w:r w:rsidRPr="00F50355">
              <w:rPr>
                <w:rStyle w:val="Hyperlink"/>
                <w:noProof/>
              </w:rPr>
              <w:t>5.3</w:t>
            </w:r>
            <w:r w:rsidRPr="00F50355">
              <w:rPr>
                <w:rStyle w:val="Hyperlink"/>
                <w:noProof/>
                <w:lang w:val="vi-VN"/>
              </w:rPr>
              <w:t xml:space="preserve"> Giao thức OSPF (Open Shortest Path First)</w:t>
            </w:r>
            <w:r w:rsidRPr="00F50355">
              <w:rPr>
                <w:rStyle w:val="Hyperlink"/>
                <w:noProof/>
              </w:rPr>
              <w:t>:</w:t>
            </w:r>
            <w:r>
              <w:rPr>
                <w:noProof/>
                <w:webHidden/>
              </w:rPr>
              <w:tab/>
            </w:r>
            <w:r>
              <w:rPr>
                <w:noProof/>
                <w:webHidden/>
              </w:rPr>
              <w:fldChar w:fldCharType="begin"/>
            </w:r>
            <w:r>
              <w:rPr>
                <w:noProof/>
                <w:webHidden/>
              </w:rPr>
              <w:instrText xml:space="preserve"> PAGEREF _Toc166680736 \h </w:instrText>
            </w:r>
            <w:r>
              <w:rPr>
                <w:noProof/>
                <w:webHidden/>
              </w:rPr>
            </w:r>
            <w:r>
              <w:rPr>
                <w:noProof/>
                <w:webHidden/>
              </w:rPr>
              <w:fldChar w:fldCharType="separate"/>
            </w:r>
            <w:r>
              <w:rPr>
                <w:noProof/>
                <w:webHidden/>
              </w:rPr>
              <w:t>65</w:t>
            </w:r>
            <w:r>
              <w:rPr>
                <w:noProof/>
                <w:webHidden/>
              </w:rPr>
              <w:fldChar w:fldCharType="end"/>
            </w:r>
          </w:hyperlink>
        </w:p>
        <w:p w14:paraId="5BDF7750" w14:textId="0C228DD5"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37" w:history="1">
            <w:r w:rsidRPr="00F50355">
              <w:rPr>
                <w:rStyle w:val="Hyperlink"/>
                <w:noProof/>
              </w:rPr>
              <w:t>5.4 Giao thức HSRP (Hot Standby Router Protocol):</w:t>
            </w:r>
            <w:r>
              <w:rPr>
                <w:noProof/>
                <w:webHidden/>
              </w:rPr>
              <w:tab/>
            </w:r>
            <w:r>
              <w:rPr>
                <w:noProof/>
                <w:webHidden/>
              </w:rPr>
              <w:fldChar w:fldCharType="begin"/>
            </w:r>
            <w:r>
              <w:rPr>
                <w:noProof/>
                <w:webHidden/>
              </w:rPr>
              <w:instrText xml:space="preserve"> PAGEREF _Toc166680737 \h </w:instrText>
            </w:r>
            <w:r>
              <w:rPr>
                <w:noProof/>
                <w:webHidden/>
              </w:rPr>
            </w:r>
            <w:r>
              <w:rPr>
                <w:noProof/>
                <w:webHidden/>
              </w:rPr>
              <w:fldChar w:fldCharType="separate"/>
            </w:r>
            <w:r>
              <w:rPr>
                <w:noProof/>
                <w:webHidden/>
              </w:rPr>
              <w:t>66</w:t>
            </w:r>
            <w:r>
              <w:rPr>
                <w:noProof/>
                <w:webHidden/>
              </w:rPr>
              <w:fldChar w:fldCharType="end"/>
            </w:r>
          </w:hyperlink>
        </w:p>
        <w:p w14:paraId="26F10CF5" w14:textId="626FA141"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38" w:history="1">
            <w:r w:rsidRPr="00F50355">
              <w:rPr>
                <w:rStyle w:val="Hyperlink"/>
                <w:noProof/>
                <w:lang w:val="vi-VN"/>
              </w:rPr>
              <w:t>5.5 VLAN Trunking Protocol (VTP):</w:t>
            </w:r>
            <w:r>
              <w:rPr>
                <w:noProof/>
                <w:webHidden/>
              </w:rPr>
              <w:tab/>
            </w:r>
            <w:r>
              <w:rPr>
                <w:noProof/>
                <w:webHidden/>
              </w:rPr>
              <w:fldChar w:fldCharType="begin"/>
            </w:r>
            <w:r>
              <w:rPr>
                <w:noProof/>
                <w:webHidden/>
              </w:rPr>
              <w:instrText xml:space="preserve"> PAGEREF _Toc166680738 \h </w:instrText>
            </w:r>
            <w:r>
              <w:rPr>
                <w:noProof/>
                <w:webHidden/>
              </w:rPr>
            </w:r>
            <w:r>
              <w:rPr>
                <w:noProof/>
                <w:webHidden/>
              </w:rPr>
              <w:fldChar w:fldCharType="separate"/>
            </w:r>
            <w:r>
              <w:rPr>
                <w:noProof/>
                <w:webHidden/>
              </w:rPr>
              <w:t>66</w:t>
            </w:r>
            <w:r>
              <w:rPr>
                <w:noProof/>
                <w:webHidden/>
              </w:rPr>
              <w:fldChar w:fldCharType="end"/>
            </w:r>
          </w:hyperlink>
        </w:p>
        <w:p w14:paraId="088AE521" w14:textId="6E650794"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39" w:history="1">
            <w:r w:rsidRPr="00F50355">
              <w:rPr>
                <w:rStyle w:val="Hyperlink"/>
                <w:noProof/>
                <w:lang w:val="vi-VN"/>
              </w:rPr>
              <w:t>5.6 EtherChannel:</w:t>
            </w:r>
            <w:r>
              <w:rPr>
                <w:noProof/>
                <w:webHidden/>
              </w:rPr>
              <w:tab/>
            </w:r>
            <w:r>
              <w:rPr>
                <w:noProof/>
                <w:webHidden/>
              </w:rPr>
              <w:fldChar w:fldCharType="begin"/>
            </w:r>
            <w:r>
              <w:rPr>
                <w:noProof/>
                <w:webHidden/>
              </w:rPr>
              <w:instrText xml:space="preserve"> PAGEREF _Toc166680739 \h </w:instrText>
            </w:r>
            <w:r>
              <w:rPr>
                <w:noProof/>
                <w:webHidden/>
              </w:rPr>
            </w:r>
            <w:r>
              <w:rPr>
                <w:noProof/>
                <w:webHidden/>
              </w:rPr>
              <w:fldChar w:fldCharType="separate"/>
            </w:r>
            <w:r>
              <w:rPr>
                <w:noProof/>
                <w:webHidden/>
              </w:rPr>
              <w:t>66</w:t>
            </w:r>
            <w:r>
              <w:rPr>
                <w:noProof/>
                <w:webHidden/>
              </w:rPr>
              <w:fldChar w:fldCharType="end"/>
            </w:r>
          </w:hyperlink>
        </w:p>
        <w:p w14:paraId="5384D976" w14:textId="7A000BE4"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40" w:history="1">
            <w:r w:rsidRPr="00F50355">
              <w:rPr>
                <w:rStyle w:val="Hyperlink"/>
                <w:noProof/>
                <w:lang w:val="vi-VN"/>
              </w:rPr>
              <w:t>5.7 DHCP Server (Dynamic Host Configuration Protocol Server):</w:t>
            </w:r>
            <w:r>
              <w:rPr>
                <w:noProof/>
                <w:webHidden/>
              </w:rPr>
              <w:tab/>
            </w:r>
            <w:r>
              <w:rPr>
                <w:noProof/>
                <w:webHidden/>
              </w:rPr>
              <w:fldChar w:fldCharType="begin"/>
            </w:r>
            <w:r>
              <w:rPr>
                <w:noProof/>
                <w:webHidden/>
              </w:rPr>
              <w:instrText xml:space="preserve"> PAGEREF _Toc166680740 \h </w:instrText>
            </w:r>
            <w:r>
              <w:rPr>
                <w:noProof/>
                <w:webHidden/>
              </w:rPr>
            </w:r>
            <w:r>
              <w:rPr>
                <w:noProof/>
                <w:webHidden/>
              </w:rPr>
              <w:fldChar w:fldCharType="separate"/>
            </w:r>
            <w:r>
              <w:rPr>
                <w:noProof/>
                <w:webHidden/>
              </w:rPr>
              <w:t>67</w:t>
            </w:r>
            <w:r>
              <w:rPr>
                <w:noProof/>
                <w:webHidden/>
              </w:rPr>
              <w:fldChar w:fldCharType="end"/>
            </w:r>
          </w:hyperlink>
        </w:p>
        <w:p w14:paraId="2A975FBB" w14:textId="4CD45F43"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41" w:history="1">
            <w:r w:rsidRPr="00F50355">
              <w:rPr>
                <w:rStyle w:val="Hyperlink"/>
                <w:noProof/>
                <w:lang w:val="vi-VN"/>
              </w:rPr>
              <w:t>5.8 DNS Server (Domain Name System Server):</w:t>
            </w:r>
            <w:r>
              <w:rPr>
                <w:noProof/>
                <w:webHidden/>
              </w:rPr>
              <w:tab/>
            </w:r>
            <w:r>
              <w:rPr>
                <w:noProof/>
                <w:webHidden/>
              </w:rPr>
              <w:fldChar w:fldCharType="begin"/>
            </w:r>
            <w:r>
              <w:rPr>
                <w:noProof/>
                <w:webHidden/>
              </w:rPr>
              <w:instrText xml:space="preserve"> PAGEREF _Toc166680741 \h </w:instrText>
            </w:r>
            <w:r>
              <w:rPr>
                <w:noProof/>
                <w:webHidden/>
              </w:rPr>
            </w:r>
            <w:r>
              <w:rPr>
                <w:noProof/>
                <w:webHidden/>
              </w:rPr>
              <w:fldChar w:fldCharType="separate"/>
            </w:r>
            <w:r>
              <w:rPr>
                <w:noProof/>
                <w:webHidden/>
              </w:rPr>
              <w:t>67</w:t>
            </w:r>
            <w:r>
              <w:rPr>
                <w:noProof/>
                <w:webHidden/>
              </w:rPr>
              <w:fldChar w:fldCharType="end"/>
            </w:r>
          </w:hyperlink>
        </w:p>
        <w:p w14:paraId="0C4056F0" w14:textId="763EF47A"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42" w:history="1">
            <w:r w:rsidRPr="00F50355">
              <w:rPr>
                <w:rStyle w:val="Hyperlink"/>
                <w:noProof/>
                <w:lang w:val="vi-VN"/>
              </w:rPr>
              <w:t>5.9 Web Server:</w:t>
            </w:r>
            <w:r>
              <w:rPr>
                <w:noProof/>
                <w:webHidden/>
              </w:rPr>
              <w:tab/>
            </w:r>
            <w:r>
              <w:rPr>
                <w:noProof/>
                <w:webHidden/>
              </w:rPr>
              <w:fldChar w:fldCharType="begin"/>
            </w:r>
            <w:r>
              <w:rPr>
                <w:noProof/>
                <w:webHidden/>
              </w:rPr>
              <w:instrText xml:space="preserve"> PAGEREF _Toc166680742 \h </w:instrText>
            </w:r>
            <w:r>
              <w:rPr>
                <w:noProof/>
                <w:webHidden/>
              </w:rPr>
            </w:r>
            <w:r>
              <w:rPr>
                <w:noProof/>
                <w:webHidden/>
              </w:rPr>
              <w:fldChar w:fldCharType="separate"/>
            </w:r>
            <w:r>
              <w:rPr>
                <w:noProof/>
                <w:webHidden/>
              </w:rPr>
              <w:t>67</w:t>
            </w:r>
            <w:r>
              <w:rPr>
                <w:noProof/>
                <w:webHidden/>
              </w:rPr>
              <w:fldChar w:fldCharType="end"/>
            </w:r>
          </w:hyperlink>
        </w:p>
        <w:p w14:paraId="1B53EC0A" w14:textId="7277B27D"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43" w:history="1">
            <w:r w:rsidRPr="00F50355">
              <w:rPr>
                <w:rStyle w:val="Hyperlink"/>
                <w:noProof/>
                <w:lang w:val="vi-VN"/>
              </w:rPr>
              <w:t>5.10 FTP Server (File Transfer Protocol Server):</w:t>
            </w:r>
            <w:r>
              <w:rPr>
                <w:noProof/>
                <w:webHidden/>
              </w:rPr>
              <w:tab/>
            </w:r>
            <w:r>
              <w:rPr>
                <w:noProof/>
                <w:webHidden/>
              </w:rPr>
              <w:fldChar w:fldCharType="begin"/>
            </w:r>
            <w:r>
              <w:rPr>
                <w:noProof/>
                <w:webHidden/>
              </w:rPr>
              <w:instrText xml:space="preserve"> PAGEREF _Toc166680743 \h </w:instrText>
            </w:r>
            <w:r>
              <w:rPr>
                <w:noProof/>
                <w:webHidden/>
              </w:rPr>
            </w:r>
            <w:r>
              <w:rPr>
                <w:noProof/>
                <w:webHidden/>
              </w:rPr>
              <w:fldChar w:fldCharType="separate"/>
            </w:r>
            <w:r>
              <w:rPr>
                <w:noProof/>
                <w:webHidden/>
              </w:rPr>
              <w:t>68</w:t>
            </w:r>
            <w:r>
              <w:rPr>
                <w:noProof/>
                <w:webHidden/>
              </w:rPr>
              <w:fldChar w:fldCharType="end"/>
            </w:r>
          </w:hyperlink>
        </w:p>
        <w:p w14:paraId="7D92ED9B" w14:textId="64B1BA0D"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44" w:history="1">
            <w:r w:rsidRPr="00F50355">
              <w:rPr>
                <w:rStyle w:val="Hyperlink"/>
                <w:noProof/>
                <w:lang w:val="vi-VN"/>
              </w:rPr>
              <w:t>5.11 Mail Server:</w:t>
            </w:r>
            <w:r>
              <w:rPr>
                <w:noProof/>
                <w:webHidden/>
              </w:rPr>
              <w:tab/>
            </w:r>
            <w:r>
              <w:rPr>
                <w:noProof/>
                <w:webHidden/>
              </w:rPr>
              <w:fldChar w:fldCharType="begin"/>
            </w:r>
            <w:r>
              <w:rPr>
                <w:noProof/>
                <w:webHidden/>
              </w:rPr>
              <w:instrText xml:space="preserve"> PAGEREF _Toc166680744 \h </w:instrText>
            </w:r>
            <w:r>
              <w:rPr>
                <w:noProof/>
                <w:webHidden/>
              </w:rPr>
            </w:r>
            <w:r>
              <w:rPr>
                <w:noProof/>
                <w:webHidden/>
              </w:rPr>
              <w:fldChar w:fldCharType="separate"/>
            </w:r>
            <w:r>
              <w:rPr>
                <w:noProof/>
                <w:webHidden/>
              </w:rPr>
              <w:t>68</w:t>
            </w:r>
            <w:r>
              <w:rPr>
                <w:noProof/>
                <w:webHidden/>
              </w:rPr>
              <w:fldChar w:fldCharType="end"/>
            </w:r>
          </w:hyperlink>
        </w:p>
        <w:p w14:paraId="08B2596F" w14:textId="3F7D7A83"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45" w:history="1">
            <w:r w:rsidRPr="00F50355">
              <w:rPr>
                <w:rStyle w:val="Hyperlink"/>
                <w:noProof/>
                <w:lang w:val="vi-VN"/>
              </w:rPr>
              <w:t>5.12 Telnet (Telnet Protocol):</w:t>
            </w:r>
            <w:r>
              <w:rPr>
                <w:noProof/>
                <w:webHidden/>
              </w:rPr>
              <w:tab/>
            </w:r>
            <w:r>
              <w:rPr>
                <w:noProof/>
                <w:webHidden/>
              </w:rPr>
              <w:fldChar w:fldCharType="begin"/>
            </w:r>
            <w:r>
              <w:rPr>
                <w:noProof/>
                <w:webHidden/>
              </w:rPr>
              <w:instrText xml:space="preserve"> PAGEREF _Toc166680745 \h </w:instrText>
            </w:r>
            <w:r>
              <w:rPr>
                <w:noProof/>
                <w:webHidden/>
              </w:rPr>
            </w:r>
            <w:r>
              <w:rPr>
                <w:noProof/>
                <w:webHidden/>
              </w:rPr>
              <w:fldChar w:fldCharType="separate"/>
            </w:r>
            <w:r>
              <w:rPr>
                <w:noProof/>
                <w:webHidden/>
              </w:rPr>
              <w:t>68</w:t>
            </w:r>
            <w:r>
              <w:rPr>
                <w:noProof/>
                <w:webHidden/>
              </w:rPr>
              <w:fldChar w:fldCharType="end"/>
            </w:r>
          </w:hyperlink>
        </w:p>
        <w:p w14:paraId="3D1DB032" w14:textId="21550AEE"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46" w:history="1">
            <w:r w:rsidRPr="00F50355">
              <w:rPr>
                <w:rStyle w:val="Hyperlink"/>
                <w:noProof/>
                <w:lang w:val="vi-VN"/>
              </w:rPr>
              <w:t>5.13 SSH (Secure Shell):</w:t>
            </w:r>
            <w:r>
              <w:rPr>
                <w:noProof/>
                <w:webHidden/>
              </w:rPr>
              <w:tab/>
            </w:r>
            <w:r>
              <w:rPr>
                <w:noProof/>
                <w:webHidden/>
              </w:rPr>
              <w:fldChar w:fldCharType="begin"/>
            </w:r>
            <w:r>
              <w:rPr>
                <w:noProof/>
                <w:webHidden/>
              </w:rPr>
              <w:instrText xml:space="preserve"> PAGEREF _Toc166680746 \h </w:instrText>
            </w:r>
            <w:r>
              <w:rPr>
                <w:noProof/>
                <w:webHidden/>
              </w:rPr>
            </w:r>
            <w:r>
              <w:rPr>
                <w:noProof/>
                <w:webHidden/>
              </w:rPr>
              <w:fldChar w:fldCharType="separate"/>
            </w:r>
            <w:r>
              <w:rPr>
                <w:noProof/>
                <w:webHidden/>
              </w:rPr>
              <w:t>69</w:t>
            </w:r>
            <w:r>
              <w:rPr>
                <w:noProof/>
                <w:webHidden/>
              </w:rPr>
              <w:fldChar w:fldCharType="end"/>
            </w:r>
          </w:hyperlink>
        </w:p>
        <w:p w14:paraId="36FD42D5" w14:textId="22D07866"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47" w:history="1">
            <w:r w:rsidRPr="00F50355">
              <w:rPr>
                <w:rStyle w:val="Hyperlink"/>
                <w:noProof/>
                <w:lang w:val="vi-VN"/>
              </w:rPr>
              <w:t>5.14 ACLs (Access Control Lists):</w:t>
            </w:r>
            <w:r>
              <w:rPr>
                <w:noProof/>
                <w:webHidden/>
              </w:rPr>
              <w:tab/>
            </w:r>
            <w:r>
              <w:rPr>
                <w:noProof/>
                <w:webHidden/>
              </w:rPr>
              <w:fldChar w:fldCharType="begin"/>
            </w:r>
            <w:r>
              <w:rPr>
                <w:noProof/>
                <w:webHidden/>
              </w:rPr>
              <w:instrText xml:space="preserve"> PAGEREF _Toc166680747 \h </w:instrText>
            </w:r>
            <w:r>
              <w:rPr>
                <w:noProof/>
                <w:webHidden/>
              </w:rPr>
            </w:r>
            <w:r>
              <w:rPr>
                <w:noProof/>
                <w:webHidden/>
              </w:rPr>
              <w:fldChar w:fldCharType="separate"/>
            </w:r>
            <w:r>
              <w:rPr>
                <w:noProof/>
                <w:webHidden/>
              </w:rPr>
              <w:t>69</w:t>
            </w:r>
            <w:r>
              <w:rPr>
                <w:noProof/>
                <w:webHidden/>
              </w:rPr>
              <w:fldChar w:fldCharType="end"/>
            </w:r>
          </w:hyperlink>
        </w:p>
        <w:p w14:paraId="2CF9C8F6" w14:textId="0889BFE2" w:rsidR="00354225" w:rsidRDefault="00354225">
          <w:pPr>
            <w:pStyle w:val="TOC2"/>
            <w:tabs>
              <w:tab w:val="right" w:leader="dot" w:pos="9111"/>
            </w:tabs>
            <w:rPr>
              <w:rFonts w:asciiTheme="minorHAnsi" w:eastAsiaTheme="minorEastAsia" w:hAnsiTheme="minorHAnsi" w:cstheme="minorBidi"/>
              <w:noProof/>
              <w:sz w:val="22"/>
              <w:szCs w:val="22"/>
            </w:rPr>
          </w:pPr>
          <w:hyperlink w:anchor="_Toc166680748" w:history="1">
            <w:r w:rsidRPr="00F50355">
              <w:rPr>
                <w:rStyle w:val="Hyperlink"/>
                <w:noProof/>
                <w:lang w:val="vi-VN"/>
              </w:rPr>
              <w:t>5.15 Port Security:</w:t>
            </w:r>
            <w:r>
              <w:rPr>
                <w:noProof/>
                <w:webHidden/>
              </w:rPr>
              <w:tab/>
            </w:r>
            <w:r>
              <w:rPr>
                <w:noProof/>
                <w:webHidden/>
              </w:rPr>
              <w:fldChar w:fldCharType="begin"/>
            </w:r>
            <w:r>
              <w:rPr>
                <w:noProof/>
                <w:webHidden/>
              </w:rPr>
              <w:instrText xml:space="preserve"> PAGEREF _Toc166680748 \h </w:instrText>
            </w:r>
            <w:r>
              <w:rPr>
                <w:noProof/>
                <w:webHidden/>
              </w:rPr>
            </w:r>
            <w:r>
              <w:rPr>
                <w:noProof/>
                <w:webHidden/>
              </w:rPr>
              <w:fldChar w:fldCharType="separate"/>
            </w:r>
            <w:r>
              <w:rPr>
                <w:noProof/>
                <w:webHidden/>
              </w:rPr>
              <w:t>69</w:t>
            </w:r>
            <w:r>
              <w:rPr>
                <w:noProof/>
                <w:webHidden/>
              </w:rPr>
              <w:fldChar w:fldCharType="end"/>
            </w:r>
          </w:hyperlink>
        </w:p>
        <w:p w14:paraId="41729848" w14:textId="270CDFF7" w:rsidR="00C75086" w:rsidRPr="006B1A62" w:rsidRDefault="00F05161" w:rsidP="006B1A62">
          <w:r>
            <w:rPr>
              <w:b/>
              <w:bCs/>
              <w:noProof/>
            </w:rPr>
            <w:fldChar w:fldCharType="end"/>
          </w:r>
        </w:p>
      </w:sdtContent>
    </w:sdt>
    <w:p w14:paraId="56411549" w14:textId="5B8C8B50" w:rsidR="00875C30" w:rsidRDefault="007B1A23">
      <w:pPr>
        <w:spacing w:after="200" w:line="276" w:lineRule="auto"/>
        <w:rPr>
          <w:sz w:val="26"/>
          <w:szCs w:val="26"/>
        </w:rPr>
      </w:pPr>
      <w:r w:rsidRPr="00CC077B">
        <w:rPr>
          <w:sz w:val="26"/>
          <w:szCs w:val="26"/>
        </w:rPr>
        <w:lastRenderedPageBreak/>
        <w:br w:type="page"/>
      </w:r>
    </w:p>
    <w:p w14:paraId="39C96004" w14:textId="7DFE1326" w:rsidR="006B1A62" w:rsidRPr="006B1A62" w:rsidRDefault="006B1A62" w:rsidP="006B1A62">
      <w:pPr>
        <w:pStyle w:val="Tiucctrangmu"/>
        <w:rPr>
          <w:lang w:val="vi-VN"/>
        </w:rPr>
      </w:pPr>
      <w:r>
        <w:rPr>
          <w:lang w:val="vi-VN"/>
        </w:rPr>
        <w:lastRenderedPageBreak/>
        <w:t>DANH MỤC HÌNH</w:t>
      </w:r>
    </w:p>
    <w:p w14:paraId="1A2D738B" w14:textId="0C9E13DC" w:rsidR="00354225" w:rsidRDefault="00875C30">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r:id="rId12" w:anchor="_Toc166680654" w:history="1">
        <w:r w:rsidR="00354225" w:rsidRPr="00DE417E">
          <w:rPr>
            <w:rStyle w:val="Hyperlink"/>
            <w:noProof/>
          </w:rPr>
          <w:t>Hình 2.1 Sơ đồ luận lý (Logical Topology)</w:t>
        </w:r>
        <w:r w:rsidR="00354225">
          <w:rPr>
            <w:noProof/>
            <w:webHidden/>
          </w:rPr>
          <w:tab/>
        </w:r>
        <w:r w:rsidR="00354225">
          <w:rPr>
            <w:noProof/>
            <w:webHidden/>
          </w:rPr>
          <w:fldChar w:fldCharType="begin"/>
        </w:r>
        <w:r w:rsidR="00354225">
          <w:rPr>
            <w:noProof/>
            <w:webHidden/>
          </w:rPr>
          <w:instrText xml:space="preserve"> PAGEREF _Toc166680654 \h </w:instrText>
        </w:r>
        <w:r w:rsidR="00354225">
          <w:rPr>
            <w:noProof/>
            <w:webHidden/>
          </w:rPr>
        </w:r>
        <w:r w:rsidR="00354225">
          <w:rPr>
            <w:noProof/>
            <w:webHidden/>
          </w:rPr>
          <w:fldChar w:fldCharType="separate"/>
        </w:r>
        <w:r w:rsidR="00354225">
          <w:rPr>
            <w:noProof/>
            <w:webHidden/>
          </w:rPr>
          <w:t>6</w:t>
        </w:r>
        <w:r w:rsidR="00354225">
          <w:rPr>
            <w:noProof/>
            <w:webHidden/>
          </w:rPr>
          <w:fldChar w:fldCharType="end"/>
        </w:r>
      </w:hyperlink>
    </w:p>
    <w:p w14:paraId="5CB64D2C" w14:textId="2E23DA61"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13" w:anchor="_Toc166680655" w:history="1">
        <w:r w:rsidRPr="00DE417E">
          <w:rPr>
            <w:rStyle w:val="Hyperlink"/>
            <w:noProof/>
          </w:rPr>
          <w:t>Hình 2.2 Sơ đồ vật lý (Physical Topology)</w:t>
        </w:r>
        <w:r>
          <w:rPr>
            <w:noProof/>
            <w:webHidden/>
          </w:rPr>
          <w:tab/>
        </w:r>
        <w:r>
          <w:rPr>
            <w:noProof/>
            <w:webHidden/>
          </w:rPr>
          <w:fldChar w:fldCharType="begin"/>
        </w:r>
        <w:r>
          <w:rPr>
            <w:noProof/>
            <w:webHidden/>
          </w:rPr>
          <w:instrText xml:space="preserve"> PAGEREF _Toc166680655 \h </w:instrText>
        </w:r>
        <w:r>
          <w:rPr>
            <w:noProof/>
            <w:webHidden/>
          </w:rPr>
        </w:r>
        <w:r>
          <w:rPr>
            <w:noProof/>
            <w:webHidden/>
          </w:rPr>
          <w:fldChar w:fldCharType="separate"/>
        </w:r>
        <w:r>
          <w:rPr>
            <w:noProof/>
            <w:webHidden/>
          </w:rPr>
          <w:t>7</w:t>
        </w:r>
        <w:r>
          <w:rPr>
            <w:noProof/>
            <w:webHidden/>
          </w:rPr>
          <w:fldChar w:fldCharType="end"/>
        </w:r>
      </w:hyperlink>
    </w:p>
    <w:p w14:paraId="58BB7B3B" w14:textId="45C53CA5" w:rsidR="00354225" w:rsidRDefault="00354225">
      <w:pPr>
        <w:pStyle w:val="TableofFigures"/>
        <w:tabs>
          <w:tab w:val="right" w:leader="dot" w:pos="9111"/>
        </w:tabs>
        <w:rPr>
          <w:rFonts w:asciiTheme="minorHAnsi" w:eastAsiaTheme="minorEastAsia" w:hAnsiTheme="minorHAnsi" w:cstheme="minorBidi"/>
          <w:noProof/>
          <w:sz w:val="22"/>
          <w:szCs w:val="22"/>
        </w:rPr>
      </w:pPr>
      <w:hyperlink w:anchor="_Toc166680656" w:history="1">
        <w:r w:rsidRPr="00DE417E">
          <w:rPr>
            <w:rStyle w:val="Hyperlink"/>
            <w:noProof/>
          </w:rPr>
          <w:t>Hình 3.1 Bảng kết nối port tại trụ sở chính (HCM)</w:t>
        </w:r>
        <w:r>
          <w:rPr>
            <w:noProof/>
            <w:webHidden/>
          </w:rPr>
          <w:tab/>
        </w:r>
        <w:r>
          <w:rPr>
            <w:noProof/>
            <w:webHidden/>
          </w:rPr>
          <w:fldChar w:fldCharType="begin"/>
        </w:r>
        <w:r>
          <w:rPr>
            <w:noProof/>
            <w:webHidden/>
          </w:rPr>
          <w:instrText xml:space="preserve"> PAGEREF _Toc166680656 \h </w:instrText>
        </w:r>
        <w:r>
          <w:rPr>
            <w:noProof/>
            <w:webHidden/>
          </w:rPr>
        </w:r>
        <w:r>
          <w:rPr>
            <w:noProof/>
            <w:webHidden/>
          </w:rPr>
          <w:fldChar w:fldCharType="separate"/>
        </w:r>
        <w:r>
          <w:rPr>
            <w:noProof/>
            <w:webHidden/>
          </w:rPr>
          <w:t>8</w:t>
        </w:r>
        <w:r>
          <w:rPr>
            <w:noProof/>
            <w:webHidden/>
          </w:rPr>
          <w:fldChar w:fldCharType="end"/>
        </w:r>
      </w:hyperlink>
    </w:p>
    <w:p w14:paraId="2B737601" w14:textId="5044DD4D" w:rsidR="00354225" w:rsidRDefault="00354225">
      <w:pPr>
        <w:pStyle w:val="TableofFigures"/>
        <w:tabs>
          <w:tab w:val="right" w:leader="dot" w:pos="9111"/>
        </w:tabs>
        <w:rPr>
          <w:rFonts w:asciiTheme="minorHAnsi" w:eastAsiaTheme="minorEastAsia" w:hAnsiTheme="minorHAnsi" w:cstheme="minorBidi"/>
          <w:noProof/>
          <w:sz w:val="22"/>
          <w:szCs w:val="22"/>
        </w:rPr>
      </w:pPr>
      <w:hyperlink w:anchor="_Toc166680657" w:history="1">
        <w:r w:rsidRPr="00DE417E">
          <w:rPr>
            <w:rStyle w:val="Hyperlink"/>
            <w:noProof/>
          </w:rPr>
          <w:t xml:space="preserve">Hình 3.2 </w:t>
        </w:r>
        <w:r w:rsidRPr="00DE417E">
          <w:rPr>
            <w:rStyle w:val="Hyperlink"/>
            <w:noProof/>
            <w:lang w:val="vi-VN"/>
          </w:rPr>
          <w:t>Bảng kết nối port tại chi nhánh Đà Nẵng</w:t>
        </w:r>
        <w:r>
          <w:rPr>
            <w:noProof/>
            <w:webHidden/>
          </w:rPr>
          <w:tab/>
        </w:r>
        <w:r>
          <w:rPr>
            <w:noProof/>
            <w:webHidden/>
          </w:rPr>
          <w:fldChar w:fldCharType="begin"/>
        </w:r>
        <w:r>
          <w:rPr>
            <w:noProof/>
            <w:webHidden/>
          </w:rPr>
          <w:instrText xml:space="preserve"> PAGEREF _Toc166680657 \h </w:instrText>
        </w:r>
        <w:r>
          <w:rPr>
            <w:noProof/>
            <w:webHidden/>
          </w:rPr>
        </w:r>
        <w:r>
          <w:rPr>
            <w:noProof/>
            <w:webHidden/>
          </w:rPr>
          <w:fldChar w:fldCharType="separate"/>
        </w:r>
        <w:r>
          <w:rPr>
            <w:noProof/>
            <w:webHidden/>
          </w:rPr>
          <w:t>8</w:t>
        </w:r>
        <w:r>
          <w:rPr>
            <w:noProof/>
            <w:webHidden/>
          </w:rPr>
          <w:fldChar w:fldCharType="end"/>
        </w:r>
      </w:hyperlink>
    </w:p>
    <w:p w14:paraId="0782C99A" w14:textId="4F36D067" w:rsidR="00354225" w:rsidRDefault="00354225">
      <w:pPr>
        <w:pStyle w:val="TableofFigures"/>
        <w:tabs>
          <w:tab w:val="right" w:leader="dot" w:pos="9111"/>
        </w:tabs>
        <w:rPr>
          <w:rFonts w:asciiTheme="minorHAnsi" w:eastAsiaTheme="minorEastAsia" w:hAnsiTheme="minorHAnsi" w:cstheme="minorBidi"/>
          <w:noProof/>
          <w:sz w:val="22"/>
          <w:szCs w:val="22"/>
        </w:rPr>
      </w:pPr>
      <w:hyperlink w:anchor="_Toc166680658" w:history="1">
        <w:r w:rsidRPr="00DE417E">
          <w:rPr>
            <w:rStyle w:val="Hyperlink"/>
            <w:noProof/>
          </w:rPr>
          <w:t>Hình 3.3</w:t>
        </w:r>
        <w:r w:rsidRPr="00DE417E">
          <w:rPr>
            <w:rStyle w:val="Hyperlink"/>
            <w:noProof/>
            <w:lang w:val="vi-VN"/>
          </w:rPr>
          <w:t xml:space="preserve"> Bảng kết nối port tại chi nhánh Hà Nội</w:t>
        </w:r>
        <w:r>
          <w:rPr>
            <w:noProof/>
            <w:webHidden/>
          </w:rPr>
          <w:tab/>
        </w:r>
        <w:r>
          <w:rPr>
            <w:noProof/>
            <w:webHidden/>
          </w:rPr>
          <w:fldChar w:fldCharType="begin"/>
        </w:r>
        <w:r>
          <w:rPr>
            <w:noProof/>
            <w:webHidden/>
          </w:rPr>
          <w:instrText xml:space="preserve"> PAGEREF _Toc166680658 \h </w:instrText>
        </w:r>
        <w:r>
          <w:rPr>
            <w:noProof/>
            <w:webHidden/>
          </w:rPr>
        </w:r>
        <w:r>
          <w:rPr>
            <w:noProof/>
            <w:webHidden/>
          </w:rPr>
          <w:fldChar w:fldCharType="separate"/>
        </w:r>
        <w:r>
          <w:rPr>
            <w:noProof/>
            <w:webHidden/>
          </w:rPr>
          <w:t>9</w:t>
        </w:r>
        <w:r>
          <w:rPr>
            <w:noProof/>
            <w:webHidden/>
          </w:rPr>
          <w:fldChar w:fldCharType="end"/>
        </w:r>
      </w:hyperlink>
    </w:p>
    <w:p w14:paraId="3F7CC621" w14:textId="58DE5711" w:rsidR="00354225" w:rsidRDefault="00354225">
      <w:pPr>
        <w:pStyle w:val="TableofFigures"/>
        <w:tabs>
          <w:tab w:val="right" w:leader="dot" w:pos="9111"/>
        </w:tabs>
        <w:rPr>
          <w:rFonts w:asciiTheme="minorHAnsi" w:eastAsiaTheme="minorEastAsia" w:hAnsiTheme="minorHAnsi" w:cstheme="minorBidi"/>
          <w:noProof/>
          <w:sz w:val="22"/>
          <w:szCs w:val="22"/>
        </w:rPr>
      </w:pPr>
      <w:hyperlink w:anchor="_Toc166680659" w:history="1">
        <w:r w:rsidRPr="00DE417E">
          <w:rPr>
            <w:rStyle w:val="Hyperlink"/>
            <w:noProof/>
          </w:rPr>
          <w:t>Hình 3.4</w:t>
        </w:r>
        <w:r w:rsidRPr="00DE417E">
          <w:rPr>
            <w:rStyle w:val="Hyperlink"/>
            <w:noProof/>
            <w:lang w:val="vi-VN"/>
          </w:rPr>
          <w:t xml:space="preserve"> Bảng thông tin vlan, interface vlan trong hệ thống</w:t>
        </w:r>
        <w:r>
          <w:rPr>
            <w:noProof/>
            <w:webHidden/>
          </w:rPr>
          <w:tab/>
        </w:r>
        <w:r>
          <w:rPr>
            <w:noProof/>
            <w:webHidden/>
          </w:rPr>
          <w:fldChar w:fldCharType="begin"/>
        </w:r>
        <w:r>
          <w:rPr>
            <w:noProof/>
            <w:webHidden/>
          </w:rPr>
          <w:instrText xml:space="preserve"> PAGEREF _Toc166680659 \h </w:instrText>
        </w:r>
        <w:r>
          <w:rPr>
            <w:noProof/>
            <w:webHidden/>
          </w:rPr>
        </w:r>
        <w:r>
          <w:rPr>
            <w:noProof/>
            <w:webHidden/>
          </w:rPr>
          <w:fldChar w:fldCharType="separate"/>
        </w:r>
        <w:r>
          <w:rPr>
            <w:noProof/>
            <w:webHidden/>
          </w:rPr>
          <w:t>9</w:t>
        </w:r>
        <w:r>
          <w:rPr>
            <w:noProof/>
            <w:webHidden/>
          </w:rPr>
          <w:fldChar w:fldCharType="end"/>
        </w:r>
      </w:hyperlink>
    </w:p>
    <w:p w14:paraId="30C9A7C5" w14:textId="542F4D0C" w:rsidR="00354225" w:rsidRDefault="00354225">
      <w:pPr>
        <w:pStyle w:val="TableofFigures"/>
        <w:tabs>
          <w:tab w:val="right" w:leader="dot" w:pos="9111"/>
        </w:tabs>
        <w:rPr>
          <w:rFonts w:asciiTheme="minorHAnsi" w:eastAsiaTheme="minorEastAsia" w:hAnsiTheme="minorHAnsi" w:cstheme="minorBidi"/>
          <w:noProof/>
          <w:sz w:val="22"/>
          <w:szCs w:val="22"/>
        </w:rPr>
      </w:pPr>
      <w:hyperlink w:anchor="_Toc166680660" w:history="1">
        <w:r w:rsidRPr="00DE417E">
          <w:rPr>
            <w:rStyle w:val="Hyperlink"/>
            <w:noProof/>
          </w:rPr>
          <w:t>Hình 3.5</w:t>
        </w:r>
        <w:r w:rsidRPr="00DE417E">
          <w:rPr>
            <w:rStyle w:val="Hyperlink"/>
            <w:noProof/>
            <w:lang w:val="vi-VN"/>
          </w:rPr>
          <w:t xml:space="preserve"> Bảng quy hoạch địa chỉ IP</w:t>
        </w:r>
        <w:r>
          <w:rPr>
            <w:noProof/>
            <w:webHidden/>
          </w:rPr>
          <w:tab/>
        </w:r>
        <w:r>
          <w:rPr>
            <w:noProof/>
            <w:webHidden/>
          </w:rPr>
          <w:fldChar w:fldCharType="begin"/>
        </w:r>
        <w:r>
          <w:rPr>
            <w:noProof/>
            <w:webHidden/>
          </w:rPr>
          <w:instrText xml:space="preserve"> PAGEREF _Toc166680660 \h </w:instrText>
        </w:r>
        <w:r>
          <w:rPr>
            <w:noProof/>
            <w:webHidden/>
          </w:rPr>
        </w:r>
        <w:r>
          <w:rPr>
            <w:noProof/>
            <w:webHidden/>
          </w:rPr>
          <w:fldChar w:fldCharType="separate"/>
        </w:r>
        <w:r>
          <w:rPr>
            <w:noProof/>
            <w:webHidden/>
          </w:rPr>
          <w:t>10</w:t>
        </w:r>
        <w:r>
          <w:rPr>
            <w:noProof/>
            <w:webHidden/>
          </w:rPr>
          <w:fldChar w:fldCharType="end"/>
        </w:r>
      </w:hyperlink>
    </w:p>
    <w:p w14:paraId="43360ADB" w14:textId="131B3EFE"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14" w:anchor="_Toc166680661" w:history="1">
        <w:r w:rsidRPr="00DE417E">
          <w:rPr>
            <w:rStyle w:val="Hyperlink"/>
            <w:noProof/>
          </w:rPr>
          <w:t>Hình 4.1</w:t>
        </w:r>
        <w:r w:rsidRPr="00DE417E">
          <w:rPr>
            <w:rStyle w:val="Hyperlink"/>
            <w:noProof/>
            <w:lang w:val="vi-VN"/>
          </w:rPr>
          <w:t xml:space="preserve"> Config DHCP Server tại HCM</w:t>
        </w:r>
        <w:r>
          <w:rPr>
            <w:noProof/>
            <w:webHidden/>
          </w:rPr>
          <w:tab/>
        </w:r>
        <w:r>
          <w:rPr>
            <w:noProof/>
            <w:webHidden/>
          </w:rPr>
          <w:fldChar w:fldCharType="begin"/>
        </w:r>
        <w:r>
          <w:rPr>
            <w:noProof/>
            <w:webHidden/>
          </w:rPr>
          <w:instrText xml:space="preserve"> PAGEREF _Toc166680661 \h </w:instrText>
        </w:r>
        <w:r>
          <w:rPr>
            <w:noProof/>
            <w:webHidden/>
          </w:rPr>
        </w:r>
        <w:r>
          <w:rPr>
            <w:noProof/>
            <w:webHidden/>
          </w:rPr>
          <w:fldChar w:fldCharType="separate"/>
        </w:r>
        <w:r>
          <w:rPr>
            <w:noProof/>
            <w:webHidden/>
          </w:rPr>
          <w:t>21</w:t>
        </w:r>
        <w:r>
          <w:rPr>
            <w:noProof/>
            <w:webHidden/>
          </w:rPr>
          <w:fldChar w:fldCharType="end"/>
        </w:r>
      </w:hyperlink>
    </w:p>
    <w:p w14:paraId="0B4B48AE" w14:textId="48D61A70"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15" w:anchor="_Toc166680662" w:history="1">
        <w:r w:rsidRPr="00DE417E">
          <w:rPr>
            <w:rStyle w:val="Hyperlink"/>
            <w:noProof/>
          </w:rPr>
          <w:t>Hình 4.2</w:t>
        </w:r>
        <w:r w:rsidRPr="00DE417E">
          <w:rPr>
            <w:rStyle w:val="Hyperlink"/>
            <w:noProof/>
            <w:lang w:val="vi-VN"/>
          </w:rPr>
          <w:t xml:space="preserve"> Service DHCP Server tại HCM</w:t>
        </w:r>
        <w:r>
          <w:rPr>
            <w:noProof/>
            <w:webHidden/>
          </w:rPr>
          <w:tab/>
        </w:r>
        <w:r>
          <w:rPr>
            <w:noProof/>
            <w:webHidden/>
          </w:rPr>
          <w:fldChar w:fldCharType="begin"/>
        </w:r>
        <w:r>
          <w:rPr>
            <w:noProof/>
            <w:webHidden/>
          </w:rPr>
          <w:instrText xml:space="preserve"> PAGEREF _Toc166680662 \h </w:instrText>
        </w:r>
        <w:r>
          <w:rPr>
            <w:noProof/>
            <w:webHidden/>
          </w:rPr>
        </w:r>
        <w:r>
          <w:rPr>
            <w:noProof/>
            <w:webHidden/>
          </w:rPr>
          <w:fldChar w:fldCharType="separate"/>
        </w:r>
        <w:r>
          <w:rPr>
            <w:noProof/>
            <w:webHidden/>
          </w:rPr>
          <w:t>22</w:t>
        </w:r>
        <w:r>
          <w:rPr>
            <w:noProof/>
            <w:webHidden/>
          </w:rPr>
          <w:fldChar w:fldCharType="end"/>
        </w:r>
      </w:hyperlink>
    </w:p>
    <w:p w14:paraId="622FFBDF" w14:textId="1DA6874C"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16" w:anchor="_Toc166680663" w:history="1">
        <w:r w:rsidRPr="00DE417E">
          <w:rPr>
            <w:rStyle w:val="Hyperlink"/>
            <w:noProof/>
          </w:rPr>
          <w:t>Hình 4.3</w:t>
        </w:r>
        <w:r w:rsidRPr="00DE417E">
          <w:rPr>
            <w:rStyle w:val="Hyperlink"/>
            <w:noProof/>
            <w:lang w:val="vi-VN"/>
          </w:rPr>
          <w:t xml:space="preserve"> Config DHCP Server tạ Đà Nẵng</w:t>
        </w:r>
        <w:r>
          <w:rPr>
            <w:noProof/>
            <w:webHidden/>
          </w:rPr>
          <w:tab/>
        </w:r>
        <w:r>
          <w:rPr>
            <w:noProof/>
            <w:webHidden/>
          </w:rPr>
          <w:fldChar w:fldCharType="begin"/>
        </w:r>
        <w:r>
          <w:rPr>
            <w:noProof/>
            <w:webHidden/>
          </w:rPr>
          <w:instrText xml:space="preserve"> PAGEREF _Toc166680663 \h </w:instrText>
        </w:r>
        <w:r>
          <w:rPr>
            <w:noProof/>
            <w:webHidden/>
          </w:rPr>
        </w:r>
        <w:r>
          <w:rPr>
            <w:noProof/>
            <w:webHidden/>
          </w:rPr>
          <w:fldChar w:fldCharType="separate"/>
        </w:r>
        <w:r>
          <w:rPr>
            <w:noProof/>
            <w:webHidden/>
          </w:rPr>
          <w:t>23</w:t>
        </w:r>
        <w:r>
          <w:rPr>
            <w:noProof/>
            <w:webHidden/>
          </w:rPr>
          <w:fldChar w:fldCharType="end"/>
        </w:r>
      </w:hyperlink>
    </w:p>
    <w:p w14:paraId="65DE90D9" w14:textId="7D5FB8DF"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17" w:anchor="_Toc166680664" w:history="1">
        <w:r w:rsidRPr="00DE417E">
          <w:rPr>
            <w:rStyle w:val="Hyperlink"/>
            <w:noProof/>
          </w:rPr>
          <w:t>Hình 4.4</w:t>
        </w:r>
        <w:r w:rsidRPr="00DE417E">
          <w:rPr>
            <w:rStyle w:val="Hyperlink"/>
            <w:noProof/>
            <w:lang w:val="vi-VN"/>
          </w:rPr>
          <w:t xml:space="preserve"> Service DHCP Server tại Đà Nẵng</w:t>
        </w:r>
        <w:r>
          <w:rPr>
            <w:noProof/>
            <w:webHidden/>
          </w:rPr>
          <w:tab/>
        </w:r>
        <w:r>
          <w:rPr>
            <w:noProof/>
            <w:webHidden/>
          </w:rPr>
          <w:fldChar w:fldCharType="begin"/>
        </w:r>
        <w:r>
          <w:rPr>
            <w:noProof/>
            <w:webHidden/>
          </w:rPr>
          <w:instrText xml:space="preserve"> PAGEREF _Toc166680664 \h </w:instrText>
        </w:r>
        <w:r>
          <w:rPr>
            <w:noProof/>
            <w:webHidden/>
          </w:rPr>
        </w:r>
        <w:r>
          <w:rPr>
            <w:noProof/>
            <w:webHidden/>
          </w:rPr>
          <w:fldChar w:fldCharType="separate"/>
        </w:r>
        <w:r>
          <w:rPr>
            <w:noProof/>
            <w:webHidden/>
          </w:rPr>
          <w:t>24</w:t>
        </w:r>
        <w:r>
          <w:rPr>
            <w:noProof/>
            <w:webHidden/>
          </w:rPr>
          <w:fldChar w:fldCharType="end"/>
        </w:r>
      </w:hyperlink>
    </w:p>
    <w:p w14:paraId="2667B1D2" w14:textId="13C50106"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18" w:anchor="_Toc166680665" w:history="1">
        <w:r w:rsidRPr="00DE417E">
          <w:rPr>
            <w:rStyle w:val="Hyperlink"/>
            <w:noProof/>
          </w:rPr>
          <w:t>Hình 4.5</w:t>
        </w:r>
        <w:r w:rsidRPr="00DE417E">
          <w:rPr>
            <w:rStyle w:val="Hyperlink"/>
            <w:noProof/>
            <w:lang w:val="vi-VN"/>
          </w:rPr>
          <w:t xml:space="preserve"> Config DHCP Server tại Hà Nội</w:t>
        </w:r>
        <w:r>
          <w:rPr>
            <w:noProof/>
            <w:webHidden/>
          </w:rPr>
          <w:tab/>
        </w:r>
        <w:r>
          <w:rPr>
            <w:noProof/>
            <w:webHidden/>
          </w:rPr>
          <w:fldChar w:fldCharType="begin"/>
        </w:r>
        <w:r>
          <w:rPr>
            <w:noProof/>
            <w:webHidden/>
          </w:rPr>
          <w:instrText xml:space="preserve"> PAGEREF _Toc166680665 \h </w:instrText>
        </w:r>
        <w:r>
          <w:rPr>
            <w:noProof/>
            <w:webHidden/>
          </w:rPr>
        </w:r>
        <w:r>
          <w:rPr>
            <w:noProof/>
            <w:webHidden/>
          </w:rPr>
          <w:fldChar w:fldCharType="separate"/>
        </w:r>
        <w:r>
          <w:rPr>
            <w:noProof/>
            <w:webHidden/>
          </w:rPr>
          <w:t>25</w:t>
        </w:r>
        <w:r>
          <w:rPr>
            <w:noProof/>
            <w:webHidden/>
          </w:rPr>
          <w:fldChar w:fldCharType="end"/>
        </w:r>
      </w:hyperlink>
    </w:p>
    <w:p w14:paraId="731D88B9" w14:textId="7A5D673F"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19" w:anchor="_Toc166680666" w:history="1">
        <w:r w:rsidRPr="00DE417E">
          <w:rPr>
            <w:rStyle w:val="Hyperlink"/>
            <w:noProof/>
          </w:rPr>
          <w:t>Hình 4.6</w:t>
        </w:r>
        <w:r w:rsidRPr="00DE417E">
          <w:rPr>
            <w:rStyle w:val="Hyperlink"/>
            <w:noProof/>
            <w:lang w:val="vi-VN"/>
          </w:rPr>
          <w:t xml:space="preserve"> Service DHCP Server tại Hà Nội</w:t>
        </w:r>
        <w:r>
          <w:rPr>
            <w:noProof/>
            <w:webHidden/>
          </w:rPr>
          <w:tab/>
        </w:r>
        <w:r>
          <w:rPr>
            <w:noProof/>
            <w:webHidden/>
          </w:rPr>
          <w:fldChar w:fldCharType="begin"/>
        </w:r>
        <w:r>
          <w:rPr>
            <w:noProof/>
            <w:webHidden/>
          </w:rPr>
          <w:instrText xml:space="preserve"> PAGEREF _Toc166680666 \h </w:instrText>
        </w:r>
        <w:r>
          <w:rPr>
            <w:noProof/>
            <w:webHidden/>
          </w:rPr>
        </w:r>
        <w:r>
          <w:rPr>
            <w:noProof/>
            <w:webHidden/>
          </w:rPr>
          <w:fldChar w:fldCharType="separate"/>
        </w:r>
        <w:r>
          <w:rPr>
            <w:noProof/>
            <w:webHidden/>
          </w:rPr>
          <w:t>26</w:t>
        </w:r>
        <w:r>
          <w:rPr>
            <w:noProof/>
            <w:webHidden/>
          </w:rPr>
          <w:fldChar w:fldCharType="end"/>
        </w:r>
      </w:hyperlink>
    </w:p>
    <w:p w14:paraId="4F130D54" w14:textId="77760886"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20" w:anchor="_Toc166680667" w:history="1">
        <w:r w:rsidRPr="00DE417E">
          <w:rPr>
            <w:rStyle w:val="Hyperlink"/>
            <w:noProof/>
          </w:rPr>
          <w:t>Hình 4.7</w:t>
        </w:r>
        <w:r w:rsidRPr="00DE417E">
          <w:rPr>
            <w:rStyle w:val="Hyperlink"/>
            <w:noProof/>
            <w:lang w:val="vi-VN"/>
          </w:rPr>
          <w:t xml:space="preserve"> Config DNS </w:t>
        </w:r>
        <w:r w:rsidRPr="00DE417E">
          <w:rPr>
            <w:rStyle w:val="Hyperlink"/>
            <w:noProof/>
          </w:rPr>
          <w:t>Server</w:t>
        </w:r>
        <w:r w:rsidRPr="00DE417E">
          <w:rPr>
            <w:rStyle w:val="Hyperlink"/>
            <w:noProof/>
            <w:lang w:val="vi-VN"/>
          </w:rPr>
          <w:t xml:space="preserve"> tại HCM</w:t>
        </w:r>
        <w:r>
          <w:rPr>
            <w:noProof/>
            <w:webHidden/>
          </w:rPr>
          <w:tab/>
        </w:r>
        <w:r>
          <w:rPr>
            <w:noProof/>
            <w:webHidden/>
          </w:rPr>
          <w:fldChar w:fldCharType="begin"/>
        </w:r>
        <w:r>
          <w:rPr>
            <w:noProof/>
            <w:webHidden/>
          </w:rPr>
          <w:instrText xml:space="preserve"> PAGEREF _Toc166680667 \h </w:instrText>
        </w:r>
        <w:r>
          <w:rPr>
            <w:noProof/>
            <w:webHidden/>
          </w:rPr>
        </w:r>
        <w:r>
          <w:rPr>
            <w:noProof/>
            <w:webHidden/>
          </w:rPr>
          <w:fldChar w:fldCharType="separate"/>
        </w:r>
        <w:r>
          <w:rPr>
            <w:noProof/>
            <w:webHidden/>
          </w:rPr>
          <w:t>27</w:t>
        </w:r>
        <w:r>
          <w:rPr>
            <w:noProof/>
            <w:webHidden/>
          </w:rPr>
          <w:fldChar w:fldCharType="end"/>
        </w:r>
      </w:hyperlink>
    </w:p>
    <w:p w14:paraId="28F32D8D" w14:textId="50A37A11"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21" w:anchor="_Toc166680668" w:history="1">
        <w:r w:rsidRPr="00DE417E">
          <w:rPr>
            <w:rStyle w:val="Hyperlink"/>
            <w:noProof/>
          </w:rPr>
          <w:t xml:space="preserve">Hình 4.8 Service </w:t>
        </w:r>
        <w:r w:rsidRPr="00DE417E">
          <w:rPr>
            <w:rStyle w:val="Hyperlink"/>
            <w:noProof/>
            <w:lang w:val="vi-VN"/>
          </w:rPr>
          <w:t>DHCP Server</w:t>
        </w:r>
        <w:r w:rsidRPr="00DE417E">
          <w:rPr>
            <w:rStyle w:val="Hyperlink"/>
            <w:noProof/>
          </w:rPr>
          <w:t xml:space="preserve"> t</w:t>
        </w:r>
        <w:r w:rsidRPr="00DE417E">
          <w:rPr>
            <w:rStyle w:val="Hyperlink"/>
            <w:noProof/>
            <w:lang w:val="vi-VN"/>
          </w:rPr>
          <w:t>ại HCM</w:t>
        </w:r>
        <w:r>
          <w:rPr>
            <w:noProof/>
            <w:webHidden/>
          </w:rPr>
          <w:tab/>
        </w:r>
        <w:r>
          <w:rPr>
            <w:noProof/>
            <w:webHidden/>
          </w:rPr>
          <w:fldChar w:fldCharType="begin"/>
        </w:r>
        <w:r>
          <w:rPr>
            <w:noProof/>
            <w:webHidden/>
          </w:rPr>
          <w:instrText xml:space="preserve"> PAGEREF _Toc166680668 \h </w:instrText>
        </w:r>
        <w:r>
          <w:rPr>
            <w:noProof/>
            <w:webHidden/>
          </w:rPr>
        </w:r>
        <w:r>
          <w:rPr>
            <w:noProof/>
            <w:webHidden/>
          </w:rPr>
          <w:fldChar w:fldCharType="separate"/>
        </w:r>
        <w:r>
          <w:rPr>
            <w:noProof/>
            <w:webHidden/>
          </w:rPr>
          <w:t>28</w:t>
        </w:r>
        <w:r>
          <w:rPr>
            <w:noProof/>
            <w:webHidden/>
          </w:rPr>
          <w:fldChar w:fldCharType="end"/>
        </w:r>
      </w:hyperlink>
    </w:p>
    <w:p w14:paraId="1427527E" w14:textId="4937E5A5"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22" w:anchor="_Toc166680669" w:history="1">
        <w:r w:rsidRPr="00DE417E">
          <w:rPr>
            <w:rStyle w:val="Hyperlink"/>
            <w:noProof/>
          </w:rPr>
          <w:t xml:space="preserve">Hình 4.9 Config Web Server </w:t>
        </w:r>
        <w:r w:rsidRPr="00DE417E">
          <w:rPr>
            <w:rStyle w:val="Hyperlink"/>
            <w:noProof/>
            <w:lang w:val="vi-VN"/>
          </w:rPr>
          <w:t>tại HCM</w:t>
        </w:r>
        <w:r>
          <w:rPr>
            <w:noProof/>
            <w:webHidden/>
          </w:rPr>
          <w:tab/>
        </w:r>
        <w:r>
          <w:rPr>
            <w:noProof/>
            <w:webHidden/>
          </w:rPr>
          <w:fldChar w:fldCharType="begin"/>
        </w:r>
        <w:r>
          <w:rPr>
            <w:noProof/>
            <w:webHidden/>
          </w:rPr>
          <w:instrText xml:space="preserve"> PAGEREF _Toc166680669 \h </w:instrText>
        </w:r>
        <w:r>
          <w:rPr>
            <w:noProof/>
            <w:webHidden/>
          </w:rPr>
        </w:r>
        <w:r>
          <w:rPr>
            <w:noProof/>
            <w:webHidden/>
          </w:rPr>
          <w:fldChar w:fldCharType="separate"/>
        </w:r>
        <w:r>
          <w:rPr>
            <w:noProof/>
            <w:webHidden/>
          </w:rPr>
          <w:t>29</w:t>
        </w:r>
        <w:r>
          <w:rPr>
            <w:noProof/>
            <w:webHidden/>
          </w:rPr>
          <w:fldChar w:fldCharType="end"/>
        </w:r>
      </w:hyperlink>
    </w:p>
    <w:p w14:paraId="43945E33" w14:textId="72C9F76F"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23" w:anchor="_Toc166680670" w:history="1">
        <w:r w:rsidRPr="00DE417E">
          <w:rPr>
            <w:rStyle w:val="Hyperlink"/>
            <w:noProof/>
          </w:rPr>
          <w:t>Hình 4.10</w:t>
        </w:r>
        <w:r w:rsidRPr="00DE417E">
          <w:rPr>
            <w:rStyle w:val="Hyperlink"/>
            <w:noProof/>
            <w:lang w:val="vi-VN"/>
          </w:rPr>
          <w:t xml:space="preserve"> Service Web Server tại HCM</w:t>
        </w:r>
        <w:r>
          <w:rPr>
            <w:noProof/>
            <w:webHidden/>
          </w:rPr>
          <w:tab/>
        </w:r>
        <w:r>
          <w:rPr>
            <w:noProof/>
            <w:webHidden/>
          </w:rPr>
          <w:fldChar w:fldCharType="begin"/>
        </w:r>
        <w:r>
          <w:rPr>
            <w:noProof/>
            <w:webHidden/>
          </w:rPr>
          <w:instrText xml:space="preserve"> PAGEREF _Toc166680670 \h </w:instrText>
        </w:r>
        <w:r>
          <w:rPr>
            <w:noProof/>
            <w:webHidden/>
          </w:rPr>
        </w:r>
        <w:r>
          <w:rPr>
            <w:noProof/>
            <w:webHidden/>
          </w:rPr>
          <w:fldChar w:fldCharType="separate"/>
        </w:r>
        <w:r>
          <w:rPr>
            <w:noProof/>
            <w:webHidden/>
          </w:rPr>
          <w:t>30</w:t>
        </w:r>
        <w:r>
          <w:rPr>
            <w:noProof/>
            <w:webHidden/>
          </w:rPr>
          <w:fldChar w:fldCharType="end"/>
        </w:r>
      </w:hyperlink>
    </w:p>
    <w:p w14:paraId="2DEEADBC" w14:textId="4C5B45D3"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24" w:anchor="_Toc166680671" w:history="1">
        <w:r w:rsidRPr="00DE417E">
          <w:rPr>
            <w:rStyle w:val="Hyperlink"/>
            <w:noProof/>
          </w:rPr>
          <w:t>Hình 4.11 Code index.html</w:t>
        </w:r>
        <w:r>
          <w:rPr>
            <w:noProof/>
            <w:webHidden/>
          </w:rPr>
          <w:tab/>
        </w:r>
        <w:r>
          <w:rPr>
            <w:noProof/>
            <w:webHidden/>
          </w:rPr>
          <w:fldChar w:fldCharType="begin"/>
        </w:r>
        <w:r>
          <w:rPr>
            <w:noProof/>
            <w:webHidden/>
          </w:rPr>
          <w:instrText xml:space="preserve"> PAGEREF _Toc166680671 \h </w:instrText>
        </w:r>
        <w:r>
          <w:rPr>
            <w:noProof/>
            <w:webHidden/>
          </w:rPr>
        </w:r>
        <w:r>
          <w:rPr>
            <w:noProof/>
            <w:webHidden/>
          </w:rPr>
          <w:fldChar w:fldCharType="separate"/>
        </w:r>
        <w:r>
          <w:rPr>
            <w:noProof/>
            <w:webHidden/>
          </w:rPr>
          <w:t>31</w:t>
        </w:r>
        <w:r>
          <w:rPr>
            <w:noProof/>
            <w:webHidden/>
          </w:rPr>
          <w:fldChar w:fldCharType="end"/>
        </w:r>
      </w:hyperlink>
    </w:p>
    <w:p w14:paraId="388BCBA8" w14:textId="75EB7626"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25" w:anchor="_Toc166680672" w:history="1">
        <w:r w:rsidRPr="00DE417E">
          <w:rPr>
            <w:rStyle w:val="Hyperlink"/>
            <w:noProof/>
          </w:rPr>
          <w:t xml:space="preserve">Hình 4.12 Giao </w:t>
        </w:r>
        <w:r w:rsidRPr="00DE417E">
          <w:rPr>
            <w:rStyle w:val="Hyperlink"/>
            <w:noProof/>
            <w:lang w:val="vi-VN"/>
          </w:rPr>
          <w:t>diện Web</w:t>
        </w:r>
        <w:r>
          <w:rPr>
            <w:noProof/>
            <w:webHidden/>
          </w:rPr>
          <w:tab/>
        </w:r>
        <w:r>
          <w:rPr>
            <w:noProof/>
            <w:webHidden/>
          </w:rPr>
          <w:fldChar w:fldCharType="begin"/>
        </w:r>
        <w:r>
          <w:rPr>
            <w:noProof/>
            <w:webHidden/>
          </w:rPr>
          <w:instrText xml:space="preserve"> PAGEREF _Toc166680672 \h </w:instrText>
        </w:r>
        <w:r>
          <w:rPr>
            <w:noProof/>
            <w:webHidden/>
          </w:rPr>
        </w:r>
        <w:r>
          <w:rPr>
            <w:noProof/>
            <w:webHidden/>
          </w:rPr>
          <w:fldChar w:fldCharType="separate"/>
        </w:r>
        <w:r>
          <w:rPr>
            <w:noProof/>
            <w:webHidden/>
          </w:rPr>
          <w:t>32</w:t>
        </w:r>
        <w:r>
          <w:rPr>
            <w:noProof/>
            <w:webHidden/>
          </w:rPr>
          <w:fldChar w:fldCharType="end"/>
        </w:r>
      </w:hyperlink>
    </w:p>
    <w:p w14:paraId="6610B502" w14:textId="0499B9E3"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26" w:anchor="_Toc166680673" w:history="1">
        <w:r w:rsidRPr="00DE417E">
          <w:rPr>
            <w:rStyle w:val="Hyperlink"/>
            <w:noProof/>
          </w:rPr>
          <w:t>Hình 4.13</w:t>
        </w:r>
        <w:r w:rsidRPr="00DE417E">
          <w:rPr>
            <w:rStyle w:val="Hyperlink"/>
            <w:noProof/>
            <w:lang w:val="vi-VN"/>
          </w:rPr>
          <w:t xml:space="preserve"> </w:t>
        </w:r>
        <w:r w:rsidRPr="00DE417E">
          <w:rPr>
            <w:rStyle w:val="Hyperlink"/>
            <w:noProof/>
          </w:rPr>
          <w:t>Config FPT Server</w:t>
        </w:r>
        <w:r>
          <w:rPr>
            <w:noProof/>
            <w:webHidden/>
          </w:rPr>
          <w:tab/>
        </w:r>
        <w:r>
          <w:rPr>
            <w:noProof/>
            <w:webHidden/>
          </w:rPr>
          <w:fldChar w:fldCharType="begin"/>
        </w:r>
        <w:r>
          <w:rPr>
            <w:noProof/>
            <w:webHidden/>
          </w:rPr>
          <w:instrText xml:space="preserve"> PAGEREF _Toc166680673 \h </w:instrText>
        </w:r>
        <w:r>
          <w:rPr>
            <w:noProof/>
            <w:webHidden/>
          </w:rPr>
        </w:r>
        <w:r>
          <w:rPr>
            <w:noProof/>
            <w:webHidden/>
          </w:rPr>
          <w:fldChar w:fldCharType="separate"/>
        </w:r>
        <w:r>
          <w:rPr>
            <w:noProof/>
            <w:webHidden/>
          </w:rPr>
          <w:t>33</w:t>
        </w:r>
        <w:r>
          <w:rPr>
            <w:noProof/>
            <w:webHidden/>
          </w:rPr>
          <w:fldChar w:fldCharType="end"/>
        </w:r>
      </w:hyperlink>
    </w:p>
    <w:p w14:paraId="29FD0AC9" w14:textId="247612F1"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27" w:anchor="_Toc166680674" w:history="1">
        <w:r w:rsidRPr="00DE417E">
          <w:rPr>
            <w:rStyle w:val="Hyperlink"/>
            <w:noProof/>
          </w:rPr>
          <w:t>Hình 4.14 Service FPT Server</w:t>
        </w:r>
        <w:r>
          <w:rPr>
            <w:noProof/>
            <w:webHidden/>
          </w:rPr>
          <w:tab/>
        </w:r>
        <w:r>
          <w:rPr>
            <w:noProof/>
            <w:webHidden/>
          </w:rPr>
          <w:fldChar w:fldCharType="begin"/>
        </w:r>
        <w:r>
          <w:rPr>
            <w:noProof/>
            <w:webHidden/>
          </w:rPr>
          <w:instrText xml:space="preserve"> PAGEREF _Toc166680674 \h </w:instrText>
        </w:r>
        <w:r>
          <w:rPr>
            <w:noProof/>
            <w:webHidden/>
          </w:rPr>
        </w:r>
        <w:r>
          <w:rPr>
            <w:noProof/>
            <w:webHidden/>
          </w:rPr>
          <w:fldChar w:fldCharType="separate"/>
        </w:r>
        <w:r>
          <w:rPr>
            <w:noProof/>
            <w:webHidden/>
          </w:rPr>
          <w:t>34</w:t>
        </w:r>
        <w:r>
          <w:rPr>
            <w:noProof/>
            <w:webHidden/>
          </w:rPr>
          <w:fldChar w:fldCharType="end"/>
        </w:r>
      </w:hyperlink>
    </w:p>
    <w:p w14:paraId="6B937A90" w14:textId="1EFA0874"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28" w:anchor="_Toc166680675" w:history="1">
        <w:r w:rsidRPr="00DE417E">
          <w:rPr>
            <w:rStyle w:val="Hyperlink"/>
            <w:noProof/>
          </w:rPr>
          <w:t xml:space="preserve">Hình 4.15 </w:t>
        </w:r>
        <w:r w:rsidRPr="00DE417E">
          <w:rPr>
            <w:rStyle w:val="Hyperlink"/>
            <w:noProof/>
            <w:lang w:val="vi-VN"/>
          </w:rPr>
          <w:t>Tạo file demo.txt trên PC P.</w:t>
        </w:r>
        <w:r w:rsidRPr="00DE417E">
          <w:rPr>
            <w:rStyle w:val="Hyperlink"/>
            <w:noProof/>
          </w:rPr>
          <w:t>KyThuat</w:t>
        </w:r>
        <w:r>
          <w:rPr>
            <w:noProof/>
            <w:webHidden/>
          </w:rPr>
          <w:tab/>
        </w:r>
        <w:r>
          <w:rPr>
            <w:noProof/>
            <w:webHidden/>
          </w:rPr>
          <w:fldChar w:fldCharType="begin"/>
        </w:r>
        <w:r>
          <w:rPr>
            <w:noProof/>
            <w:webHidden/>
          </w:rPr>
          <w:instrText xml:space="preserve"> PAGEREF _Toc166680675 \h </w:instrText>
        </w:r>
        <w:r>
          <w:rPr>
            <w:noProof/>
            <w:webHidden/>
          </w:rPr>
        </w:r>
        <w:r>
          <w:rPr>
            <w:noProof/>
            <w:webHidden/>
          </w:rPr>
          <w:fldChar w:fldCharType="separate"/>
        </w:r>
        <w:r>
          <w:rPr>
            <w:noProof/>
            <w:webHidden/>
          </w:rPr>
          <w:t>35</w:t>
        </w:r>
        <w:r>
          <w:rPr>
            <w:noProof/>
            <w:webHidden/>
          </w:rPr>
          <w:fldChar w:fldCharType="end"/>
        </w:r>
      </w:hyperlink>
    </w:p>
    <w:p w14:paraId="13D1D356" w14:textId="572E3025"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29" w:anchor="_Toc166680676" w:history="1">
        <w:r w:rsidRPr="00DE417E">
          <w:rPr>
            <w:rStyle w:val="Hyperlink"/>
            <w:noProof/>
          </w:rPr>
          <w:t>Hình 4.16 File demo.txt tr</w:t>
        </w:r>
        <w:r w:rsidRPr="00DE417E">
          <w:rPr>
            <w:rStyle w:val="Hyperlink"/>
            <w:noProof/>
            <w:lang w:val="vi-VN"/>
          </w:rPr>
          <w:t>ên PC P.KyThuat</w:t>
        </w:r>
        <w:r>
          <w:rPr>
            <w:noProof/>
            <w:webHidden/>
          </w:rPr>
          <w:tab/>
        </w:r>
        <w:r>
          <w:rPr>
            <w:noProof/>
            <w:webHidden/>
          </w:rPr>
          <w:fldChar w:fldCharType="begin"/>
        </w:r>
        <w:r>
          <w:rPr>
            <w:noProof/>
            <w:webHidden/>
          </w:rPr>
          <w:instrText xml:space="preserve"> PAGEREF _Toc166680676 \h </w:instrText>
        </w:r>
        <w:r>
          <w:rPr>
            <w:noProof/>
            <w:webHidden/>
          </w:rPr>
        </w:r>
        <w:r>
          <w:rPr>
            <w:noProof/>
            <w:webHidden/>
          </w:rPr>
          <w:fldChar w:fldCharType="separate"/>
        </w:r>
        <w:r>
          <w:rPr>
            <w:noProof/>
            <w:webHidden/>
          </w:rPr>
          <w:t>36</w:t>
        </w:r>
        <w:r>
          <w:rPr>
            <w:noProof/>
            <w:webHidden/>
          </w:rPr>
          <w:fldChar w:fldCharType="end"/>
        </w:r>
      </w:hyperlink>
    </w:p>
    <w:p w14:paraId="73A548CE" w14:textId="5A0A732F"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30" w:anchor="_Toc166680677" w:history="1">
        <w:r w:rsidRPr="00DE417E">
          <w:rPr>
            <w:rStyle w:val="Hyperlink"/>
            <w:noProof/>
          </w:rPr>
          <w:t>Hình 4.17 G</w:t>
        </w:r>
        <w:r w:rsidRPr="00DE417E">
          <w:rPr>
            <w:rStyle w:val="Hyperlink"/>
            <w:noProof/>
            <w:lang w:val="vi-VN"/>
          </w:rPr>
          <w:t>ửi file demo.txt</w:t>
        </w:r>
        <w:r>
          <w:rPr>
            <w:noProof/>
            <w:webHidden/>
          </w:rPr>
          <w:tab/>
        </w:r>
        <w:r>
          <w:rPr>
            <w:noProof/>
            <w:webHidden/>
          </w:rPr>
          <w:fldChar w:fldCharType="begin"/>
        </w:r>
        <w:r>
          <w:rPr>
            <w:noProof/>
            <w:webHidden/>
          </w:rPr>
          <w:instrText xml:space="preserve"> PAGEREF _Toc166680677 \h </w:instrText>
        </w:r>
        <w:r>
          <w:rPr>
            <w:noProof/>
            <w:webHidden/>
          </w:rPr>
        </w:r>
        <w:r>
          <w:rPr>
            <w:noProof/>
            <w:webHidden/>
          </w:rPr>
          <w:fldChar w:fldCharType="separate"/>
        </w:r>
        <w:r>
          <w:rPr>
            <w:noProof/>
            <w:webHidden/>
          </w:rPr>
          <w:t>37</w:t>
        </w:r>
        <w:r>
          <w:rPr>
            <w:noProof/>
            <w:webHidden/>
          </w:rPr>
          <w:fldChar w:fldCharType="end"/>
        </w:r>
      </w:hyperlink>
    </w:p>
    <w:p w14:paraId="26E6FA61" w14:textId="412BA796"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31" w:anchor="_Toc166680678" w:history="1">
        <w:r w:rsidRPr="00DE417E">
          <w:rPr>
            <w:rStyle w:val="Hyperlink"/>
            <w:noProof/>
          </w:rPr>
          <w:t>Hình 4.18</w:t>
        </w:r>
        <w:r w:rsidRPr="00DE417E">
          <w:rPr>
            <w:rStyle w:val="Hyperlink"/>
            <w:noProof/>
            <w:lang w:val="vi-VN"/>
          </w:rPr>
          <w:t xml:space="preserve"> File demo.txt trên Server</w:t>
        </w:r>
        <w:r>
          <w:rPr>
            <w:noProof/>
            <w:webHidden/>
          </w:rPr>
          <w:tab/>
        </w:r>
        <w:r>
          <w:rPr>
            <w:noProof/>
            <w:webHidden/>
          </w:rPr>
          <w:fldChar w:fldCharType="begin"/>
        </w:r>
        <w:r>
          <w:rPr>
            <w:noProof/>
            <w:webHidden/>
          </w:rPr>
          <w:instrText xml:space="preserve"> PAGEREF _Toc166680678 \h </w:instrText>
        </w:r>
        <w:r>
          <w:rPr>
            <w:noProof/>
            <w:webHidden/>
          </w:rPr>
        </w:r>
        <w:r>
          <w:rPr>
            <w:noProof/>
            <w:webHidden/>
          </w:rPr>
          <w:fldChar w:fldCharType="separate"/>
        </w:r>
        <w:r>
          <w:rPr>
            <w:noProof/>
            <w:webHidden/>
          </w:rPr>
          <w:t>38</w:t>
        </w:r>
        <w:r>
          <w:rPr>
            <w:noProof/>
            <w:webHidden/>
          </w:rPr>
          <w:fldChar w:fldCharType="end"/>
        </w:r>
      </w:hyperlink>
    </w:p>
    <w:p w14:paraId="06201250" w14:textId="0E27EE1E"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32" w:anchor="_Toc166680679" w:history="1">
        <w:r w:rsidRPr="00DE417E">
          <w:rPr>
            <w:rStyle w:val="Hyperlink"/>
            <w:noProof/>
          </w:rPr>
          <w:t>Hình 4.19</w:t>
        </w:r>
        <w:r w:rsidRPr="00DE417E">
          <w:rPr>
            <w:rStyle w:val="Hyperlink"/>
            <w:noProof/>
            <w:lang w:val="vi-VN"/>
          </w:rPr>
          <w:t xml:space="preserve"> PC P.Marketing </w:t>
        </w:r>
        <w:r w:rsidRPr="00DE417E">
          <w:rPr>
            <w:rStyle w:val="Hyperlink"/>
            <w:noProof/>
          </w:rPr>
          <w:t>n</w:t>
        </w:r>
        <w:r w:rsidRPr="00DE417E">
          <w:rPr>
            <w:rStyle w:val="Hyperlink"/>
            <w:noProof/>
            <w:lang w:val="vi-VN"/>
          </w:rPr>
          <w:t>hận file demo.txt</w:t>
        </w:r>
        <w:r>
          <w:rPr>
            <w:noProof/>
            <w:webHidden/>
          </w:rPr>
          <w:tab/>
        </w:r>
        <w:r>
          <w:rPr>
            <w:noProof/>
            <w:webHidden/>
          </w:rPr>
          <w:fldChar w:fldCharType="begin"/>
        </w:r>
        <w:r>
          <w:rPr>
            <w:noProof/>
            <w:webHidden/>
          </w:rPr>
          <w:instrText xml:space="preserve"> PAGEREF _Toc166680679 \h </w:instrText>
        </w:r>
        <w:r>
          <w:rPr>
            <w:noProof/>
            <w:webHidden/>
          </w:rPr>
        </w:r>
        <w:r>
          <w:rPr>
            <w:noProof/>
            <w:webHidden/>
          </w:rPr>
          <w:fldChar w:fldCharType="separate"/>
        </w:r>
        <w:r>
          <w:rPr>
            <w:noProof/>
            <w:webHidden/>
          </w:rPr>
          <w:t>38</w:t>
        </w:r>
        <w:r>
          <w:rPr>
            <w:noProof/>
            <w:webHidden/>
          </w:rPr>
          <w:fldChar w:fldCharType="end"/>
        </w:r>
      </w:hyperlink>
    </w:p>
    <w:p w14:paraId="176B4DF3" w14:textId="59E4D33E"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33" w:anchor="_Toc166680680" w:history="1">
        <w:r w:rsidRPr="00DE417E">
          <w:rPr>
            <w:rStyle w:val="Hyperlink"/>
            <w:noProof/>
          </w:rPr>
          <w:t>Hình 4.20 File demo.txt tr</w:t>
        </w:r>
        <w:r w:rsidRPr="00DE417E">
          <w:rPr>
            <w:rStyle w:val="Hyperlink"/>
            <w:noProof/>
            <w:lang w:val="vi-VN"/>
          </w:rPr>
          <w:t>ên PC P.</w:t>
        </w:r>
        <w:r w:rsidRPr="00DE417E">
          <w:rPr>
            <w:rStyle w:val="Hyperlink"/>
            <w:noProof/>
          </w:rPr>
          <w:t>Marketing</w:t>
        </w:r>
        <w:r>
          <w:rPr>
            <w:noProof/>
            <w:webHidden/>
          </w:rPr>
          <w:tab/>
        </w:r>
        <w:r>
          <w:rPr>
            <w:noProof/>
            <w:webHidden/>
          </w:rPr>
          <w:fldChar w:fldCharType="begin"/>
        </w:r>
        <w:r>
          <w:rPr>
            <w:noProof/>
            <w:webHidden/>
          </w:rPr>
          <w:instrText xml:space="preserve"> PAGEREF _Toc166680680 \h </w:instrText>
        </w:r>
        <w:r>
          <w:rPr>
            <w:noProof/>
            <w:webHidden/>
          </w:rPr>
        </w:r>
        <w:r>
          <w:rPr>
            <w:noProof/>
            <w:webHidden/>
          </w:rPr>
          <w:fldChar w:fldCharType="separate"/>
        </w:r>
        <w:r>
          <w:rPr>
            <w:noProof/>
            <w:webHidden/>
          </w:rPr>
          <w:t>39</w:t>
        </w:r>
        <w:r>
          <w:rPr>
            <w:noProof/>
            <w:webHidden/>
          </w:rPr>
          <w:fldChar w:fldCharType="end"/>
        </w:r>
      </w:hyperlink>
    </w:p>
    <w:p w14:paraId="0A9A1050" w14:textId="564BFF2C"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34" w:anchor="_Toc166680681" w:history="1">
        <w:r w:rsidRPr="00DE417E">
          <w:rPr>
            <w:rStyle w:val="Hyperlink"/>
            <w:noProof/>
          </w:rPr>
          <w:t>Hình 4.21  Config Mail Server</w:t>
        </w:r>
        <w:r>
          <w:rPr>
            <w:noProof/>
            <w:webHidden/>
          </w:rPr>
          <w:tab/>
        </w:r>
        <w:r>
          <w:rPr>
            <w:noProof/>
            <w:webHidden/>
          </w:rPr>
          <w:fldChar w:fldCharType="begin"/>
        </w:r>
        <w:r>
          <w:rPr>
            <w:noProof/>
            <w:webHidden/>
          </w:rPr>
          <w:instrText xml:space="preserve"> PAGEREF _Toc166680681 \h </w:instrText>
        </w:r>
        <w:r>
          <w:rPr>
            <w:noProof/>
            <w:webHidden/>
          </w:rPr>
        </w:r>
        <w:r>
          <w:rPr>
            <w:noProof/>
            <w:webHidden/>
          </w:rPr>
          <w:fldChar w:fldCharType="separate"/>
        </w:r>
        <w:r>
          <w:rPr>
            <w:noProof/>
            <w:webHidden/>
          </w:rPr>
          <w:t>40</w:t>
        </w:r>
        <w:r>
          <w:rPr>
            <w:noProof/>
            <w:webHidden/>
          </w:rPr>
          <w:fldChar w:fldCharType="end"/>
        </w:r>
      </w:hyperlink>
    </w:p>
    <w:p w14:paraId="537086E8" w14:textId="19B5BB0E"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35" w:anchor="_Toc166680682" w:history="1">
        <w:r w:rsidRPr="00DE417E">
          <w:rPr>
            <w:rStyle w:val="Hyperlink"/>
            <w:noProof/>
          </w:rPr>
          <w:t>Hình 4.22 Service Mail Server HCM</w:t>
        </w:r>
        <w:r>
          <w:rPr>
            <w:noProof/>
            <w:webHidden/>
          </w:rPr>
          <w:tab/>
        </w:r>
        <w:r>
          <w:rPr>
            <w:noProof/>
            <w:webHidden/>
          </w:rPr>
          <w:fldChar w:fldCharType="begin"/>
        </w:r>
        <w:r>
          <w:rPr>
            <w:noProof/>
            <w:webHidden/>
          </w:rPr>
          <w:instrText xml:space="preserve"> PAGEREF _Toc166680682 \h </w:instrText>
        </w:r>
        <w:r>
          <w:rPr>
            <w:noProof/>
            <w:webHidden/>
          </w:rPr>
        </w:r>
        <w:r>
          <w:rPr>
            <w:noProof/>
            <w:webHidden/>
          </w:rPr>
          <w:fldChar w:fldCharType="separate"/>
        </w:r>
        <w:r>
          <w:rPr>
            <w:noProof/>
            <w:webHidden/>
          </w:rPr>
          <w:t>41</w:t>
        </w:r>
        <w:r>
          <w:rPr>
            <w:noProof/>
            <w:webHidden/>
          </w:rPr>
          <w:fldChar w:fldCharType="end"/>
        </w:r>
      </w:hyperlink>
    </w:p>
    <w:p w14:paraId="1EF454D0" w14:textId="417AF79A"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36" w:anchor="_Toc166680683" w:history="1">
        <w:r w:rsidRPr="00DE417E">
          <w:rPr>
            <w:rStyle w:val="Hyperlink"/>
            <w:noProof/>
          </w:rPr>
          <w:t xml:space="preserve">Hình 4.23 PC P.KyThuat </w:t>
        </w:r>
        <w:r w:rsidRPr="00DE417E">
          <w:rPr>
            <w:rStyle w:val="Hyperlink"/>
            <w:noProof/>
            <w:lang w:val="vi-VN"/>
          </w:rPr>
          <w:t>gửi mail cho PC P.HanhChinh</w:t>
        </w:r>
        <w:r>
          <w:rPr>
            <w:noProof/>
            <w:webHidden/>
          </w:rPr>
          <w:tab/>
        </w:r>
        <w:r>
          <w:rPr>
            <w:noProof/>
            <w:webHidden/>
          </w:rPr>
          <w:fldChar w:fldCharType="begin"/>
        </w:r>
        <w:r>
          <w:rPr>
            <w:noProof/>
            <w:webHidden/>
          </w:rPr>
          <w:instrText xml:space="preserve"> PAGEREF _Toc166680683 \h </w:instrText>
        </w:r>
        <w:r>
          <w:rPr>
            <w:noProof/>
            <w:webHidden/>
          </w:rPr>
        </w:r>
        <w:r>
          <w:rPr>
            <w:noProof/>
            <w:webHidden/>
          </w:rPr>
          <w:fldChar w:fldCharType="separate"/>
        </w:r>
        <w:r>
          <w:rPr>
            <w:noProof/>
            <w:webHidden/>
          </w:rPr>
          <w:t>42</w:t>
        </w:r>
        <w:r>
          <w:rPr>
            <w:noProof/>
            <w:webHidden/>
          </w:rPr>
          <w:fldChar w:fldCharType="end"/>
        </w:r>
      </w:hyperlink>
    </w:p>
    <w:p w14:paraId="1E6683EF" w14:textId="6DBE3F16"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37" w:anchor="_Toc166680684" w:history="1">
        <w:r w:rsidRPr="00DE417E">
          <w:rPr>
            <w:rStyle w:val="Hyperlink"/>
            <w:noProof/>
          </w:rPr>
          <w:t>Hình 4.24</w:t>
        </w:r>
        <w:r w:rsidRPr="00DE417E">
          <w:rPr>
            <w:rStyle w:val="Hyperlink"/>
            <w:noProof/>
            <w:lang w:val="vi-VN"/>
          </w:rPr>
          <w:t xml:space="preserve"> </w:t>
        </w:r>
        <w:r w:rsidRPr="00DE417E">
          <w:rPr>
            <w:rStyle w:val="Hyperlink"/>
            <w:noProof/>
          </w:rPr>
          <w:t xml:space="preserve">Hình 4.25 PC P.KyThuat </w:t>
        </w:r>
        <w:r w:rsidRPr="00DE417E">
          <w:rPr>
            <w:rStyle w:val="Hyperlink"/>
            <w:noProof/>
            <w:lang w:val="vi-VN"/>
          </w:rPr>
          <w:t>gửi mail cho PC P.HanhChinh thành công</w:t>
        </w:r>
        <w:r>
          <w:rPr>
            <w:noProof/>
            <w:webHidden/>
          </w:rPr>
          <w:tab/>
        </w:r>
        <w:r>
          <w:rPr>
            <w:noProof/>
            <w:webHidden/>
          </w:rPr>
          <w:fldChar w:fldCharType="begin"/>
        </w:r>
        <w:r>
          <w:rPr>
            <w:noProof/>
            <w:webHidden/>
          </w:rPr>
          <w:instrText xml:space="preserve"> PAGEREF _Toc166680684 \h </w:instrText>
        </w:r>
        <w:r>
          <w:rPr>
            <w:noProof/>
            <w:webHidden/>
          </w:rPr>
        </w:r>
        <w:r>
          <w:rPr>
            <w:noProof/>
            <w:webHidden/>
          </w:rPr>
          <w:fldChar w:fldCharType="separate"/>
        </w:r>
        <w:r>
          <w:rPr>
            <w:noProof/>
            <w:webHidden/>
          </w:rPr>
          <w:t>43</w:t>
        </w:r>
        <w:r>
          <w:rPr>
            <w:noProof/>
            <w:webHidden/>
          </w:rPr>
          <w:fldChar w:fldCharType="end"/>
        </w:r>
      </w:hyperlink>
    </w:p>
    <w:p w14:paraId="5DE02F87" w14:textId="06A5552D"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38" w:anchor="_Toc166680685" w:history="1">
        <w:r w:rsidRPr="00DE417E">
          <w:rPr>
            <w:rStyle w:val="Hyperlink"/>
            <w:noProof/>
          </w:rPr>
          <w:t>Hình 4.26</w:t>
        </w:r>
        <w:r w:rsidRPr="00DE417E">
          <w:rPr>
            <w:rStyle w:val="Hyperlink"/>
            <w:noProof/>
            <w:lang w:val="vi-VN"/>
          </w:rPr>
          <w:t xml:space="preserve"> PC P.HanhChinh nhận được mail</w:t>
        </w:r>
        <w:r>
          <w:rPr>
            <w:noProof/>
            <w:webHidden/>
          </w:rPr>
          <w:tab/>
        </w:r>
        <w:r>
          <w:rPr>
            <w:noProof/>
            <w:webHidden/>
          </w:rPr>
          <w:fldChar w:fldCharType="begin"/>
        </w:r>
        <w:r>
          <w:rPr>
            <w:noProof/>
            <w:webHidden/>
          </w:rPr>
          <w:instrText xml:space="preserve"> PAGEREF _Toc166680685 \h </w:instrText>
        </w:r>
        <w:r>
          <w:rPr>
            <w:noProof/>
            <w:webHidden/>
          </w:rPr>
        </w:r>
        <w:r>
          <w:rPr>
            <w:noProof/>
            <w:webHidden/>
          </w:rPr>
          <w:fldChar w:fldCharType="separate"/>
        </w:r>
        <w:r>
          <w:rPr>
            <w:noProof/>
            <w:webHidden/>
          </w:rPr>
          <w:t>44</w:t>
        </w:r>
        <w:r>
          <w:rPr>
            <w:noProof/>
            <w:webHidden/>
          </w:rPr>
          <w:fldChar w:fldCharType="end"/>
        </w:r>
      </w:hyperlink>
    </w:p>
    <w:p w14:paraId="7C8C47B9" w14:textId="3A16E5A9"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39" w:anchor="_Toc166680686" w:history="1">
        <w:r w:rsidRPr="00DE417E">
          <w:rPr>
            <w:rStyle w:val="Hyperlink"/>
            <w:noProof/>
          </w:rPr>
          <w:t>Hình 4.27</w:t>
        </w:r>
        <w:r w:rsidRPr="00DE417E">
          <w:rPr>
            <w:rStyle w:val="Hyperlink"/>
            <w:noProof/>
            <w:lang w:val="vi-VN"/>
          </w:rPr>
          <w:t xml:space="preserve"> Địa chỉ ospf Router HCM biết được</w:t>
        </w:r>
        <w:r>
          <w:rPr>
            <w:noProof/>
            <w:webHidden/>
          </w:rPr>
          <w:tab/>
        </w:r>
        <w:r>
          <w:rPr>
            <w:noProof/>
            <w:webHidden/>
          </w:rPr>
          <w:fldChar w:fldCharType="begin"/>
        </w:r>
        <w:r>
          <w:rPr>
            <w:noProof/>
            <w:webHidden/>
          </w:rPr>
          <w:instrText xml:space="preserve"> PAGEREF _Toc166680686 \h </w:instrText>
        </w:r>
        <w:r>
          <w:rPr>
            <w:noProof/>
            <w:webHidden/>
          </w:rPr>
        </w:r>
        <w:r>
          <w:rPr>
            <w:noProof/>
            <w:webHidden/>
          </w:rPr>
          <w:fldChar w:fldCharType="separate"/>
        </w:r>
        <w:r>
          <w:rPr>
            <w:noProof/>
            <w:webHidden/>
          </w:rPr>
          <w:t>46</w:t>
        </w:r>
        <w:r>
          <w:rPr>
            <w:noProof/>
            <w:webHidden/>
          </w:rPr>
          <w:fldChar w:fldCharType="end"/>
        </w:r>
      </w:hyperlink>
    </w:p>
    <w:p w14:paraId="2CA883D0" w14:textId="2F5F9A55"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40" w:anchor="_Toc166680687" w:history="1">
        <w:r w:rsidRPr="00DE417E">
          <w:rPr>
            <w:rStyle w:val="Hyperlink"/>
            <w:noProof/>
          </w:rPr>
          <w:t>Hình 4.28</w:t>
        </w:r>
        <w:r w:rsidRPr="00DE417E">
          <w:rPr>
            <w:rStyle w:val="Hyperlink"/>
            <w:noProof/>
            <w:lang w:val="vi-VN"/>
          </w:rPr>
          <w:t xml:space="preserve"> Địa chỉ IP Multilayer Switch 1 biết được</w:t>
        </w:r>
        <w:r>
          <w:rPr>
            <w:noProof/>
            <w:webHidden/>
          </w:rPr>
          <w:tab/>
        </w:r>
        <w:r>
          <w:rPr>
            <w:noProof/>
            <w:webHidden/>
          </w:rPr>
          <w:fldChar w:fldCharType="begin"/>
        </w:r>
        <w:r>
          <w:rPr>
            <w:noProof/>
            <w:webHidden/>
          </w:rPr>
          <w:instrText xml:space="preserve"> PAGEREF _Toc166680687 \h </w:instrText>
        </w:r>
        <w:r>
          <w:rPr>
            <w:noProof/>
            <w:webHidden/>
          </w:rPr>
        </w:r>
        <w:r>
          <w:rPr>
            <w:noProof/>
            <w:webHidden/>
          </w:rPr>
          <w:fldChar w:fldCharType="separate"/>
        </w:r>
        <w:r>
          <w:rPr>
            <w:noProof/>
            <w:webHidden/>
          </w:rPr>
          <w:t>47</w:t>
        </w:r>
        <w:r>
          <w:rPr>
            <w:noProof/>
            <w:webHidden/>
          </w:rPr>
          <w:fldChar w:fldCharType="end"/>
        </w:r>
      </w:hyperlink>
    </w:p>
    <w:p w14:paraId="57D582ED" w14:textId="1DA0435A"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41" w:anchor="_Toc166680688" w:history="1">
        <w:r w:rsidRPr="00DE417E">
          <w:rPr>
            <w:rStyle w:val="Hyperlink"/>
            <w:noProof/>
          </w:rPr>
          <w:t>Hình 4.29</w:t>
        </w:r>
        <w:r w:rsidRPr="00DE417E">
          <w:rPr>
            <w:rStyle w:val="Hyperlink"/>
            <w:noProof/>
            <w:lang w:val="vi-VN"/>
          </w:rPr>
          <w:t xml:space="preserve"> Địa chỉ IP Multilayer Switch 2 biết được</w:t>
        </w:r>
        <w:r>
          <w:rPr>
            <w:noProof/>
            <w:webHidden/>
          </w:rPr>
          <w:tab/>
        </w:r>
        <w:r>
          <w:rPr>
            <w:noProof/>
            <w:webHidden/>
          </w:rPr>
          <w:fldChar w:fldCharType="begin"/>
        </w:r>
        <w:r>
          <w:rPr>
            <w:noProof/>
            <w:webHidden/>
          </w:rPr>
          <w:instrText xml:space="preserve"> PAGEREF _Toc166680688 \h </w:instrText>
        </w:r>
        <w:r>
          <w:rPr>
            <w:noProof/>
            <w:webHidden/>
          </w:rPr>
        </w:r>
        <w:r>
          <w:rPr>
            <w:noProof/>
            <w:webHidden/>
          </w:rPr>
          <w:fldChar w:fldCharType="separate"/>
        </w:r>
        <w:r>
          <w:rPr>
            <w:noProof/>
            <w:webHidden/>
          </w:rPr>
          <w:t>48</w:t>
        </w:r>
        <w:r>
          <w:rPr>
            <w:noProof/>
            <w:webHidden/>
          </w:rPr>
          <w:fldChar w:fldCharType="end"/>
        </w:r>
      </w:hyperlink>
    </w:p>
    <w:p w14:paraId="350C9910" w14:textId="52AFF8A8"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42" w:anchor="_Toc166680689" w:history="1">
        <w:r w:rsidRPr="00DE417E">
          <w:rPr>
            <w:rStyle w:val="Hyperlink"/>
            <w:noProof/>
          </w:rPr>
          <w:t>Hình 4.30</w:t>
        </w:r>
        <w:r w:rsidRPr="00DE417E">
          <w:rPr>
            <w:rStyle w:val="Hyperlink"/>
            <w:noProof/>
            <w:lang w:val="vi-VN"/>
          </w:rPr>
          <w:t xml:space="preserve"> Địa chỉ IP Router DN biết được</w:t>
        </w:r>
        <w:r>
          <w:rPr>
            <w:noProof/>
            <w:webHidden/>
          </w:rPr>
          <w:tab/>
        </w:r>
        <w:r>
          <w:rPr>
            <w:noProof/>
            <w:webHidden/>
          </w:rPr>
          <w:fldChar w:fldCharType="begin"/>
        </w:r>
        <w:r>
          <w:rPr>
            <w:noProof/>
            <w:webHidden/>
          </w:rPr>
          <w:instrText xml:space="preserve"> PAGEREF _Toc166680689 \h </w:instrText>
        </w:r>
        <w:r>
          <w:rPr>
            <w:noProof/>
            <w:webHidden/>
          </w:rPr>
        </w:r>
        <w:r>
          <w:rPr>
            <w:noProof/>
            <w:webHidden/>
          </w:rPr>
          <w:fldChar w:fldCharType="separate"/>
        </w:r>
        <w:r>
          <w:rPr>
            <w:noProof/>
            <w:webHidden/>
          </w:rPr>
          <w:t>50</w:t>
        </w:r>
        <w:r>
          <w:rPr>
            <w:noProof/>
            <w:webHidden/>
          </w:rPr>
          <w:fldChar w:fldCharType="end"/>
        </w:r>
      </w:hyperlink>
    </w:p>
    <w:p w14:paraId="3F58C1EB" w14:textId="6D1A4139"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43" w:anchor="_Toc166680690" w:history="1">
        <w:r w:rsidRPr="00DE417E">
          <w:rPr>
            <w:rStyle w:val="Hyperlink"/>
            <w:noProof/>
          </w:rPr>
          <w:t>Hình 4.31</w:t>
        </w:r>
        <w:r w:rsidRPr="00DE417E">
          <w:rPr>
            <w:rStyle w:val="Hyperlink"/>
            <w:noProof/>
            <w:lang w:val="vi-VN"/>
          </w:rPr>
          <w:t xml:space="preserve"> Địa chỉ IP Router HN biết được</w:t>
        </w:r>
        <w:r>
          <w:rPr>
            <w:noProof/>
            <w:webHidden/>
          </w:rPr>
          <w:tab/>
        </w:r>
        <w:r>
          <w:rPr>
            <w:noProof/>
            <w:webHidden/>
          </w:rPr>
          <w:fldChar w:fldCharType="begin"/>
        </w:r>
        <w:r>
          <w:rPr>
            <w:noProof/>
            <w:webHidden/>
          </w:rPr>
          <w:instrText xml:space="preserve"> PAGEREF _Toc166680690 \h </w:instrText>
        </w:r>
        <w:r>
          <w:rPr>
            <w:noProof/>
            <w:webHidden/>
          </w:rPr>
        </w:r>
        <w:r>
          <w:rPr>
            <w:noProof/>
            <w:webHidden/>
          </w:rPr>
          <w:fldChar w:fldCharType="separate"/>
        </w:r>
        <w:r>
          <w:rPr>
            <w:noProof/>
            <w:webHidden/>
          </w:rPr>
          <w:t>51</w:t>
        </w:r>
        <w:r>
          <w:rPr>
            <w:noProof/>
            <w:webHidden/>
          </w:rPr>
          <w:fldChar w:fldCharType="end"/>
        </w:r>
      </w:hyperlink>
    </w:p>
    <w:p w14:paraId="4B143CAC" w14:textId="1CB5DE84"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44" w:anchor="_Toc166680691" w:history="1">
        <w:r w:rsidRPr="00DE417E">
          <w:rPr>
            <w:rStyle w:val="Hyperlink"/>
            <w:noProof/>
          </w:rPr>
          <w:t>Hình 4.32</w:t>
        </w:r>
        <w:r w:rsidRPr="00DE417E">
          <w:rPr>
            <w:rStyle w:val="Hyperlink"/>
            <w:noProof/>
            <w:lang w:val="vi-VN"/>
          </w:rPr>
          <w:t xml:space="preserve"> HSRP trong Multilayer Switch 1</w:t>
        </w:r>
        <w:r>
          <w:rPr>
            <w:noProof/>
            <w:webHidden/>
          </w:rPr>
          <w:tab/>
        </w:r>
        <w:r>
          <w:rPr>
            <w:noProof/>
            <w:webHidden/>
          </w:rPr>
          <w:fldChar w:fldCharType="begin"/>
        </w:r>
        <w:r>
          <w:rPr>
            <w:noProof/>
            <w:webHidden/>
          </w:rPr>
          <w:instrText xml:space="preserve"> PAGEREF _Toc166680691 \h </w:instrText>
        </w:r>
        <w:r>
          <w:rPr>
            <w:noProof/>
            <w:webHidden/>
          </w:rPr>
        </w:r>
        <w:r>
          <w:rPr>
            <w:noProof/>
            <w:webHidden/>
          </w:rPr>
          <w:fldChar w:fldCharType="separate"/>
        </w:r>
        <w:r>
          <w:rPr>
            <w:noProof/>
            <w:webHidden/>
          </w:rPr>
          <w:t>54</w:t>
        </w:r>
        <w:r>
          <w:rPr>
            <w:noProof/>
            <w:webHidden/>
          </w:rPr>
          <w:fldChar w:fldCharType="end"/>
        </w:r>
      </w:hyperlink>
    </w:p>
    <w:p w14:paraId="62686654" w14:textId="33663D76"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45" w:anchor="_Toc166680692" w:history="1">
        <w:r w:rsidRPr="00DE417E">
          <w:rPr>
            <w:rStyle w:val="Hyperlink"/>
            <w:noProof/>
          </w:rPr>
          <w:t>Hình 4.33</w:t>
        </w:r>
        <w:r w:rsidRPr="00DE417E">
          <w:rPr>
            <w:rStyle w:val="Hyperlink"/>
            <w:noProof/>
            <w:lang w:val="vi-VN"/>
          </w:rPr>
          <w:t xml:space="preserve"> </w:t>
        </w:r>
        <w:r w:rsidRPr="00DE417E">
          <w:rPr>
            <w:rStyle w:val="Hyperlink"/>
            <w:noProof/>
          </w:rPr>
          <w:t>Hình 4.34</w:t>
        </w:r>
        <w:r w:rsidRPr="00DE417E">
          <w:rPr>
            <w:rStyle w:val="Hyperlink"/>
            <w:noProof/>
            <w:lang w:val="vi-VN"/>
          </w:rPr>
          <w:t xml:space="preserve"> HSRP trong Multilayer Switch 2</w:t>
        </w:r>
        <w:r>
          <w:rPr>
            <w:noProof/>
            <w:webHidden/>
          </w:rPr>
          <w:tab/>
        </w:r>
        <w:r>
          <w:rPr>
            <w:noProof/>
            <w:webHidden/>
          </w:rPr>
          <w:fldChar w:fldCharType="begin"/>
        </w:r>
        <w:r>
          <w:rPr>
            <w:noProof/>
            <w:webHidden/>
          </w:rPr>
          <w:instrText xml:space="preserve"> PAGEREF _Toc166680692 \h </w:instrText>
        </w:r>
        <w:r>
          <w:rPr>
            <w:noProof/>
            <w:webHidden/>
          </w:rPr>
        </w:r>
        <w:r>
          <w:rPr>
            <w:noProof/>
            <w:webHidden/>
          </w:rPr>
          <w:fldChar w:fldCharType="separate"/>
        </w:r>
        <w:r>
          <w:rPr>
            <w:noProof/>
            <w:webHidden/>
          </w:rPr>
          <w:t>56</w:t>
        </w:r>
        <w:r>
          <w:rPr>
            <w:noProof/>
            <w:webHidden/>
          </w:rPr>
          <w:fldChar w:fldCharType="end"/>
        </w:r>
      </w:hyperlink>
    </w:p>
    <w:p w14:paraId="5A2A882B" w14:textId="42EC22AD" w:rsidR="00354225" w:rsidRDefault="00354225">
      <w:pPr>
        <w:pStyle w:val="TableofFigures"/>
        <w:tabs>
          <w:tab w:val="right" w:leader="dot" w:pos="9111"/>
        </w:tabs>
        <w:rPr>
          <w:rFonts w:asciiTheme="minorHAnsi" w:eastAsiaTheme="minorEastAsia" w:hAnsiTheme="minorHAnsi" w:cstheme="minorBidi"/>
          <w:noProof/>
          <w:sz w:val="22"/>
          <w:szCs w:val="22"/>
        </w:rPr>
      </w:pPr>
      <w:hyperlink w:anchor="_Toc166680693" w:history="1">
        <w:r w:rsidRPr="00DE417E">
          <w:rPr>
            <w:rStyle w:val="Hyperlink"/>
            <w:noProof/>
          </w:rPr>
          <w:t>Hình 4.35</w:t>
        </w:r>
        <w:r w:rsidRPr="00DE417E">
          <w:rPr>
            <w:rStyle w:val="Hyperlink"/>
            <w:noProof/>
            <w:lang w:val="vi-VN"/>
          </w:rPr>
          <w:t xml:space="preserve"> Etherchanel Multilayer Switch 1</w:t>
        </w:r>
        <w:r>
          <w:rPr>
            <w:noProof/>
            <w:webHidden/>
          </w:rPr>
          <w:tab/>
        </w:r>
        <w:r>
          <w:rPr>
            <w:noProof/>
            <w:webHidden/>
          </w:rPr>
          <w:fldChar w:fldCharType="begin"/>
        </w:r>
        <w:r>
          <w:rPr>
            <w:noProof/>
            <w:webHidden/>
          </w:rPr>
          <w:instrText xml:space="preserve"> PAGEREF _Toc166680693 \h </w:instrText>
        </w:r>
        <w:r>
          <w:rPr>
            <w:noProof/>
            <w:webHidden/>
          </w:rPr>
        </w:r>
        <w:r>
          <w:rPr>
            <w:noProof/>
            <w:webHidden/>
          </w:rPr>
          <w:fldChar w:fldCharType="separate"/>
        </w:r>
        <w:r>
          <w:rPr>
            <w:noProof/>
            <w:webHidden/>
          </w:rPr>
          <w:t>57</w:t>
        </w:r>
        <w:r>
          <w:rPr>
            <w:noProof/>
            <w:webHidden/>
          </w:rPr>
          <w:fldChar w:fldCharType="end"/>
        </w:r>
      </w:hyperlink>
    </w:p>
    <w:p w14:paraId="2CB6C9CA" w14:textId="4D45CB5E" w:rsidR="00354225" w:rsidRDefault="00354225">
      <w:pPr>
        <w:pStyle w:val="TableofFigures"/>
        <w:tabs>
          <w:tab w:val="right" w:leader="dot" w:pos="9111"/>
        </w:tabs>
        <w:rPr>
          <w:rFonts w:asciiTheme="minorHAnsi" w:eastAsiaTheme="minorEastAsia" w:hAnsiTheme="minorHAnsi" w:cstheme="minorBidi"/>
          <w:noProof/>
          <w:sz w:val="22"/>
          <w:szCs w:val="22"/>
        </w:rPr>
      </w:pPr>
      <w:hyperlink w:anchor="_Toc166680694" w:history="1">
        <w:r w:rsidRPr="00DE417E">
          <w:rPr>
            <w:rStyle w:val="Hyperlink"/>
            <w:noProof/>
          </w:rPr>
          <w:t>Hình 4.36</w:t>
        </w:r>
        <w:r w:rsidRPr="00DE417E">
          <w:rPr>
            <w:rStyle w:val="Hyperlink"/>
            <w:noProof/>
            <w:lang w:val="vi-VN"/>
          </w:rPr>
          <w:t xml:space="preserve"> Etherchannel Multilayer Switch 2</w:t>
        </w:r>
        <w:r>
          <w:rPr>
            <w:noProof/>
            <w:webHidden/>
          </w:rPr>
          <w:tab/>
        </w:r>
        <w:r>
          <w:rPr>
            <w:noProof/>
            <w:webHidden/>
          </w:rPr>
          <w:fldChar w:fldCharType="begin"/>
        </w:r>
        <w:r>
          <w:rPr>
            <w:noProof/>
            <w:webHidden/>
          </w:rPr>
          <w:instrText xml:space="preserve"> PAGEREF _Toc166680694 \h </w:instrText>
        </w:r>
        <w:r>
          <w:rPr>
            <w:noProof/>
            <w:webHidden/>
          </w:rPr>
        </w:r>
        <w:r>
          <w:rPr>
            <w:noProof/>
            <w:webHidden/>
          </w:rPr>
          <w:fldChar w:fldCharType="separate"/>
        </w:r>
        <w:r>
          <w:rPr>
            <w:noProof/>
            <w:webHidden/>
          </w:rPr>
          <w:t>58</w:t>
        </w:r>
        <w:r>
          <w:rPr>
            <w:noProof/>
            <w:webHidden/>
          </w:rPr>
          <w:fldChar w:fldCharType="end"/>
        </w:r>
      </w:hyperlink>
    </w:p>
    <w:p w14:paraId="7B6820FF" w14:textId="12B1F640" w:rsidR="00354225" w:rsidRDefault="00354225">
      <w:pPr>
        <w:pStyle w:val="TableofFigures"/>
        <w:tabs>
          <w:tab w:val="right" w:leader="dot" w:pos="9111"/>
        </w:tabs>
        <w:rPr>
          <w:rFonts w:asciiTheme="minorHAnsi" w:eastAsiaTheme="minorEastAsia" w:hAnsiTheme="minorHAnsi" w:cstheme="minorBidi"/>
          <w:noProof/>
          <w:sz w:val="22"/>
          <w:szCs w:val="22"/>
        </w:rPr>
      </w:pPr>
      <w:hyperlink w:anchor="_Toc166680695" w:history="1">
        <w:r w:rsidRPr="00DE417E">
          <w:rPr>
            <w:rStyle w:val="Hyperlink"/>
            <w:noProof/>
          </w:rPr>
          <w:t>Hình 4.37</w:t>
        </w:r>
        <w:r w:rsidRPr="00DE417E">
          <w:rPr>
            <w:rStyle w:val="Hyperlink"/>
            <w:noProof/>
            <w:lang w:val="vi-VN"/>
          </w:rPr>
          <w:t xml:space="preserve"> Port Security</w:t>
        </w:r>
        <w:r>
          <w:rPr>
            <w:noProof/>
            <w:webHidden/>
          </w:rPr>
          <w:tab/>
        </w:r>
        <w:r>
          <w:rPr>
            <w:noProof/>
            <w:webHidden/>
          </w:rPr>
          <w:fldChar w:fldCharType="begin"/>
        </w:r>
        <w:r>
          <w:rPr>
            <w:noProof/>
            <w:webHidden/>
          </w:rPr>
          <w:instrText xml:space="preserve"> PAGEREF _Toc166680695 \h </w:instrText>
        </w:r>
        <w:r>
          <w:rPr>
            <w:noProof/>
            <w:webHidden/>
          </w:rPr>
        </w:r>
        <w:r>
          <w:rPr>
            <w:noProof/>
            <w:webHidden/>
          </w:rPr>
          <w:fldChar w:fldCharType="separate"/>
        </w:r>
        <w:r>
          <w:rPr>
            <w:noProof/>
            <w:webHidden/>
          </w:rPr>
          <w:t>59</w:t>
        </w:r>
        <w:r>
          <w:rPr>
            <w:noProof/>
            <w:webHidden/>
          </w:rPr>
          <w:fldChar w:fldCharType="end"/>
        </w:r>
      </w:hyperlink>
    </w:p>
    <w:p w14:paraId="64C6D5F0" w14:textId="04B3FE4A"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46" w:anchor="_Toc166680696" w:history="1">
        <w:r w:rsidRPr="00DE417E">
          <w:rPr>
            <w:rStyle w:val="Hyperlink"/>
            <w:noProof/>
          </w:rPr>
          <w:t>Hình 4.38</w:t>
        </w:r>
        <w:r w:rsidRPr="00DE417E">
          <w:rPr>
            <w:rStyle w:val="Hyperlink"/>
            <w:noProof/>
            <w:lang w:val="vi-VN"/>
          </w:rPr>
          <w:t xml:space="preserve"> SSH bật mã hóa mật khẩu</w:t>
        </w:r>
        <w:r>
          <w:rPr>
            <w:noProof/>
            <w:webHidden/>
          </w:rPr>
          <w:tab/>
        </w:r>
        <w:r>
          <w:rPr>
            <w:noProof/>
            <w:webHidden/>
          </w:rPr>
          <w:fldChar w:fldCharType="begin"/>
        </w:r>
        <w:r>
          <w:rPr>
            <w:noProof/>
            <w:webHidden/>
          </w:rPr>
          <w:instrText xml:space="preserve"> PAGEREF _Toc166680696 \h </w:instrText>
        </w:r>
        <w:r>
          <w:rPr>
            <w:noProof/>
            <w:webHidden/>
          </w:rPr>
        </w:r>
        <w:r>
          <w:rPr>
            <w:noProof/>
            <w:webHidden/>
          </w:rPr>
          <w:fldChar w:fldCharType="separate"/>
        </w:r>
        <w:r>
          <w:rPr>
            <w:noProof/>
            <w:webHidden/>
          </w:rPr>
          <w:t>60</w:t>
        </w:r>
        <w:r>
          <w:rPr>
            <w:noProof/>
            <w:webHidden/>
          </w:rPr>
          <w:fldChar w:fldCharType="end"/>
        </w:r>
      </w:hyperlink>
    </w:p>
    <w:p w14:paraId="3B0A4968" w14:textId="1426713C" w:rsidR="00354225" w:rsidRDefault="00354225">
      <w:pPr>
        <w:pStyle w:val="TableofFigures"/>
        <w:tabs>
          <w:tab w:val="right" w:leader="dot" w:pos="9111"/>
        </w:tabs>
        <w:rPr>
          <w:rFonts w:asciiTheme="minorHAnsi" w:eastAsiaTheme="minorEastAsia" w:hAnsiTheme="minorHAnsi" w:cstheme="minorBidi"/>
          <w:noProof/>
          <w:sz w:val="22"/>
          <w:szCs w:val="22"/>
        </w:rPr>
      </w:pPr>
      <w:hyperlink r:id="rId47" w:anchor="_Toc166680697" w:history="1">
        <w:r w:rsidRPr="00DE417E">
          <w:rPr>
            <w:rStyle w:val="Hyperlink"/>
            <w:noProof/>
          </w:rPr>
          <w:t>Hình 4.39</w:t>
        </w:r>
        <w:r w:rsidRPr="00DE417E">
          <w:rPr>
            <w:rStyle w:val="Hyperlink"/>
            <w:noProof/>
            <w:lang w:val="vi-VN"/>
          </w:rPr>
          <w:t xml:space="preserve"> SSH kết nối từ xa</w:t>
        </w:r>
        <w:r>
          <w:rPr>
            <w:noProof/>
            <w:webHidden/>
          </w:rPr>
          <w:tab/>
        </w:r>
        <w:r>
          <w:rPr>
            <w:noProof/>
            <w:webHidden/>
          </w:rPr>
          <w:fldChar w:fldCharType="begin"/>
        </w:r>
        <w:r>
          <w:rPr>
            <w:noProof/>
            <w:webHidden/>
          </w:rPr>
          <w:instrText xml:space="preserve"> PAGEREF _Toc166680697 \h </w:instrText>
        </w:r>
        <w:r>
          <w:rPr>
            <w:noProof/>
            <w:webHidden/>
          </w:rPr>
        </w:r>
        <w:r>
          <w:rPr>
            <w:noProof/>
            <w:webHidden/>
          </w:rPr>
          <w:fldChar w:fldCharType="separate"/>
        </w:r>
        <w:r>
          <w:rPr>
            <w:noProof/>
            <w:webHidden/>
          </w:rPr>
          <w:t>61</w:t>
        </w:r>
        <w:r>
          <w:rPr>
            <w:noProof/>
            <w:webHidden/>
          </w:rPr>
          <w:fldChar w:fldCharType="end"/>
        </w:r>
      </w:hyperlink>
    </w:p>
    <w:p w14:paraId="36F5CD1D" w14:textId="77F8ADB8" w:rsidR="00875C30" w:rsidRDefault="00875C30">
      <w:pPr>
        <w:spacing w:after="200" w:line="276" w:lineRule="auto"/>
        <w:rPr>
          <w:sz w:val="26"/>
          <w:szCs w:val="26"/>
        </w:rPr>
      </w:pPr>
      <w:r>
        <w:rPr>
          <w:sz w:val="26"/>
          <w:szCs w:val="26"/>
        </w:rPr>
        <w:fldChar w:fldCharType="end"/>
      </w:r>
    </w:p>
    <w:p w14:paraId="06F80066" w14:textId="0EEE4F8A" w:rsidR="007B1A23" w:rsidRPr="00CC077B" w:rsidRDefault="00875C30" w:rsidP="006B1A62">
      <w:pPr>
        <w:spacing w:after="200" w:line="276" w:lineRule="auto"/>
        <w:rPr>
          <w:sz w:val="26"/>
          <w:szCs w:val="26"/>
        </w:rPr>
      </w:pPr>
      <w:r>
        <w:rPr>
          <w:sz w:val="26"/>
          <w:szCs w:val="26"/>
        </w:rPr>
        <w:br w:type="page"/>
      </w:r>
    </w:p>
    <w:p w14:paraId="617937C8" w14:textId="006FCBA3" w:rsidR="007B1A23" w:rsidRPr="00CC077B" w:rsidRDefault="003C28FB" w:rsidP="00252C0D">
      <w:pPr>
        <w:pStyle w:val="Heading1"/>
      </w:pPr>
      <w:bookmarkStart w:id="5" w:name="_Toc166680698"/>
      <w:r w:rsidRPr="008678FE">
        <w:lastRenderedPageBreak/>
        <w:t>GIỚI</w:t>
      </w:r>
      <w:r w:rsidRPr="00CC077B">
        <w:t xml:space="preserve"> THIỆU</w:t>
      </w:r>
      <w:r w:rsidR="00A836B3" w:rsidRPr="00CC077B">
        <w:t xml:space="preserve"> </w:t>
      </w:r>
      <w:r w:rsidR="00A836B3" w:rsidRPr="00437976">
        <w:t>VÀ</w:t>
      </w:r>
      <w:r w:rsidR="00A836B3" w:rsidRPr="00CC077B">
        <w:t xml:space="preserve"> KHẢO SÁT</w:t>
      </w:r>
      <w:bookmarkEnd w:id="5"/>
    </w:p>
    <w:p w14:paraId="025DE0C2" w14:textId="7CD1AFF6" w:rsidR="00CD13EC" w:rsidRPr="009143A9" w:rsidRDefault="00CD13EC" w:rsidP="008678FE">
      <w:pPr>
        <w:pStyle w:val="Heading2"/>
      </w:pPr>
      <w:bookmarkStart w:id="6" w:name="_Toc387692911"/>
      <w:r w:rsidRPr="009143A9">
        <w:t xml:space="preserve"> </w:t>
      </w:r>
      <w:bookmarkStart w:id="7" w:name="_Toc166680699"/>
      <w:bookmarkEnd w:id="6"/>
      <w:r w:rsidR="003049B1" w:rsidRPr="009143A9">
        <w:t>Giới thiệu đề tài</w:t>
      </w:r>
      <w:bookmarkEnd w:id="7"/>
    </w:p>
    <w:p w14:paraId="66841192" w14:textId="1C629911" w:rsidR="00207DC2" w:rsidRPr="00013953" w:rsidRDefault="00F654EF" w:rsidP="00013953">
      <w:pPr>
        <w:pStyle w:val="Nidungvnbn"/>
      </w:pPr>
      <w:r w:rsidRPr="00013953">
        <w:t xml:space="preserve">Nội dung bài đồ án </w:t>
      </w:r>
      <w:r w:rsidR="007D16E7" w:rsidRPr="00013953">
        <w:t xml:space="preserve">cuối kì môn Giao thức mạng máy tính </w:t>
      </w:r>
      <w:r w:rsidRPr="00013953">
        <w:t xml:space="preserve">của nhóm chúng em </w:t>
      </w:r>
      <w:r w:rsidR="007D16E7" w:rsidRPr="00013953">
        <w:t xml:space="preserve">sẽ trình bày </w:t>
      </w:r>
      <w:r w:rsidR="00FB62E0" w:rsidRPr="00013953">
        <w:t xml:space="preserve">về việc </w:t>
      </w:r>
      <w:r w:rsidR="00776AFC" w:rsidRPr="00013953">
        <w:t>thiết kế và triển khai hệ thống mạng máy tính cho một Doanh nghiệp có trụ sở chính ở T</w:t>
      </w:r>
      <w:r w:rsidR="00930B84" w:rsidRPr="00013953">
        <w:t>PHCM, và 2 chi nhánh (Một ở Đà Nẵng, và một ở Hà N</w:t>
      </w:r>
      <w:r w:rsidR="00776AFC" w:rsidRPr="00013953">
        <w:t>ội).</w:t>
      </w:r>
      <w:r w:rsidR="0072417C" w:rsidRPr="00013953">
        <w:tab/>
      </w:r>
    </w:p>
    <w:p w14:paraId="4FC89A1C" w14:textId="5C654536" w:rsidR="007B1A23" w:rsidRPr="008678FE" w:rsidRDefault="001C2F7B" w:rsidP="00D61973">
      <w:pPr>
        <w:pStyle w:val="Heading2"/>
      </w:pPr>
      <w:r w:rsidRPr="009143A9">
        <w:t xml:space="preserve"> </w:t>
      </w:r>
      <w:bookmarkStart w:id="8" w:name="_Toc166680700"/>
      <w:r w:rsidRPr="009143A9">
        <w:t xml:space="preserve">Mô tả </w:t>
      </w:r>
      <w:r w:rsidRPr="008678FE">
        <w:t>đề</w:t>
      </w:r>
      <w:r w:rsidRPr="009143A9">
        <w:t xml:space="preserve"> tài</w:t>
      </w:r>
      <w:bookmarkEnd w:id="8"/>
    </w:p>
    <w:p w14:paraId="5DCD0A26" w14:textId="2C5AADE9" w:rsidR="0064189C" w:rsidRPr="00013953" w:rsidRDefault="003F4552" w:rsidP="00013953">
      <w:pPr>
        <w:pStyle w:val="Nidungvnbn"/>
      </w:pPr>
      <w:r w:rsidRPr="00013953">
        <w:t>Đề tài</w:t>
      </w:r>
      <w:r w:rsidR="00B96D2B" w:rsidRPr="00013953">
        <w:t xml:space="preserve"> triển khai </w:t>
      </w:r>
      <w:r w:rsidR="004C341B" w:rsidRPr="00013953">
        <w:t xml:space="preserve">sơ đồ mạng </w:t>
      </w:r>
      <w:r w:rsidR="00DA298A" w:rsidRPr="00013953">
        <w:t xml:space="preserve">cho </w:t>
      </w:r>
      <w:r w:rsidR="007235F9" w:rsidRPr="00013953">
        <w:t xml:space="preserve">một doanh </w:t>
      </w:r>
      <w:r w:rsidR="00930B84" w:rsidRPr="00013953">
        <w:t>nghiệp với 1 trụ sở chính và 2 chi nhánh</w:t>
      </w:r>
      <w:r w:rsidR="003659B3" w:rsidRPr="00013953">
        <w:t>:</w:t>
      </w:r>
    </w:p>
    <w:p w14:paraId="5B7A5A7A" w14:textId="17043165" w:rsidR="00A80B8B" w:rsidRPr="00013953" w:rsidRDefault="00930B84" w:rsidP="00013953">
      <w:pPr>
        <w:pStyle w:val="Nidungvnbn"/>
      </w:pPr>
      <w:r w:rsidRPr="00013953">
        <w:t>Trụ sở chính</w:t>
      </w:r>
      <w:r w:rsidR="00A80B8B" w:rsidRPr="00013953">
        <w:t>:</w:t>
      </w:r>
      <w:r w:rsidR="00254A5F" w:rsidRPr="00013953">
        <w:t xml:space="preserve"> 50/12</w:t>
      </w:r>
      <w:r w:rsidR="00DD6F81" w:rsidRPr="00013953">
        <w:t xml:space="preserve"> </w:t>
      </w:r>
      <w:r w:rsidR="00254A5F" w:rsidRPr="00013953">
        <w:t>Trần Thị Liền</w:t>
      </w:r>
      <w:r w:rsidR="002B3DF4" w:rsidRPr="00013953">
        <w:t xml:space="preserve">, </w:t>
      </w:r>
      <w:r w:rsidR="00254A5F" w:rsidRPr="00013953">
        <w:t>Phước Kiểng</w:t>
      </w:r>
      <w:r w:rsidR="002B3DF4" w:rsidRPr="00013953">
        <w:t xml:space="preserve">, </w:t>
      </w:r>
      <w:r w:rsidR="00254A5F" w:rsidRPr="00013953">
        <w:t>Nhà bè</w:t>
      </w:r>
      <w:r w:rsidR="00446FE1" w:rsidRPr="00013953">
        <w:t>, TPHCM</w:t>
      </w:r>
    </w:p>
    <w:p w14:paraId="62591D86" w14:textId="77777777" w:rsidR="00FD3499" w:rsidRPr="00013953" w:rsidRDefault="00930B84" w:rsidP="00013953">
      <w:pPr>
        <w:pStyle w:val="Nidungvnbn"/>
      </w:pPr>
      <w:r w:rsidRPr="00013953">
        <w:t>Chi nhánh ở Đà Nẵng</w:t>
      </w:r>
      <w:r w:rsidR="00C04346" w:rsidRPr="00013953">
        <w:t>:</w:t>
      </w:r>
      <w:r w:rsidR="00B307EC" w:rsidRPr="00013953">
        <w:t xml:space="preserve"> </w:t>
      </w:r>
      <w:r w:rsidR="00FD3499" w:rsidRPr="00013953">
        <w:t>305 Trường Sơn, phường, Cẩm Lệ, Đà Nẵng, Việt Nam</w:t>
      </w:r>
    </w:p>
    <w:p w14:paraId="649EC1C2" w14:textId="7A81D86F" w:rsidR="00C04346" w:rsidRPr="00013953" w:rsidRDefault="00930B84" w:rsidP="00013953">
      <w:pPr>
        <w:pStyle w:val="Nidungvnbn"/>
      </w:pPr>
      <w:r w:rsidRPr="00013953">
        <w:t>Chi nhánh ở Hà Nội</w:t>
      </w:r>
      <w:r w:rsidR="00C04346" w:rsidRPr="00013953">
        <w:t xml:space="preserve">: </w:t>
      </w:r>
      <w:r w:rsidR="00817D32" w:rsidRPr="00013953">
        <w:t>12 P. Chùa Bộc, Quang Trung, Đống Đa, Hà Nội</w:t>
      </w:r>
    </w:p>
    <w:p w14:paraId="703CFB36" w14:textId="256DF6BA" w:rsidR="00C04346" w:rsidRPr="00013953" w:rsidRDefault="00007895" w:rsidP="00013953">
      <w:pPr>
        <w:pStyle w:val="Nidungvnbn"/>
      </w:pPr>
      <w:r w:rsidRPr="00013953">
        <w:t xml:space="preserve">Các thao tác tiến hành trong đề tài: </w:t>
      </w:r>
      <w:r w:rsidR="00AB4D8F" w:rsidRPr="00013953">
        <w:t>cấu hình VLAN, cấu hình trunk</w:t>
      </w:r>
      <w:r w:rsidR="00C7235C" w:rsidRPr="00013953">
        <w:t xml:space="preserve">, sử dụng một vài giao thức </w:t>
      </w:r>
      <w:r w:rsidR="006D5857" w:rsidRPr="00013953">
        <w:t xml:space="preserve">STP, </w:t>
      </w:r>
      <w:r w:rsidR="00515C4C" w:rsidRPr="00013953">
        <w:t xml:space="preserve">SSH, </w:t>
      </w:r>
      <w:r w:rsidR="001B07D1" w:rsidRPr="00013953">
        <w:t>DHCP</w:t>
      </w:r>
      <w:r w:rsidR="00C97ABC" w:rsidRPr="00013953">
        <w:t xml:space="preserve"> snooping, </w:t>
      </w:r>
      <w:r w:rsidR="001B07D1" w:rsidRPr="00013953">
        <w:t>…</w:t>
      </w:r>
      <w:r w:rsidR="00C97ABC" w:rsidRPr="00013953">
        <w:t xml:space="preserve"> Ngoài ra </w:t>
      </w:r>
      <w:r w:rsidR="00895842" w:rsidRPr="00013953">
        <w:t xml:space="preserve">có cấu hình DHCP IPv4, IPv6 </w:t>
      </w:r>
      <w:r w:rsidR="005132B8" w:rsidRPr="00013953">
        <w:t>cho các thiết bị đầu cuối</w:t>
      </w:r>
      <w:r w:rsidR="003D5AAB" w:rsidRPr="00013953">
        <w:t xml:space="preserve"> (end device)</w:t>
      </w:r>
      <w:r w:rsidR="005132B8" w:rsidRPr="00013953">
        <w:t xml:space="preserve"> cũng như các thiết bị</w:t>
      </w:r>
      <w:r w:rsidR="003D5AAB" w:rsidRPr="00013953">
        <w:t xml:space="preserve"> định tuyến (router), thiết bị chuyển mạch (switch)</w:t>
      </w:r>
      <w:r w:rsidR="009143A9" w:rsidRPr="00013953">
        <w:t>.</w:t>
      </w: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273C23C8" w:rsidR="007B1A23" w:rsidRPr="009143A9" w:rsidRDefault="00870C00" w:rsidP="008678FE">
      <w:pPr>
        <w:pStyle w:val="Heading1"/>
      </w:pPr>
      <w:bookmarkStart w:id="9" w:name="_Toc166680701"/>
      <w:r w:rsidRPr="009143A9">
        <w:lastRenderedPageBreak/>
        <w:t>MÔ HÌNH HỆ THỐNG</w:t>
      </w:r>
      <w:bookmarkEnd w:id="9"/>
    </w:p>
    <w:p w14:paraId="1E83B995" w14:textId="450A005D" w:rsidR="008C205C" w:rsidRPr="009143A9" w:rsidRDefault="00833842" w:rsidP="001A4BE2">
      <w:pPr>
        <w:pStyle w:val="Heading2"/>
      </w:pPr>
      <w:bookmarkStart w:id="10" w:name="_Toc387692918"/>
      <w:bookmarkStart w:id="11" w:name="_Toc166680702"/>
      <w:r>
        <w:rPr>
          <w:noProof/>
        </w:rPr>
        <mc:AlternateContent>
          <mc:Choice Requires="wps">
            <w:drawing>
              <wp:anchor distT="0" distB="0" distL="114300" distR="114300" simplePos="0" relativeHeight="251760640" behindDoc="0" locked="0" layoutInCell="1" allowOverlap="1" wp14:anchorId="179181E7" wp14:editId="170E7351">
                <wp:simplePos x="0" y="0"/>
                <wp:positionH relativeFrom="column">
                  <wp:posOffset>-457200</wp:posOffset>
                </wp:positionH>
                <wp:positionV relativeFrom="paragraph">
                  <wp:posOffset>4217670</wp:posOffset>
                </wp:positionV>
                <wp:extent cx="64160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2D0A5EF5" w14:textId="172A5859" w:rsidR="00562AD1" w:rsidRPr="00AA098F" w:rsidRDefault="00562AD1" w:rsidP="00AA098F">
                            <w:pPr>
                              <w:pStyle w:val="Caption"/>
                            </w:pPr>
                            <w:bookmarkStart w:id="12" w:name="_Toc166680654"/>
                            <w:r w:rsidRPr="00AA098F">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sidRPr="00AA098F">
                              <w:t xml:space="preserve"> Sơ đồ luận lý (Logical Topology)</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181E7" id="_x0000_t202" coordsize="21600,21600" o:spt="202" path="m,l,21600r21600,l21600,xe">
                <v:stroke joinstyle="miter"/>
                <v:path gradientshapeok="t" o:connecttype="rect"/>
              </v:shapetype>
              <v:shape id="Text Box 11" o:spid="_x0000_s1026" type="#_x0000_t202" style="position:absolute;left:0;text-align:left;margin-left:-36pt;margin-top:332.1pt;width:505.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" stroked="f">
                <v:textbox style="mso-fit-shape-to-text:t" inset="0,0,0,0">
                  <w:txbxContent>
                    <w:p w14:paraId="2D0A5EF5" w14:textId="172A5859" w:rsidR="00562AD1" w:rsidRPr="00AA098F" w:rsidRDefault="00562AD1" w:rsidP="00AA098F">
                      <w:pPr>
                        <w:pStyle w:val="Caption"/>
                      </w:pPr>
                      <w:bookmarkStart w:id="13" w:name="_Toc166680654"/>
                      <w:r w:rsidRPr="00AA098F">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sidRPr="00AA098F">
                        <w:t xml:space="preserve"> Sơ đồ luận lý (Logical Topology)</w:t>
                      </w:r>
                      <w:bookmarkEnd w:id="13"/>
                    </w:p>
                  </w:txbxContent>
                </v:textbox>
                <w10:wrap type="topAndBottom"/>
              </v:shape>
            </w:pict>
          </mc:Fallback>
        </mc:AlternateContent>
      </w:r>
      <w:r w:rsidRPr="00833842">
        <w:rPr>
          <w:noProof/>
        </w:rPr>
        <w:drawing>
          <wp:anchor distT="0" distB="0" distL="114300" distR="114300" simplePos="0" relativeHeight="251758592" behindDoc="0" locked="0" layoutInCell="1" allowOverlap="1" wp14:anchorId="7E651ADA" wp14:editId="56BE92EE">
            <wp:simplePos x="0" y="0"/>
            <wp:positionH relativeFrom="page">
              <wp:posOffset>803275</wp:posOffset>
            </wp:positionH>
            <wp:positionV relativeFrom="paragraph">
              <wp:posOffset>323215</wp:posOffset>
            </wp:positionV>
            <wp:extent cx="6416040" cy="383730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6040" cy="3837305"/>
                    </a:xfrm>
                    <a:prstGeom prst="rect">
                      <a:avLst/>
                    </a:prstGeom>
                  </pic:spPr>
                </pic:pic>
              </a:graphicData>
            </a:graphic>
            <wp14:sizeRelH relativeFrom="margin">
              <wp14:pctWidth>0</wp14:pctWidth>
            </wp14:sizeRelH>
            <wp14:sizeRelV relativeFrom="margin">
              <wp14:pctHeight>0</wp14:pctHeight>
            </wp14:sizeRelV>
          </wp:anchor>
        </w:drawing>
      </w:r>
      <w:r w:rsidR="00024496" w:rsidRPr="009143A9">
        <w:t xml:space="preserve"> </w:t>
      </w:r>
      <w:bookmarkEnd w:id="10"/>
      <w:r w:rsidR="002F5CF5" w:rsidRPr="009143A9">
        <w:t>Sơ đồ luận lý (</w:t>
      </w:r>
      <w:r w:rsidR="008D17B3" w:rsidRPr="009143A9">
        <w:t>Logical Topology</w:t>
      </w:r>
      <w:r w:rsidR="002F5CF5" w:rsidRPr="009143A9">
        <w:t>)</w:t>
      </w:r>
      <w:bookmarkEnd w:id="11"/>
    </w:p>
    <w:p w14:paraId="7D9FFF23" w14:textId="18C52361" w:rsidR="00343033" w:rsidRPr="00CC077B" w:rsidRDefault="008641D3" w:rsidP="001A4BE2">
      <w:pPr>
        <w:pStyle w:val="Heading2"/>
      </w:pPr>
      <w:r w:rsidRPr="009143A9">
        <w:t xml:space="preserve"> </w:t>
      </w:r>
      <w:bookmarkStart w:id="14" w:name="_Toc166680703"/>
      <w:r w:rsidRPr="009143A9">
        <w:t>Sơ đồ vật lý (Physical Topology)</w:t>
      </w:r>
      <w:bookmarkEnd w:id="14"/>
    </w:p>
    <w:p w14:paraId="6040817B" w14:textId="77777777" w:rsidR="00974262" w:rsidRPr="009143A9" w:rsidRDefault="00281C30" w:rsidP="009143A9">
      <w:pPr>
        <w:pStyle w:val="Nidungvnbn"/>
      </w:pPr>
      <w:r w:rsidRPr="009143A9">
        <w:t xml:space="preserve">Các thiết bị sử dụng trong sơ đồ: </w:t>
      </w:r>
    </w:p>
    <w:p w14:paraId="0522649D" w14:textId="4CF72DF7" w:rsidR="001E3A33" w:rsidRPr="009143A9" w:rsidRDefault="001E3A33" w:rsidP="00972BF6">
      <w:pPr>
        <w:pStyle w:val="Nidungvnbn"/>
        <w:numPr>
          <w:ilvl w:val="1"/>
          <w:numId w:val="2"/>
        </w:numPr>
      </w:pPr>
      <w:r w:rsidRPr="009143A9">
        <w:t>Máy tính: 14 thiết bị</w:t>
      </w:r>
    </w:p>
    <w:p w14:paraId="39153E8D" w14:textId="3B1E1FFD" w:rsidR="00B7692E" w:rsidRPr="009143A9" w:rsidRDefault="001E3A33" w:rsidP="00972BF6">
      <w:pPr>
        <w:pStyle w:val="Nidungvnbn"/>
        <w:numPr>
          <w:ilvl w:val="1"/>
          <w:numId w:val="2"/>
        </w:numPr>
      </w:pPr>
      <w:r w:rsidRPr="009143A9">
        <w:t xml:space="preserve">Laptop: </w:t>
      </w:r>
      <w:r w:rsidR="00BE6AF1" w:rsidRPr="009143A9">
        <w:t>1</w:t>
      </w:r>
      <w:r w:rsidR="009D18E6" w:rsidRPr="009143A9">
        <w:t xml:space="preserve"> thiết bị</w:t>
      </w:r>
    </w:p>
    <w:p w14:paraId="56C7DF3F" w14:textId="2B736710" w:rsidR="00767EFC" w:rsidRPr="009143A9" w:rsidRDefault="00767EFC" w:rsidP="00972BF6">
      <w:pPr>
        <w:pStyle w:val="Nidungvnbn"/>
        <w:numPr>
          <w:ilvl w:val="1"/>
          <w:numId w:val="2"/>
        </w:numPr>
      </w:pPr>
      <w:r w:rsidRPr="009143A9">
        <w:t>WiFi</w:t>
      </w:r>
      <w:r w:rsidR="00051316" w:rsidRPr="009143A9">
        <w:t xml:space="preserve"> (access point): </w:t>
      </w:r>
      <w:r w:rsidR="00BE6AF1" w:rsidRPr="009143A9">
        <w:t>1</w:t>
      </w:r>
      <w:r w:rsidR="009A52EB" w:rsidRPr="009143A9">
        <w:t xml:space="preserve"> thiết bị</w:t>
      </w:r>
    </w:p>
    <w:p w14:paraId="0148D8B4" w14:textId="772BD962" w:rsidR="005747C9" w:rsidRPr="009143A9" w:rsidRDefault="0003631D" w:rsidP="00972BF6">
      <w:pPr>
        <w:pStyle w:val="Nidungvnbn"/>
        <w:numPr>
          <w:ilvl w:val="1"/>
          <w:numId w:val="2"/>
        </w:numPr>
      </w:pPr>
      <w:r w:rsidRPr="009143A9">
        <w:t xml:space="preserve">Switch: </w:t>
      </w:r>
      <w:r w:rsidR="00BE6AF1" w:rsidRPr="009143A9">
        <w:t>12</w:t>
      </w:r>
      <w:r w:rsidR="00995B35" w:rsidRPr="009143A9">
        <w:t xml:space="preserve"> thiết bị</w:t>
      </w:r>
    </w:p>
    <w:p w14:paraId="76EB55DA" w14:textId="53C23060" w:rsidR="0076127C" w:rsidRPr="009143A9" w:rsidRDefault="00EB7F00" w:rsidP="00972BF6">
      <w:pPr>
        <w:pStyle w:val="Nidungvnbn"/>
        <w:numPr>
          <w:ilvl w:val="1"/>
          <w:numId w:val="2"/>
        </w:numPr>
      </w:pPr>
      <w:r w:rsidRPr="009143A9">
        <w:t xml:space="preserve">Multilayer Switch: </w:t>
      </w:r>
      <w:r w:rsidR="00673C8D" w:rsidRPr="009143A9">
        <w:t>2</w:t>
      </w:r>
      <w:r w:rsidR="005C4AEB" w:rsidRPr="009143A9">
        <w:t xml:space="preserve"> thiết bị</w:t>
      </w:r>
    </w:p>
    <w:p w14:paraId="2A950CF5" w14:textId="06DFE3B3" w:rsidR="00BC66EC" w:rsidRPr="009143A9" w:rsidRDefault="006F3495" w:rsidP="00972BF6">
      <w:pPr>
        <w:pStyle w:val="Nidungvnbn"/>
        <w:numPr>
          <w:ilvl w:val="1"/>
          <w:numId w:val="2"/>
        </w:numPr>
      </w:pPr>
      <w:r w:rsidRPr="009143A9">
        <w:t xml:space="preserve">Router: </w:t>
      </w:r>
      <w:r w:rsidR="0092294A" w:rsidRPr="009143A9">
        <w:t>3 thiết bị</w:t>
      </w:r>
      <w:r w:rsidR="00060647" w:rsidRPr="009143A9">
        <w:t xml:space="preserve"> tương ứng cho 3 cơ sở</w:t>
      </w:r>
    </w:p>
    <w:p w14:paraId="562F0F09" w14:textId="1CB55C9B" w:rsidR="002558D1" w:rsidRPr="009143A9" w:rsidRDefault="002558D1" w:rsidP="00972BF6">
      <w:pPr>
        <w:pStyle w:val="Nidungvnbn"/>
        <w:numPr>
          <w:ilvl w:val="1"/>
          <w:numId w:val="2"/>
        </w:numPr>
      </w:pPr>
      <w:r w:rsidRPr="009143A9">
        <w:t xml:space="preserve">Server: </w:t>
      </w:r>
      <w:r w:rsidR="00E97CC6">
        <w:rPr>
          <w:lang w:val="vi-VN"/>
        </w:rPr>
        <w:t>3</w:t>
      </w:r>
      <w:r w:rsidR="00F16B06" w:rsidRPr="009143A9">
        <w:t xml:space="preserve"> thiết bị</w:t>
      </w:r>
      <w:r w:rsidR="00B54AE5" w:rsidRPr="009143A9">
        <w:t xml:space="preserve"> gồm</w:t>
      </w:r>
    </w:p>
    <w:p w14:paraId="0B2430BC" w14:textId="2AF14BEB" w:rsidR="00B54AE5" w:rsidRPr="009143A9" w:rsidRDefault="005D13EF" w:rsidP="00972BF6">
      <w:pPr>
        <w:pStyle w:val="Nidungvnbn"/>
        <w:numPr>
          <w:ilvl w:val="2"/>
          <w:numId w:val="3"/>
        </w:numPr>
      </w:pPr>
      <w:r w:rsidRPr="009143A9">
        <w:lastRenderedPageBreak/>
        <w:t>DHCP Server</w:t>
      </w:r>
      <w:r w:rsidR="001E4ED3" w:rsidRPr="009143A9">
        <w:t>: 3 thiết bị</w:t>
      </w:r>
    </w:p>
    <w:p w14:paraId="29A28E4E" w14:textId="4583399C" w:rsidR="00637E3F" w:rsidRPr="009143A9" w:rsidRDefault="00637E3F" w:rsidP="00972BF6">
      <w:pPr>
        <w:pStyle w:val="Nidungvnbn"/>
        <w:numPr>
          <w:ilvl w:val="2"/>
          <w:numId w:val="3"/>
        </w:numPr>
      </w:pPr>
      <w:r w:rsidRPr="009143A9">
        <w:t>DNS Server</w:t>
      </w:r>
      <w:r w:rsidR="00EB6091" w:rsidRPr="009143A9">
        <w:t>: 1 thiết bị</w:t>
      </w:r>
    </w:p>
    <w:p w14:paraId="20FE775E" w14:textId="7EDEE055" w:rsidR="006608DD" w:rsidRPr="009143A9" w:rsidRDefault="006608DD" w:rsidP="00972BF6">
      <w:pPr>
        <w:pStyle w:val="Nidungvnbn"/>
        <w:numPr>
          <w:ilvl w:val="2"/>
          <w:numId w:val="3"/>
        </w:numPr>
      </w:pPr>
      <w:r w:rsidRPr="009143A9">
        <w:t>Web Server</w:t>
      </w:r>
      <w:r w:rsidR="00EB6091" w:rsidRPr="009143A9">
        <w:t>: 1 thiết bị</w:t>
      </w:r>
    </w:p>
    <w:p w14:paraId="1DDF23CA" w14:textId="195B2A92" w:rsidR="006608DD" w:rsidRPr="009143A9" w:rsidRDefault="006608DD" w:rsidP="00972BF6">
      <w:pPr>
        <w:pStyle w:val="Nidungvnbn"/>
        <w:numPr>
          <w:ilvl w:val="2"/>
          <w:numId w:val="3"/>
        </w:numPr>
      </w:pPr>
      <w:r w:rsidRPr="009143A9">
        <w:t>Mail Server</w:t>
      </w:r>
      <w:r w:rsidR="00EB6091" w:rsidRPr="009143A9">
        <w:t>: 1 thiết bị</w:t>
      </w:r>
    </w:p>
    <w:p w14:paraId="56C67DF2" w14:textId="66B0DFBF" w:rsidR="006608DD" w:rsidRDefault="006608DD" w:rsidP="00972BF6">
      <w:pPr>
        <w:pStyle w:val="Nidungvnbn"/>
        <w:numPr>
          <w:ilvl w:val="2"/>
          <w:numId w:val="3"/>
        </w:numPr>
      </w:pPr>
      <w:r w:rsidRPr="009143A9">
        <w:t>F</w:t>
      </w:r>
      <w:r w:rsidR="007D48B9" w:rsidRPr="009143A9">
        <w:t>TP</w:t>
      </w:r>
      <w:r w:rsidRPr="009143A9">
        <w:t xml:space="preserve"> Server</w:t>
      </w:r>
      <w:r w:rsidR="00EB6091" w:rsidRPr="009143A9">
        <w:t>: 1 thiết bị</w:t>
      </w:r>
    </w:p>
    <w:p w14:paraId="4F74482C" w14:textId="1A6D0E01" w:rsidR="001A4BE2" w:rsidRPr="009143A9" w:rsidRDefault="00B44725" w:rsidP="001A4BE2">
      <w:pPr>
        <w:pStyle w:val="Nidungvnbn"/>
      </w:pPr>
      <w:r>
        <w:rPr>
          <w:noProof/>
        </w:rPr>
        <mc:AlternateContent>
          <mc:Choice Requires="wps">
            <w:drawing>
              <wp:anchor distT="0" distB="0" distL="114300" distR="114300" simplePos="0" relativeHeight="251762688" behindDoc="0" locked="0" layoutInCell="1" allowOverlap="1" wp14:anchorId="64BF00D9" wp14:editId="21B496FD">
                <wp:simplePos x="0" y="0"/>
                <wp:positionH relativeFrom="column">
                  <wp:posOffset>-1059815</wp:posOffset>
                </wp:positionH>
                <wp:positionV relativeFrom="paragraph">
                  <wp:posOffset>5369560</wp:posOffset>
                </wp:positionV>
                <wp:extent cx="73469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7346950" cy="635"/>
                        </a:xfrm>
                        <a:prstGeom prst="rect">
                          <a:avLst/>
                        </a:prstGeom>
                        <a:solidFill>
                          <a:prstClr val="white"/>
                        </a:solidFill>
                        <a:ln>
                          <a:noFill/>
                        </a:ln>
                      </wps:spPr>
                      <wps:txbx>
                        <w:txbxContent>
                          <w:p w14:paraId="64EB9E8E" w14:textId="0914FCD8" w:rsidR="00562AD1" w:rsidRPr="00AA098F" w:rsidRDefault="00562AD1" w:rsidP="00AA098F">
                            <w:pPr>
                              <w:pStyle w:val="Caption"/>
                            </w:pPr>
                            <w:bookmarkStart w:id="15" w:name="_Toc166680655"/>
                            <w:r w:rsidRPr="00AA098F">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sidRPr="00AA098F">
                              <w:t xml:space="preserve"> Sơ đồ vật lý (Physical Topology)</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F00D9" id="Text Box 15" o:spid="_x0000_s1027" type="#_x0000_t202" style="position:absolute;left:0;text-align:left;margin-left:-83.45pt;margin-top:422.8pt;width:57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oUMAIAAGY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" stroked="f">
                <v:textbox style="mso-fit-shape-to-text:t" inset="0,0,0,0">
                  <w:txbxContent>
                    <w:p w14:paraId="64EB9E8E" w14:textId="0914FCD8" w:rsidR="00562AD1" w:rsidRPr="00AA098F" w:rsidRDefault="00562AD1" w:rsidP="00AA098F">
                      <w:pPr>
                        <w:pStyle w:val="Caption"/>
                      </w:pPr>
                      <w:bookmarkStart w:id="16" w:name="_Toc166680655"/>
                      <w:r w:rsidRPr="00AA098F">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sidRPr="00AA098F">
                        <w:t xml:space="preserve"> Sơ đồ vật lý (Physical Topology)</w:t>
                      </w:r>
                      <w:bookmarkEnd w:id="16"/>
                    </w:p>
                  </w:txbxContent>
                </v:textbox>
                <w10:wrap type="topAndBottom"/>
              </v:shape>
            </w:pict>
          </mc:Fallback>
        </mc:AlternateContent>
      </w:r>
      <w:r w:rsidR="001A4BE2" w:rsidRPr="009143A9">
        <w:rPr>
          <w:noProof/>
        </w:rPr>
        <w:drawing>
          <wp:anchor distT="0" distB="0" distL="114300" distR="114300" simplePos="0" relativeHeight="251661312" behindDoc="0" locked="0" layoutInCell="1" allowOverlap="1" wp14:anchorId="34F9C6AC" wp14:editId="16691098">
            <wp:simplePos x="0" y="0"/>
            <wp:positionH relativeFrom="page">
              <wp:posOffset>200660</wp:posOffset>
            </wp:positionH>
            <wp:positionV relativeFrom="paragraph">
              <wp:posOffset>264795</wp:posOffset>
            </wp:positionV>
            <wp:extent cx="7346950" cy="5047615"/>
            <wp:effectExtent l="0" t="0" r="6350"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346950" cy="5047615"/>
                    </a:xfrm>
                    <a:prstGeom prst="rect">
                      <a:avLst/>
                    </a:prstGeom>
                  </pic:spPr>
                </pic:pic>
              </a:graphicData>
            </a:graphic>
            <wp14:sizeRelH relativeFrom="margin">
              <wp14:pctWidth>0</wp14:pctWidth>
            </wp14:sizeRelH>
            <wp14:sizeRelV relativeFrom="margin">
              <wp14:pctHeight>0</wp14:pctHeight>
            </wp14:sizeRelV>
          </wp:anchor>
        </w:drawing>
      </w:r>
    </w:p>
    <w:p w14:paraId="30FC10E2" w14:textId="0184733F" w:rsidR="000B44E3" w:rsidRPr="00B24721" w:rsidRDefault="00B24721" w:rsidP="00B24721">
      <w:pPr>
        <w:spacing w:after="200" w:line="276" w:lineRule="auto"/>
        <w:rPr>
          <w:sz w:val="26"/>
          <w:szCs w:val="26"/>
        </w:rPr>
      </w:pPr>
      <w:r>
        <w:br w:type="page"/>
      </w:r>
    </w:p>
    <w:p w14:paraId="01EA2B23" w14:textId="37DB6D6B" w:rsidR="00453AB1" w:rsidRPr="00210028" w:rsidRDefault="00F763A5" w:rsidP="008678FE">
      <w:pPr>
        <w:pStyle w:val="Heading1"/>
      </w:pPr>
      <w:bookmarkStart w:id="17" w:name="_Toc387692920"/>
      <w:bookmarkStart w:id="18" w:name="_Toc166680704"/>
      <w:r w:rsidRPr="00210028">
        <w:lastRenderedPageBreak/>
        <w:t>THÔNG TIN CÀI ĐẶT</w:t>
      </w:r>
      <w:bookmarkEnd w:id="17"/>
      <w:r w:rsidR="00184865" w:rsidRPr="00210028">
        <w:t xml:space="preserve"> CẤU HÌNH HỆ THỐNG</w:t>
      </w:r>
      <w:bookmarkEnd w:id="18"/>
    </w:p>
    <w:p w14:paraId="1070A9E1" w14:textId="55588F47" w:rsidR="00453AB1" w:rsidRPr="00210028" w:rsidRDefault="00CA1C39" w:rsidP="008678FE">
      <w:pPr>
        <w:pStyle w:val="Heading2"/>
      </w:pPr>
      <w:bookmarkStart w:id="19" w:name="_Toc387692921"/>
      <w:r w:rsidRPr="00210028">
        <w:t xml:space="preserve"> </w:t>
      </w:r>
      <w:bookmarkStart w:id="20" w:name="_Toc166680705"/>
      <w:bookmarkEnd w:id="19"/>
      <w:r w:rsidR="00402D03" w:rsidRPr="00210028">
        <w:t xml:space="preserve">Thông tin kết nối port </w:t>
      </w:r>
      <w:r w:rsidR="00E6348F" w:rsidRPr="00210028">
        <w:t>trong hệ thống</w:t>
      </w:r>
      <w:bookmarkEnd w:id="20"/>
    </w:p>
    <w:p w14:paraId="7C81970D" w14:textId="6D11671A" w:rsidR="00065A49" w:rsidRPr="00210028" w:rsidRDefault="000E1CAB" w:rsidP="008678FE">
      <w:pPr>
        <w:pStyle w:val="Heading3"/>
      </w:pPr>
      <w:r w:rsidRPr="00210028">
        <w:t xml:space="preserve"> </w:t>
      </w:r>
      <w:bookmarkStart w:id="21" w:name="_Toc166680706"/>
      <w:r w:rsidR="00A26913" w:rsidRPr="00210028">
        <w:t>Trụ sở chính – TP.HCM:</w:t>
      </w:r>
      <w:bookmarkEnd w:id="21"/>
    </w:p>
    <w:p w14:paraId="7ACD06C6" w14:textId="10209B96" w:rsidR="00210765" w:rsidRPr="00CC077B" w:rsidRDefault="00210765" w:rsidP="00013953">
      <w:pPr>
        <w:pStyle w:val="Nidungvnbn"/>
      </w:pPr>
    </w:p>
    <w:p w14:paraId="27191697" w14:textId="77777777" w:rsidR="00B44725" w:rsidRDefault="00196C50" w:rsidP="00B44725">
      <w:pPr>
        <w:keepNext/>
      </w:pPr>
      <w:r w:rsidRPr="00196C50">
        <w:rPr>
          <w:noProof/>
        </w:rPr>
        <w:drawing>
          <wp:inline distT="0" distB="0" distL="0" distR="0" wp14:anchorId="5C092AD1" wp14:editId="7B3FDC05">
            <wp:extent cx="5791835" cy="4853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853305"/>
                    </a:xfrm>
                    <a:prstGeom prst="rect">
                      <a:avLst/>
                    </a:prstGeom>
                  </pic:spPr>
                </pic:pic>
              </a:graphicData>
            </a:graphic>
          </wp:inline>
        </w:drawing>
      </w:r>
    </w:p>
    <w:p w14:paraId="034F5FFB" w14:textId="30EA2A77" w:rsidR="00A11C65" w:rsidRPr="00CC077B" w:rsidRDefault="00B44725" w:rsidP="00875C30">
      <w:pPr>
        <w:pStyle w:val="Caption"/>
      </w:pPr>
      <w:bookmarkStart w:id="22" w:name="_Toc166680656"/>
      <w:r w:rsidRPr="00AA098F">
        <w:t xml:space="preserve">Hình </w:t>
      </w:r>
      <w:r w:rsidR="00E26AC5">
        <w:fldChar w:fldCharType="begin"/>
      </w:r>
      <w:r w:rsidR="00E26AC5">
        <w:instrText xml:space="preserve"> STYLEREF 1 \s </w:instrText>
      </w:r>
      <w:r w:rsidR="00E26AC5">
        <w:fldChar w:fldCharType="separate"/>
      </w:r>
      <w:r w:rsidR="00E26AC5">
        <w:rPr>
          <w:noProof/>
        </w:rPr>
        <w:t>3</w:t>
      </w:r>
      <w:r w:rsidR="00E26AC5">
        <w:fldChar w:fldCharType="end"/>
      </w:r>
      <w:r w:rsidR="00E26AC5">
        <w:t>.</w:t>
      </w:r>
      <w:r w:rsidR="00E26AC5">
        <w:fldChar w:fldCharType="begin"/>
      </w:r>
      <w:r w:rsidR="00E26AC5">
        <w:instrText xml:space="preserve"> SEQ Hình \* ARABIC \s 1 </w:instrText>
      </w:r>
      <w:r w:rsidR="00E26AC5">
        <w:fldChar w:fldCharType="separate"/>
      </w:r>
      <w:r w:rsidR="00E26AC5">
        <w:rPr>
          <w:noProof/>
        </w:rPr>
        <w:t>1</w:t>
      </w:r>
      <w:r w:rsidR="00E26AC5">
        <w:fldChar w:fldCharType="end"/>
      </w:r>
      <w:r w:rsidRPr="00AA098F">
        <w:t xml:space="preserve"> </w:t>
      </w:r>
      <w:r w:rsidR="00AA098F" w:rsidRPr="00AA098F">
        <w:t>Bảng kết nối port tại trụ sở chính (HCM)</w:t>
      </w:r>
      <w:bookmarkStart w:id="23" w:name="_Toc387692922"/>
      <w:bookmarkEnd w:id="22"/>
    </w:p>
    <w:p w14:paraId="280616DE" w14:textId="2B2E0D18" w:rsidR="009323CD" w:rsidRPr="00A26913" w:rsidRDefault="009323CD" w:rsidP="00566AFC">
      <w:pPr>
        <w:pStyle w:val="Heading3"/>
        <w:rPr>
          <w:lang w:val="vi-VN"/>
        </w:rPr>
      </w:pPr>
      <w:r w:rsidRPr="00CC077B">
        <w:t xml:space="preserve"> </w:t>
      </w:r>
      <w:bookmarkStart w:id="24" w:name="_Toc166680707"/>
      <w:r w:rsidR="00A26913">
        <w:t xml:space="preserve">Chi nhánh </w:t>
      </w:r>
      <w:r w:rsidR="00A26913">
        <w:rPr>
          <w:lang w:val="vi-VN"/>
        </w:rPr>
        <w:t>1</w:t>
      </w:r>
      <w:r w:rsidR="003A25F3" w:rsidRPr="00CC077B">
        <w:t xml:space="preserve"> </w:t>
      </w:r>
      <w:r w:rsidR="00A26913">
        <w:t>–</w:t>
      </w:r>
      <w:r w:rsidR="003A25F3" w:rsidRPr="00CC077B">
        <w:t xml:space="preserve"> </w:t>
      </w:r>
      <w:r w:rsidR="00A26913">
        <w:rPr>
          <w:lang w:val="vi-VN"/>
        </w:rPr>
        <w:t>ĐÀ NẴNG</w:t>
      </w:r>
      <w:bookmarkEnd w:id="24"/>
    </w:p>
    <w:p w14:paraId="778618BF" w14:textId="77777777" w:rsidR="00AA098F" w:rsidRDefault="00196C50" w:rsidP="00AA098F">
      <w:pPr>
        <w:keepNext/>
      </w:pPr>
      <w:r w:rsidRPr="00196C50">
        <w:rPr>
          <w:noProof/>
        </w:rPr>
        <w:drawing>
          <wp:inline distT="0" distB="0" distL="0" distR="0" wp14:anchorId="1DE7413D" wp14:editId="5E461A02">
            <wp:extent cx="5791835" cy="614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614045"/>
                    </a:xfrm>
                    <a:prstGeom prst="rect">
                      <a:avLst/>
                    </a:prstGeom>
                  </pic:spPr>
                </pic:pic>
              </a:graphicData>
            </a:graphic>
          </wp:inline>
        </w:drawing>
      </w:r>
    </w:p>
    <w:p w14:paraId="2FC64AA2" w14:textId="108DD7CE" w:rsidR="00951B1F" w:rsidRPr="00414848" w:rsidRDefault="00AA098F" w:rsidP="00AA098F">
      <w:pPr>
        <w:pStyle w:val="Caption"/>
        <w:rPr>
          <w:lang w:val="vi-VN"/>
        </w:rPr>
      </w:pPr>
      <w:bookmarkStart w:id="25" w:name="_Toc166680657"/>
      <w:r w:rsidRPr="00AA098F">
        <w:t xml:space="preserve">Hình </w:t>
      </w:r>
      <w:r w:rsidR="00E26AC5">
        <w:fldChar w:fldCharType="begin"/>
      </w:r>
      <w:r w:rsidR="00E26AC5">
        <w:instrText xml:space="preserve"> STYLEREF 1 \s </w:instrText>
      </w:r>
      <w:r w:rsidR="00E26AC5">
        <w:fldChar w:fldCharType="separate"/>
      </w:r>
      <w:r w:rsidR="00E26AC5">
        <w:rPr>
          <w:noProof/>
        </w:rPr>
        <w:t>3</w:t>
      </w:r>
      <w:r w:rsidR="00E26AC5">
        <w:fldChar w:fldCharType="end"/>
      </w:r>
      <w:r w:rsidR="00E26AC5">
        <w:t>.</w:t>
      </w:r>
      <w:r w:rsidR="00E26AC5">
        <w:fldChar w:fldCharType="begin"/>
      </w:r>
      <w:r w:rsidR="00E26AC5">
        <w:instrText xml:space="preserve"> SEQ Hình \* ARABIC \s 1 </w:instrText>
      </w:r>
      <w:r w:rsidR="00E26AC5">
        <w:fldChar w:fldCharType="separate"/>
      </w:r>
      <w:r w:rsidR="00E26AC5">
        <w:rPr>
          <w:noProof/>
        </w:rPr>
        <w:t>2</w:t>
      </w:r>
      <w:r w:rsidR="00E26AC5">
        <w:fldChar w:fldCharType="end"/>
      </w:r>
      <w:r w:rsidRPr="00AA098F">
        <w:t xml:space="preserve"> </w:t>
      </w:r>
      <w:r w:rsidR="00414848">
        <w:rPr>
          <w:lang w:val="vi-VN"/>
        </w:rPr>
        <w:t>Bảng kết nối port tại chi nhánh Đà Nẵng</w:t>
      </w:r>
      <w:bookmarkEnd w:id="25"/>
    </w:p>
    <w:p w14:paraId="27689E4D" w14:textId="47EFAFCC" w:rsidR="005B3AC7" w:rsidRPr="00917AF4" w:rsidRDefault="00A26913" w:rsidP="00566AFC">
      <w:pPr>
        <w:pStyle w:val="Heading3"/>
      </w:pPr>
      <w:r>
        <w:lastRenderedPageBreak/>
        <w:t xml:space="preserve"> </w:t>
      </w:r>
      <w:bookmarkStart w:id="26" w:name="_Toc166680708"/>
      <w:r>
        <w:t xml:space="preserve">Chi nhánh </w:t>
      </w:r>
      <w:r>
        <w:rPr>
          <w:lang w:val="vi-VN"/>
        </w:rPr>
        <w:t>2</w:t>
      </w:r>
      <w:r w:rsidR="005B3AC7" w:rsidRPr="00CC077B">
        <w:t xml:space="preserve"> – </w:t>
      </w:r>
      <w:r w:rsidR="00724C48">
        <w:rPr>
          <w:lang w:val="vi-VN"/>
        </w:rPr>
        <w:t>Hà Nội:</w:t>
      </w:r>
      <w:bookmarkEnd w:id="26"/>
    </w:p>
    <w:p w14:paraId="6C840D65" w14:textId="77777777" w:rsidR="00414848" w:rsidRDefault="00196C50" w:rsidP="00414848">
      <w:pPr>
        <w:keepNext/>
      </w:pPr>
      <w:r w:rsidRPr="00196C50">
        <w:rPr>
          <w:noProof/>
        </w:rPr>
        <w:drawing>
          <wp:inline distT="0" distB="0" distL="0" distR="0" wp14:anchorId="1ED23BAB" wp14:editId="462DCB47">
            <wp:extent cx="5791835" cy="75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753745"/>
                    </a:xfrm>
                    <a:prstGeom prst="rect">
                      <a:avLst/>
                    </a:prstGeom>
                  </pic:spPr>
                </pic:pic>
              </a:graphicData>
            </a:graphic>
          </wp:inline>
        </w:drawing>
      </w:r>
    </w:p>
    <w:p w14:paraId="34ECF5BC" w14:textId="32C68EA8" w:rsidR="003D53B9" w:rsidRPr="00414848" w:rsidRDefault="00414848" w:rsidP="00414848">
      <w:pPr>
        <w:pStyle w:val="Caption"/>
        <w:rPr>
          <w:lang w:val="vi-VN"/>
        </w:rPr>
      </w:pPr>
      <w:bookmarkStart w:id="27" w:name="_Toc166680658"/>
      <w:r>
        <w:t xml:space="preserve">Hình </w:t>
      </w:r>
      <w:r w:rsidR="00E26AC5">
        <w:fldChar w:fldCharType="begin"/>
      </w:r>
      <w:r w:rsidR="00E26AC5">
        <w:instrText xml:space="preserve"> STYLEREF 1 \s </w:instrText>
      </w:r>
      <w:r w:rsidR="00E26AC5">
        <w:fldChar w:fldCharType="separate"/>
      </w:r>
      <w:r w:rsidR="00E26AC5">
        <w:rPr>
          <w:noProof/>
        </w:rPr>
        <w:t>3</w:t>
      </w:r>
      <w:r w:rsidR="00E26AC5">
        <w:fldChar w:fldCharType="end"/>
      </w:r>
      <w:r w:rsidR="00E26AC5">
        <w:t>.</w:t>
      </w:r>
      <w:r w:rsidR="00E26AC5">
        <w:fldChar w:fldCharType="begin"/>
      </w:r>
      <w:r w:rsidR="00E26AC5">
        <w:instrText xml:space="preserve"> SEQ Hình \* ARABIC \s 1 </w:instrText>
      </w:r>
      <w:r w:rsidR="00E26AC5">
        <w:fldChar w:fldCharType="separate"/>
      </w:r>
      <w:r w:rsidR="00E26AC5">
        <w:rPr>
          <w:noProof/>
        </w:rPr>
        <w:t>3</w:t>
      </w:r>
      <w:r w:rsidR="00E26AC5">
        <w:fldChar w:fldCharType="end"/>
      </w:r>
      <w:r>
        <w:rPr>
          <w:lang w:val="vi-VN"/>
        </w:rPr>
        <w:t xml:space="preserve"> Bảng kết nối port tại chi nhánh Hà Nội</w:t>
      </w:r>
      <w:bookmarkEnd w:id="27"/>
    </w:p>
    <w:p w14:paraId="7AD0B9CC" w14:textId="4A39D499" w:rsidR="00207DC2" w:rsidRPr="00210028" w:rsidRDefault="00207DC2" w:rsidP="00013953">
      <w:pPr>
        <w:pStyle w:val="Heading2"/>
      </w:pPr>
      <w:r w:rsidRPr="00210028">
        <w:t xml:space="preserve"> </w:t>
      </w:r>
      <w:bookmarkStart w:id="28" w:name="_Toc166680709"/>
      <w:bookmarkEnd w:id="23"/>
      <w:r w:rsidR="00E94AE7" w:rsidRPr="00210028">
        <w:t xml:space="preserve">Thông tin vlan, </w:t>
      </w:r>
      <w:r w:rsidR="00E94AE7" w:rsidRPr="00013953">
        <w:t>interface</w:t>
      </w:r>
      <w:r w:rsidR="00E94AE7" w:rsidRPr="00210028">
        <w:t xml:space="preserve"> </w:t>
      </w:r>
      <w:r w:rsidR="00644711" w:rsidRPr="00210028">
        <w:t xml:space="preserve">vlan </w:t>
      </w:r>
      <w:r w:rsidR="00E94AE7" w:rsidRPr="00210028">
        <w:t>trong hệ thống</w:t>
      </w:r>
      <w:bookmarkEnd w:id="28"/>
    </w:p>
    <w:p w14:paraId="2B9309EB" w14:textId="77777777" w:rsidR="00414848" w:rsidRDefault="00196C50" w:rsidP="00414848">
      <w:pPr>
        <w:keepNext/>
      </w:pPr>
      <w:bookmarkStart w:id="29" w:name="_Toc387692923"/>
      <w:r w:rsidRPr="00196C50">
        <w:rPr>
          <w:noProof/>
        </w:rPr>
        <w:drawing>
          <wp:inline distT="0" distB="0" distL="0" distR="0" wp14:anchorId="310F2A91" wp14:editId="349399E9">
            <wp:extent cx="5791835" cy="3415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415030"/>
                    </a:xfrm>
                    <a:prstGeom prst="rect">
                      <a:avLst/>
                    </a:prstGeom>
                  </pic:spPr>
                </pic:pic>
              </a:graphicData>
            </a:graphic>
          </wp:inline>
        </w:drawing>
      </w:r>
    </w:p>
    <w:p w14:paraId="1F3DB69E" w14:textId="637366D3" w:rsidR="00EA0938" w:rsidRPr="00414848" w:rsidRDefault="00414848" w:rsidP="00414848">
      <w:pPr>
        <w:pStyle w:val="Caption"/>
        <w:rPr>
          <w:lang w:val="vi-VN"/>
        </w:rPr>
      </w:pPr>
      <w:bookmarkStart w:id="30" w:name="_Toc166680659"/>
      <w:r>
        <w:t xml:space="preserve">Hình </w:t>
      </w:r>
      <w:r w:rsidR="00E26AC5">
        <w:fldChar w:fldCharType="begin"/>
      </w:r>
      <w:r w:rsidR="00E26AC5">
        <w:instrText xml:space="preserve"> STYLEREF 1 \s </w:instrText>
      </w:r>
      <w:r w:rsidR="00E26AC5">
        <w:fldChar w:fldCharType="separate"/>
      </w:r>
      <w:r w:rsidR="00E26AC5">
        <w:rPr>
          <w:noProof/>
        </w:rPr>
        <w:t>3</w:t>
      </w:r>
      <w:r w:rsidR="00E26AC5">
        <w:fldChar w:fldCharType="end"/>
      </w:r>
      <w:r w:rsidR="00E26AC5">
        <w:t>.</w:t>
      </w:r>
      <w:r w:rsidR="00E26AC5">
        <w:fldChar w:fldCharType="begin"/>
      </w:r>
      <w:r w:rsidR="00E26AC5">
        <w:instrText xml:space="preserve"> SEQ Hình \* ARABIC \s 1 </w:instrText>
      </w:r>
      <w:r w:rsidR="00E26AC5">
        <w:fldChar w:fldCharType="separate"/>
      </w:r>
      <w:r w:rsidR="00E26AC5">
        <w:rPr>
          <w:noProof/>
        </w:rPr>
        <w:t>4</w:t>
      </w:r>
      <w:r w:rsidR="00E26AC5">
        <w:fldChar w:fldCharType="end"/>
      </w:r>
      <w:r>
        <w:rPr>
          <w:lang w:val="vi-VN"/>
        </w:rPr>
        <w:t xml:space="preserve"> Bảng </w:t>
      </w:r>
      <w:r w:rsidR="009F4D92">
        <w:rPr>
          <w:lang w:val="vi-VN"/>
        </w:rPr>
        <w:t>thông tin vlan, interface vlan trong hệ thống</w:t>
      </w:r>
      <w:bookmarkEnd w:id="30"/>
    </w:p>
    <w:p w14:paraId="00C6E5F4" w14:textId="41E7B5D4" w:rsidR="00207DC2" w:rsidRPr="00CC077B" w:rsidRDefault="00207DC2" w:rsidP="00013953">
      <w:pPr>
        <w:pStyle w:val="Heading2"/>
      </w:pPr>
      <w:r w:rsidRPr="00CC077B">
        <w:lastRenderedPageBreak/>
        <w:t xml:space="preserve"> </w:t>
      </w:r>
      <w:bookmarkStart w:id="31" w:name="_Toc166680710"/>
      <w:bookmarkEnd w:id="29"/>
      <w:r w:rsidR="00A26913">
        <w:rPr>
          <w:lang w:val="vi-VN"/>
        </w:rPr>
        <w:t xml:space="preserve">Bảng </w:t>
      </w:r>
      <w:r w:rsidR="000115E3" w:rsidRPr="00CC077B">
        <w:t xml:space="preserve">quy </w:t>
      </w:r>
      <w:r w:rsidR="000115E3" w:rsidRPr="00013953">
        <w:t>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31"/>
    </w:p>
    <w:p w14:paraId="06E4641B" w14:textId="77777777" w:rsidR="009F4D92" w:rsidRDefault="00196C50" w:rsidP="009F4D92">
      <w:pPr>
        <w:keepNext/>
      </w:pPr>
      <w:r w:rsidRPr="00196C50">
        <w:rPr>
          <w:noProof/>
        </w:rPr>
        <w:drawing>
          <wp:inline distT="0" distB="0" distL="0" distR="0" wp14:anchorId="43A3B34B" wp14:editId="11A21827">
            <wp:extent cx="5791835" cy="581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5816600"/>
                    </a:xfrm>
                    <a:prstGeom prst="rect">
                      <a:avLst/>
                    </a:prstGeom>
                  </pic:spPr>
                </pic:pic>
              </a:graphicData>
            </a:graphic>
          </wp:inline>
        </w:drawing>
      </w:r>
    </w:p>
    <w:p w14:paraId="2DC61AA7" w14:textId="533C63C1" w:rsidR="00B55D2F" w:rsidRPr="009F4D92" w:rsidRDefault="009F4D92" w:rsidP="009F4D92">
      <w:pPr>
        <w:pStyle w:val="Caption"/>
        <w:rPr>
          <w:lang w:val="vi-VN"/>
        </w:rPr>
      </w:pPr>
      <w:bookmarkStart w:id="32" w:name="_Toc166680660"/>
      <w:r>
        <w:t xml:space="preserve">Hình </w:t>
      </w:r>
      <w:r w:rsidR="00E26AC5">
        <w:fldChar w:fldCharType="begin"/>
      </w:r>
      <w:r w:rsidR="00E26AC5">
        <w:instrText xml:space="preserve"> STYLEREF 1 \s </w:instrText>
      </w:r>
      <w:r w:rsidR="00E26AC5">
        <w:fldChar w:fldCharType="separate"/>
      </w:r>
      <w:r w:rsidR="00E26AC5">
        <w:rPr>
          <w:noProof/>
        </w:rPr>
        <w:t>3</w:t>
      </w:r>
      <w:r w:rsidR="00E26AC5">
        <w:fldChar w:fldCharType="end"/>
      </w:r>
      <w:r w:rsidR="00E26AC5">
        <w:t>.</w:t>
      </w:r>
      <w:r w:rsidR="00E26AC5">
        <w:fldChar w:fldCharType="begin"/>
      </w:r>
      <w:r w:rsidR="00E26AC5">
        <w:instrText xml:space="preserve"> SEQ Hình \* ARABIC \s 1 </w:instrText>
      </w:r>
      <w:r w:rsidR="00E26AC5">
        <w:fldChar w:fldCharType="separate"/>
      </w:r>
      <w:r w:rsidR="00E26AC5">
        <w:rPr>
          <w:noProof/>
        </w:rPr>
        <w:t>5</w:t>
      </w:r>
      <w:r w:rsidR="00E26AC5">
        <w:fldChar w:fldCharType="end"/>
      </w:r>
      <w:r>
        <w:rPr>
          <w:lang w:val="vi-VN"/>
        </w:rPr>
        <w:t xml:space="preserve"> Bảng quy hoạch địa chỉ </w:t>
      </w:r>
      <w:r w:rsidR="0062676B">
        <w:rPr>
          <w:lang w:val="vi-VN"/>
        </w:rPr>
        <w:t>IP</w:t>
      </w:r>
      <w:bookmarkEnd w:id="32"/>
    </w:p>
    <w:p w14:paraId="3293C790" w14:textId="77777777" w:rsidR="00A171DD" w:rsidRPr="00CC077B" w:rsidRDefault="00A171DD" w:rsidP="00CC077B">
      <w:pPr>
        <w:pStyle w:val="Nidungvnbn"/>
        <w:rPr>
          <w:b/>
          <w:sz w:val="32"/>
          <w:szCs w:val="32"/>
        </w:rPr>
      </w:pPr>
    </w:p>
    <w:p w14:paraId="1B76DA6F" w14:textId="57B091CB" w:rsidR="00A171DD" w:rsidRPr="00CC077B" w:rsidRDefault="0027521D" w:rsidP="0027521D">
      <w:pPr>
        <w:spacing w:after="200" w:line="276" w:lineRule="auto"/>
        <w:rPr>
          <w:b/>
          <w:sz w:val="32"/>
          <w:szCs w:val="32"/>
        </w:rPr>
      </w:pPr>
      <w:r>
        <w:rPr>
          <w:b/>
          <w:sz w:val="32"/>
          <w:szCs w:val="32"/>
        </w:rPr>
        <w:br w:type="page"/>
      </w:r>
    </w:p>
    <w:p w14:paraId="7206EBED" w14:textId="341DEEBF" w:rsidR="002E545E" w:rsidRPr="00210028" w:rsidRDefault="009D7D4F" w:rsidP="0027521D">
      <w:pPr>
        <w:pStyle w:val="Heading1"/>
      </w:pPr>
      <w:bookmarkStart w:id="33" w:name="_Toc166680711"/>
      <w:r w:rsidRPr="00210028">
        <w:lastRenderedPageBreak/>
        <w:t>CẤU HÌNH HẠ TẦNG</w:t>
      </w:r>
      <w:bookmarkEnd w:id="33"/>
    </w:p>
    <w:p w14:paraId="0E95D105" w14:textId="3BE72F48" w:rsidR="002E545E" w:rsidRPr="00562AD1" w:rsidRDefault="002E545E" w:rsidP="00013953">
      <w:pPr>
        <w:pStyle w:val="Heading2"/>
        <w:rPr>
          <w:lang w:val="fr-FR"/>
        </w:rPr>
      </w:pPr>
      <w:r w:rsidRPr="00562AD1">
        <w:rPr>
          <w:lang w:val="fr-FR"/>
        </w:rPr>
        <w:t xml:space="preserve"> </w:t>
      </w:r>
      <w:bookmarkStart w:id="34" w:name="_Toc166680712"/>
      <w:r w:rsidR="008326CE" w:rsidRPr="00562AD1">
        <w:rPr>
          <w:lang w:val="fr-FR"/>
        </w:rPr>
        <w:t>Cấu hình vlan, interface, port channel</w:t>
      </w:r>
      <w:bookmarkEnd w:id="34"/>
      <w:r w:rsidR="009B3576" w:rsidRPr="00562AD1">
        <w:rPr>
          <w:lang w:val="fr-FR"/>
        </w:rPr>
        <w:tab/>
      </w:r>
    </w:p>
    <w:p w14:paraId="30649CF3" w14:textId="03916CC4" w:rsidR="009B3576" w:rsidRPr="00BA332F" w:rsidRDefault="0072266E" w:rsidP="0027521D">
      <w:pPr>
        <w:pStyle w:val="Heading3"/>
        <w:rPr>
          <w:lang w:val="vi-VN"/>
        </w:rPr>
      </w:pPr>
      <w:r w:rsidRPr="00562AD1">
        <w:rPr>
          <w:lang w:val="fr-FR"/>
        </w:rPr>
        <w:t xml:space="preserve"> </w:t>
      </w:r>
      <w:bookmarkStart w:id="35" w:name="_Toc166680713"/>
      <w:r w:rsidR="00BA332F">
        <w:rPr>
          <w:lang w:val="vi-VN"/>
        </w:rPr>
        <w:t>Trụ sở chính tại TP HCM</w:t>
      </w:r>
      <w:bookmarkEnd w:id="35"/>
    </w:p>
    <w:p w14:paraId="430F7FAF" w14:textId="32C97C3E" w:rsidR="00BD2407" w:rsidRPr="00013953" w:rsidRDefault="00BA332F" w:rsidP="00013953">
      <w:pPr>
        <w:pStyle w:val="Nidungvnbn"/>
      </w:pPr>
      <w:r w:rsidRPr="00013953">
        <w:t>Có 12</w:t>
      </w:r>
      <w:r w:rsidR="00BD2407" w:rsidRPr="00013953">
        <w:t xml:space="preserve"> VLAN là </w:t>
      </w:r>
      <w:r w:rsidRPr="00013953">
        <w:t>11,</w:t>
      </w:r>
      <w:r w:rsidR="003A2BE7" w:rsidRPr="00013953">
        <w:t xml:space="preserve"> </w:t>
      </w:r>
      <w:r w:rsidRPr="00013953">
        <w:t>12,</w:t>
      </w:r>
      <w:r w:rsidR="003A2BE7" w:rsidRPr="00013953">
        <w:t xml:space="preserve"> </w:t>
      </w:r>
      <w:r w:rsidRPr="00013953">
        <w:t>13,</w:t>
      </w:r>
      <w:r w:rsidR="003A2BE7" w:rsidRPr="00013953">
        <w:t xml:space="preserve"> </w:t>
      </w:r>
      <w:r w:rsidRPr="00013953">
        <w:t>14,</w:t>
      </w:r>
      <w:r w:rsidR="003A2BE7" w:rsidRPr="00013953">
        <w:t xml:space="preserve"> </w:t>
      </w:r>
      <w:r w:rsidRPr="00013953">
        <w:t>21,</w:t>
      </w:r>
      <w:r w:rsidR="003A2BE7" w:rsidRPr="00013953">
        <w:t xml:space="preserve"> 22, 23, 24, 31, 32, 33, </w:t>
      </w:r>
      <w:r w:rsidR="00562AD1">
        <w:rPr>
          <w:lang w:val="vi-VN"/>
        </w:rPr>
        <w:t>34</w:t>
      </w:r>
      <w:r w:rsidR="003A2BE7" w:rsidRPr="00013953">
        <w:t>.</w:t>
      </w:r>
    </w:p>
    <w:p w14:paraId="18183F9B" w14:textId="3EEA733C" w:rsidR="003F250F" w:rsidRPr="00013953" w:rsidRDefault="003F250F" w:rsidP="00013953">
      <w:pPr>
        <w:pStyle w:val="Nidungvnbn"/>
        <w:rPr>
          <w:b/>
        </w:rPr>
      </w:pPr>
      <w:r w:rsidRPr="00013953">
        <w:rPr>
          <w:b/>
        </w:rPr>
        <w:t xml:space="preserve">Multislayer </w:t>
      </w:r>
      <w:r w:rsidR="00CE2A0F" w:rsidRPr="00013953">
        <w:rPr>
          <w:b/>
        </w:rPr>
        <w:t>Switch 1</w:t>
      </w:r>
      <w:r w:rsidR="00A12E96" w:rsidRPr="00013953">
        <w:rPr>
          <w:b/>
        </w:rPr>
        <w:t xml:space="preserve"> và Multislayer Switch 2</w:t>
      </w:r>
      <w:r w:rsidR="00CE2A0F" w:rsidRPr="00013953">
        <w:rPr>
          <w:b/>
        </w:rPr>
        <w:t xml:space="preserve"> tại TP HCM</w:t>
      </w:r>
      <w:r w:rsidR="00757BAC" w:rsidRPr="00013953">
        <w:rPr>
          <w:b/>
        </w:rPr>
        <w:t>:</w:t>
      </w:r>
    </w:p>
    <w:p w14:paraId="6EEB1220" w14:textId="619F4AA2" w:rsidR="00BF2F04" w:rsidRPr="00CC077B" w:rsidRDefault="003942DD" w:rsidP="00013953">
      <w:pPr>
        <w:pStyle w:val="Nidungvnbn"/>
      </w:pPr>
      <w:r w:rsidRPr="00CC077B">
        <w:t>C</w:t>
      </w:r>
      <w:r w:rsidR="00BF2F04" w:rsidRPr="00CC077B">
        <w:t>onf</w:t>
      </w:r>
      <w:r>
        <w:t xml:space="preserve"> t</w:t>
      </w:r>
    </w:p>
    <w:p w14:paraId="40DEED4E" w14:textId="77777777" w:rsidR="003942DD" w:rsidRPr="003942DD" w:rsidRDefault="003942DD" w:rsidP="00013953">
      <w:pPr>
        <w:pStyle w:val="Nidungvnbn"/>
      </w:pPr>
      <w:r w:rsidRPr="003942DD">
        <w:t xml:space="preserve">vlan 11  </w:t>
      </w:r>
    </w:p>
    <w:p w14:paraId="4342A832" w14:textId="03FF6A5A" w:rsidR="003942DD" w:rsidRPr="003942DD" w:rsidRDefault="003942DD" w:rsidP="00013953">
      <w:pPr>
        <w:pStyle w:val="Nidungvnbn"/>
      </w:pPr>
      <w:r w:rsidRPr="003942DD">
        <w:t>name P.HANHCHINH</w:t>
      </w:r>
    </w:p>
    <w:p w14:paraId="6F3B5E5A" w14:textId="77777777" w:rsidR="003942DD" w:rsidRPr="003942DD" w:rsidRDefault="003942DD" w:rsidP="00013953">
      <w:pPr>
        <w:pStyle w:val="Nidungvnbn"/>
      </w:pPr>
      <w:r w:rsidRPr="003942DD">
        <w:t xml:space="preserve">vlan 12  </w:t>
      </w:r>
    </w:p>
    <w:p w14:paraId="539F9AE1" w14:textId="0956ABC6" w:rsidR="003942DD" w:rsidRPr="003942DD" w:rsidRDefault="001325E9" w:rsidP="00013953">
      <w:pPr>
        <w:pStyle w:val="Nidungvnbn"/>
      </w:pPr>
      <w:r>
        <w:t>name P.NHANSU</w:t>
      </w:r>
    </w:p>
    <w:p w14:paraId="2D059111" w14:textId="77777777" w:rsidR="003942DD" w:rsidRPr="003942DD" w:rsidRDefault="003942DD" w:rsidP="00013953">
      <w:pPr>
        <w:pStyle w:val="Nidungvnbn"/>
      </w:pPr>
      <w:r w:rsidRPr="003942DD">
        <w:t xml:space="preserve">vlan 13  </w:t>
      </w:r>
    </w:p>
    <w:p w14:paraId="499AFF29" w14:textId="1E9E2AEE" w:rsidR="003942DD" w:rsidRPr="003942DD" w:rsidRDefault="001325E9" w:rsidP="00013953">
      <w:pPr>
        <w:pStyle w:val="Nidungvnbn"/>
      </w:pPr>
      <w:r>
        <w:t>name P.KYTHUAT</w:t>
      </w:r>
    </w:p>
    <w:p w14:paraId="5A3B9465" w14:textId="77777777" w:rsidR="003942DD" w:rsidRPr="003942DD" w:rsidRDefault="003942DD" w:rsidP="00013953">
      <w:pPr>
        <w:pStyle w:val="Nidungvnbn"/>
      </w:pPr>
      <w:r w:rsidRPr="003942DD">
        <w:t xml:space="preserve">vlan 14  </w:t>
      </w:r>
    </w:p>
    <w:p w14:paraId="3AB8D1FD" w14:textId="06C25310" w:rsidR="003942DD" w:rsidRPr="003942DD" w:rsidRDefault="003942DD" w:rsidP="00013953">
      <w:pPr>
        <w:pStyle w:val="Nidungvnbn"/>
      </w:pPr>
      <w:r w:rsidRPr="003942DD">
        <w:t>name P.QUANTRI</w:t>
      </w:r>
    </w:p>
    <w:p w14:paraId="5F5CB4F2" w14:textId="77777777" w:rsidR="003942DD" w:rsidRPr="003942DD" w:rsidRDefault="003942DD" w:rsidP="00013953">
      <w:pPr>
        <w:pStyle w:val="Nidungvnbn"/>
      </w:pPr>
      <w:r w:rsidRPr="003942DD">
        <w:t xml:space="preserve">vlan 21  </w:t>
      </w:r>
    </w:p>
    <w:p w14:paraId="0296802F" w14:textId="5E074DA0" w:rsidR="003942DD" w:rsidRPr="003942DD" w:rsidRDefault="003942DD" w:rsidP="00013953">
      <w:pPr>
        <w:pStyle w:val="Nidungvnbn"/>
      </w:pPr>
      <w:r w:rsidRPr="003942DD">
        <w:t>name P.TAICHINH</w:t>
      </w:r>
    </w:p>
    <w:p w14:paraId="62C03D80" w14:textId="77777777" w:rsidR="003942DD" w:rsidRPr="003942DD" w:rsidRDefault="003942DD" w:rsidP="00013953">
      <w:pPr>
        <w:pStyle w:val="Nidungvnbn"/>
      </w:pPr>
      <w:r w:rsidRPr="003942DD">
        <w:t xml:space="preserve">vlan 22  </w:t>
      </w:r>
    </w:p>
    <w:p w14:paraId="04043AB6" w14:textId="01E004BF" w:rsidR="003942DD" w:rsidRPr="003942DD" w:rsidRDefault="003942DD" w:rsidP="00013953">
      <w:pPr>
        <w:pStyle w:val="Nidungvnbn"/>
      </w:pPr>
      <w:r w:rsidRPr="003942DD">
        <w:t>name P.KINHDOANH</w:t>
      </w:r>
    </w:p>
    <w:p w14:paraId="314D0F1E" w14:textId="77777777" w:rsidR="003942DD" w:rsidRPr="003942DD" w:rsidRDefault="003942DD" w:rsidP="00013953">
      <w:pPr>
        <w:pStyle w:val="Nidungvnbn"/>
      </w:pPr>
      <w:r w:rsidRPr="003942DD">
        <w:t xml:space="preserve">vlan 23  </w:t>
      </w:r>
    </w:p>
    <w:p w14:paraId="7449B1CF" w14:textId="16E4BFD8" w:rsidR="003942DD" w:rsidRPr="003942DD" w:rsidRDefault="003942DD" w:rsidP="00013953">
      <w:pPr>
        <w:pStyle w:val="Nidungvnbn"/>
      </w:pPr>
      <w:r w:rsidRPr="003942DD">
        <w:t>name P.GIAMDOC</w:t>
      </w:r>
    </w:p>
    <w:p w14:paraId="4A375014" w14:textId="77777777" w:rsidR="003942DD" w:rsidRPr="003942DD" w:rsidRDefault="003942DD" w:rsidP="00013953">
      <w:pPr>
        <w:pStyle w:val="Nidungvnbn"/>
      </w:pPr>
      <w:r w:rsidRPr="003942DD">
        <w:t xml:space="preserve">vlan 24  </w:t>
      </w:r>
    </w:p>
    <w:p w14:paraId="4707EF19" w14:textId="61AD6878" w:rsidR="003942DD" w:rsidRPr="003942DD" w:rsidRDefault="003942DD" w:rsidP="00013953">
      <w:pPr>
        <w:pStyle w:val="Nidungvnbn"/>
      </w:pPr>
      <w:r w:rsidRPr="003942DD">
        <w:t>name P.HOP</w:t>
      </w:r>
    </w:p>
    <w:p w14:paraId="166C7823" w14:textId="77777777" w:rsidR="003942DD" w:rsidRPr="003942DD" w:rsidRDefault="003942DD" w:rsidP="00013953">
      <w:pPr>
        <w:pStyle w:val="Nidungvnbn"/>
      </w:pPr>
      <w:r w:rsidRPr="003942DD">
        <w:t xml:space="preserve">vlan 31  </w:t>
      </w:r>
    </w:p>
    <w:p w14:paraId="5A499953" w14:textId="5357B3BF" w:rsidR="003942DD" w:rsidRPr="003942DD" w:rsidRDefault="003942DD" w:rsidP="00013953">
      <w:pPr>
        <w:pStyle w:val="Nidungvnbn"/>
      </w:pPr>
      <w:r w:rsidRPr="003942DD">
        <w:t>name P.D</w:t>
      </w:r>
      <w:r w:rsidR="001325E9">
        <w:t>ICHVU</w:t>
      </w:r>
    </w:p>
    <w:p w14:paraId="548BF159" w14:textId="77777777" w:rsidR="003942DD" w:rsidRPr="003942DD" w:rsidRDefault="003942DD" w:rsidP="00013953">
      <w:pPr>
        <w:pStyle w:val="Nidungvnbn"/>
      </w:pPr>
      <w:r w:rsidRPr="003942DD">
        <w:t xml:space="preserve">vlan 32  </w:t>
      </w:r>
    </w:p>
    <w:p w14:paraId="17B6C843" w14:textId="3FFF53AC" w:rsidR="003942DD" w:rsidRPr="003942DD" w:rsidRDefault="003942DD" w:rsidP="00013953">
      <w:pPr>
        <w:pStyle w:val="Nidungvnbn"/>
      </w:pPr>
      <w:r w:rsidRPr="003942DD">
        <w:t>name DAO</w:t>
      </w:r>
      <w:r w:rsidR="001325E9">
        <w:t>TAO</w:t>
      </w:r>
    </w:p>
    <w:p w14:paraId="5A2D7F84" w14:textId="77777777" w:rsidR="003942DD" w:rsidRPr="003942DD" w:rsidRDefault="003942DD" w:rsidP="00013953">
      <w:pPr>
        <w:pStyle w:val="Nidungvnbn"/>
      </w:pPr>
      <w:r w:rsidRPr="003942DD">
        <w:t xml:space="preserve">vlan 33  </w:t>
      </w:r>
    </w:p>
    <w:p w14:paraId="1E81C83E" w14:textId="3D4B9B6F" w:rsidR="003942DD" w:rsidRPr="003942DD" w:rsidRDefault="003942DD" w:rsidP="00013953">
      <w:pPr>
        <w:pStyle w:val="Nidungvnbn"/>
      </w:pPr>
      <w:r w:rsidRPr="003942DD">
        <w:lastRenderedPageBreak/>
        <w:t>name P.M</w:t>
      </w:r>
      <w:r w:rsidR="001325E9">
        <w:t>ARKERTING</w:t>
      </w:r>
    </w:p>
    <w:p w14:paraId="73EBAB77" w14:textId="77777777" w:rsidR="003942DD" w:rsidRPr="003942DD" w:rsidRDefault="003942DD" w:rsidP="00013953">
      <w:pPr>
        <w:pStyle w:val="Nidungvnbn"/>
      </w:pPr>
      <w:r w:rsidRPr="003942DD">
        <w:t xml:space="preserve">vlan 34  </w:t>
      </w:r>
    </w:p>
    <w:p w14:paraId="03A705B2" w14:textId="2D150B4B" w:rsidR="006F36F9" w:rsidRPr="00CC077B" w:rsidRDefault="003942DD" w:rsidP="00013953">
      <w:pPr>
        <w:pStyle w:val="Nidungvnbn"/>
      </w:pPr>
      <w:r w:rsidRPr="003942DD">
        <w:t>name P.KETOAN</w:t>
      </w:r>
    </w:p>
    <w:p w14:paraId="607312AC" w14:textId="08A81C67" w:rsidR="00BF2F04" w:rsidRPr="001325E9" w:rsidRDefault="0019652E" w:rsidP="00013953">
      <w:pPr>
        <w:pStyle w:val="Nidungvnbn"/>
      </w:pPr>
      <w:r w:rsidRPr="001325E9">
        <w:t>interface vlan11</w:t>
      </w:r>
    </w:p>
    <w:p w14:paraId="0F7E9EF5" w14:textId="626B619E" w:rsidR="00DC611E" w:rsidRPr="00CC077B" w:rsidRDefault="00DC611E" w:rsidP="00013953">
      <w:pPr>
        <w:pStyle w:val="Nidungvnbn"/>
      </w:pPr>
      <w:r w:rsidRPr="00CC077B">
        <w:t xml:space="preserve">ip address </w:t>
      </w:r>
      <w:r w:rsidR="009E70FF" w:rsidRPr="009E70FF">
        <w:t>192.168.1.1 255.255.255.224</w:t>
      </w:r>
    </w:p>
    <w:p w14:paraId="4ACD12B9" w14:textId="1F4A1D09" w:rsidR="00AA359A" w:rsidRDefault="00AA359A" w:rsidP="00013953">
      <w:pPr>
        <w:pStyle w:val="Nidungvnbn"/>
      </w:pPr>
      <w:r w:rsidRPr="00CC077B">
        <w:t xml:space="preserve">ip helper-address </w:t>
      </w:r>
      <w:r w:rsidR="009E70FF" w:rsidRPr="009E70FF">
        <w:t>192.168.1.68</w:t>
      </w:r>
    </w:p>
    <w:p w14:paraId="7948973E" w14:textId="53759B30" w:rsidR="00B45B76" w:rsidRDefault="00B45B76" w:rsidP="00013953">
      <w:pPr>
        <w:pStyle w:val="Nidungvnbn"/>
      </w:pPr>
      <w:r>
        <w:t>no shut</w:t>
      </w:r>
    </w:p>
    <w:p w14:paraId="0BD15BD3" w14:textId="1C616375" w:rsidR="00B45B76" w:rsidRPr="001325E9" w:rsidRDefault="00B45B76" w:rsidP="00013953">
      <w:pPr>
        <w:pStyle w:val="Nidungvnbn"/>
      </w:pPr>
      <w:r w:rsidRPr="001325E9">
        <w:t>interface vlan12</w:t>
      </w:r>
    </w:p>
    <w:p w14:paraId="79BC5FA0" w14:textId="6EB5F670" w:rsidR="00B45B76" w:rsidRPr="00CC077B" w:rsidRDefault="00B45B76" w:rsidP="00013953">
      <w:pPr>
        <w:pStyle w:val="Nidungvnbn"/>
      </w:pPr>
      <w:r w:rsidRPr="00CC077B">
        <w:t xml:space="preserve">ip address </w:t>
      </w:r>
      <w:r>
        <w:t>192.168.1.33</w:t>
      </w:r>
      <w:r w:rsidRPr="009E70FF">
        <w:t xml:space="preserve"> 255.255.255.224</w:t>
      </w:r>
    </w:p>
    <w:p w14:paraId="4AAD833F" w14:textId="77777777" w:rsidR="00B45B76" w:rsidRDefault="00B45B76" w:rsidP="00013953">
      <w:pPr>
        <w:pStyle w:val="Nidungvnbn"/>
      </w:pPr>
      <w:r w:rsidRPr="00CC077B">
        <w:t xml:space="preserve">ip helper-address </w:t>
      </w:r>
      <w:r w:rsidRPr="009E70FF">
        <w:t>192.168.1.68</w:t>
      </w:r>
    </w:p>
    <w:p w14:paraId="61CF73E6" w14:textId="37CDB06B" w:rsidR="00B45B76" w:rsidRDefault="00B45B76" w:rsidP="00013953">
      <w:pPr>
        <w:pStyle w:val="Nidungvnbn"/>
      </w:pPr>
      <w:r>
        <w:t>no shut</w:t>
      </w:r>
    </w:p>
    <w:p w14:paraId="3306B59C" w14:textId="3EA97546" w:rsidR="00B45B76" w:rsidRPr="001325E9" w:rsidRDefault="00B45B76" w:rsidP="00013953">
      <w:pPr>
        <w:pStyle w:val="Nidungvnbn"/>
      </w:pPr>
      <w:r w:rsidRPr="001325E9">
        <w:t>interface vlan1</w:t>
      </w:r>
      <w:r w:rsidR="001F4801" w:rsidRPr="001325E9">
        <w:t>3</w:t>
      </w:r>
    </w:p>
    <w:p w14:paraId="23720088" w14:textId="1DF5D394" w:rsidR="00B45B76" w:rsidRPr="00CC077B" w:rsidRDefault="00B45B76" w:rsidP="00013953">
      <w:pPr>
        <w:pStyle w:val="Nidungvnbn"/>
      </w:pPr>
      <w:r w:rsidRPr="00CC077B">
        <w:t xml:space="preserve">ip address </w:t>
      </w:r>
      <w:r>
        <w:t>192.168.1.</w:t>
      </w:r>
      <w:r w:rsidR="001F4801">
        <w:t>65</w:t>
      </w:r>
      <w:r w:rsidRPr="009E70FF">
        <w:t xml:space="preserve"> 255.255.255.224</w:t>
      </w:r>
    </w:p>
    <w:p w14:paraId="678B3998" w14:textId="77777777" w:rsidR="00B45B76" w:rsidRDefault="00B45B76" w:rsidP="00013953">
      <w:pPr>
        <w:pStyle w:val="Nidungvnbn"/>
      </w:pPr>
      <w:r w:rsidRPr="00CC077B">
        <w:t xml:space="preserve">ip helper-address </w:t>
      </w:r>
      <w:r w:rsidRPr="009E70FF">
        <w:t>192.168.1.68</w:t>
      </w:r>
    </w:p>
    <w:p w14:paraId="632D7467" w14:textId="77777777" w:rsidR="00B45B76" w:rsidRPr="00CC077B" w:rsidRDefault="00B45B76" w:rsidP="00013953">
      <w:pPr>
        <w:pStyle w:val="Nidungvnbn"/>
      </w:pPr>
      <w:r>
        <w:t>no shut</w:t>
      </w:r>
    </w:p>
    <w:p w14:paraId="37C55AE3" w14:textId="126801FD" w:rsidR="00B45B76" w:rsidRPr="001325E9" w:rsidRDefault="00B45B76" w:rsidP="00013953">
      <w:pPr>
        <w:pStyle w:val="Nidungvnbn"/>
      </w:pPr>
      <w:r w:rsidRPr="001325E9">
        <w:t>interface vlan1</w:t>
      </w:r>
      <w:r w:rsidR="001F4801" w:rsidRPr="001325E9">
        <w:t>4</w:t>
      </w:r>
    </w:p>
    <w:p w14:paraId="293C861E" w14:textId="411B3D03" w:rsidR="00B45B76" w:rsidRPr="00CC077B" w:rsidRDefault="00B45B76" w:rsidP="00013953">
      <w:pPr>
        <w:pStyle w:val="Nidungvnbn"/>
      </w:pPr>
      <w:r w:rsidRPr="00CC077B">
        <w:t xml:space="preserve">ip address </w:t>
      </w:r>
      <w:r>
        <w:t>192.168.1.</w:t>
      </w:r>
      <w:r w:rsidR="001F4801">
        <w:t>97</w:t>
      </w:r>
      <w:r w:rsidRPr="009E70FF">
        <w:t xml:space="preserve"> 255.255.255.224</w:t>
      </w:r>
    </w:p>
    <w:p w14:paraId="11F1E399" w14:textId="77777777" w:rsidR="00B45B76" w:rsidRDefault="00B45B76" w:rsidP="00013953">
      <w:pPr>
        <w:pStyle w:val="Nidungvnbn"/>
      </w:pPr>
      <w:r w:rsidRPr="00CC077B">
        <w:t xml:space="preserve">ip helper-address </w:t>
      </w:r>
      <w:r w:rsidRPr="009E70FF">
        <w:t>192.168.1.68</w:t>
      </w:r>
    </w:p>
    <w:p w14:paraId="07B52EFD" w14:textId="77777777" w:rsidR="00B45B76" w:rsidRPr="00CC077B" w:rsidRDefault="00B45B76" w:rsidP="00013953">
      <w:pPr>
        <w:pStyle w:val="Nidungvnbn"/>
      </w:pPr>
      <w:r>
        <w:t>no shut</w:t>
      </w:r>
    </w:p>
    <w:p w14:paraId="17AFAA36" w14:textId="0FBE1F39" w:rsidR="001F4801" w:rsidRPr="001325E9" w:rsidRDefault="001F4801" w:rsidP="00013953">
      <w:pPr>
        <w:pStyle w:val="Nidungvnbn"/>
      </w:pPr>
      <w:r w:rsidRPr="001325E9">
        <w:t>interface vlan21</w:t>
      </w:r>
    </w:p>
    <w:p w14:paraId="49218D05" w14:textId="3CE01320" w:rsidR="001F4801" w:rsidRPr="00CC077B" w:rsidRDefault="001F4801" w:rsidP="00013953">
      <w:pPr>
        <w:pStyle w:val="Nidungvnbn"/>
      </w:pPr>
      <w:r w:rsidRPr="00CC077B">
        <w:t xml:space="preserve">ip address </w:t>
      </w:r>
      <w:r w:rsidR="00E634D5">
        <w:t>192.168.2</w:t>
      </w:r>
      <w:r>
        <w:t>.</w:t>
      </w:r>
      <w:r w:rsidR="00E634D5">
        <w:t>1</w:t>
      </w:r>
      <w:r w:rsidRPr="009E70FF">
        <w:t xml:space="preserve"> 255.255.255.224</w:t>
      </w:r>
    </w:p>
    <w:p w14:paraId="272BC386" w14:textId="77777777" w:rsidR="001F4801" w:rsidRDefault="001F4801" w:rsidP="00013953">
      <w:pPr>
        <w:pStyle w:val="Nidungvnbn"/>
      </w:pPr>
      <w:r w:rsidRPr="00CC077B">
        <w:t xml:space="preserve">ip helper-address </w:t>
      </w:r>
      <w:r w:rsidRPr="009E70FF">
        <w:t>192.168.1.68</w:t>
      </w:r>
    </w:p>
    <w:p w14:paraId="54F8A2D3" w14:textId="77777777" w:rsidR="001F4801" w:rsidRPr="00CC077B" w:rsidRDefault="001F4801" w:rsidP="00013953">
      <w:pPr>
        <w:pStyle w:val="Nidungvnbn"/>
      </w:pPr>
      <w:r>
        <w:t>no shut</w:t>
      </w:r>
    </w:p>
    <w:p w14:paraId="059F2F42" w14:textId="00DD1C6D" w:rsidR="001F4801" w:rsidRPr="001325E9" w:rsidRDefault="001F4801" w:rsidP="00013953">
      <w:pPr>
        <w:pStyle w:val="Nidungvnbn"/>
      </w:pPr>
      <w:r w:rsidRPr="001325E9">
        <w:t>interface vlan22</w:t>
      </w:r>
    </w:p>
    <w:p w14:paraId="46E49CAA" w14:textId="38CCCF8E" w:rsidR="001F4801" w:rsidRPr="00CC077B" w:rsidRDefault="001F4801" w:rsidP="00013953">
      <w:pPr>
        <w:pStyle w:val="Nidungvnbn"/>
      </w:pPr>
      <w:r w:rsidRPr="00CC077B">
        <w:t xml:space="preserve">ip address </w:t>
      </w:r>
      <w:r w:rsidR="00E634D5">
        <w:t>192.168.2</w:t>
      </w:r>
      <w:r>
        <w:t>.33</w:t>
      </w:r>
      <w:r w:rsidRPr="009E70FF">
        <w:t xml:space="preserve"> 255.255.255.224</w:t>
      </w:r>
    </w:p>
    <w:p w14:paraId="4B5B0D9C" w14:textId="77777777" w:rsidR="001F4801" w:rsidRDefault="001F4801" w:rsidP="00013953">
      <w:pPr>
        <w:pStyle w:val="Nidungvnbn"/>
      </w:pPr>
      <w:r w:rsidRPr="00CC077B">
        <w:t xml:space="preserve">ip helper-address </w:t>
      </w:r>
      <w:r w:rsidRPr="009E70FF">
        <w:t>192.168.1.68</w:t>
      </w:r>
    </w:p>
    <w:p w14:paraId="7F25EA11" w14:textId="77777777" w:rsidR="001F4801" w:rsidRPr="00CC077B" w:rsidRDefault="001F4801" w:rsidP="00013953">
      <w:pPr>
        <w:pStyle w:val="Nidungvnbn"/>
      </w:pPr>
      <w:r>
        <w:t>no shut</w:t>
      </w:r>
    </w:p>
    <w:p w14:paraId="01365987" w14:textId="4C9A8FBB" w:rsidR="001F4801" w:rsidRPr="001325E9" w:rsidRDefault="001F4801" w:rsidP="00013953">
      <w:pPr>
        <w:pStyle w:val="Nidungvnbn"/>
      </w:pPr>
      <w:r w:rsidRPr="001325E9">
        <w:lastRenderedPageBreak/>
        <w:t>interface vlan23</w:t>
      </w:r>
    </w:p>
    <w:p w14:paraId="1D153642" w14:textId="1D9C40E3" w:rsidR="001F4801" w:rsidRPr="00CC077B" w:rsidRDefault="001F4801" w:rsidP="00013953">
      <w:pPr>
        <w:pStyle w:val="Nidungvnbn"/>
      </w:pPr>
      <w:r w:rsidRPr="00CC077B">
        <w:t xml:space="preserve">ip address </w:t>
      </w:r>
      <w:r w:rsidR="00E634D5">
        <w:t>192.168.2</w:t>
      </w:r>
      <w:r>
        <w:t>.</w:t>
      </w:r>
      <w:r w:rsidR="00E634D5">
        <w:t>65</w:t>
      </w:r>
      <w:r w:rsidRPr="009E70FF">
        <w:t xml:space="preserve"> 255.255.255.224</w:t>
      </w:r>
    </w:p>
    <w:p w14:paraId="51CF4DE1" w14:textId="77777777" w:rsidR="001F4801" w:rsidRDefault="001F4801" w:rsidP="00013953">
      <w:pPr>
        <w:pStyle w:val="Nidungvnbn"/>
      </w:pPr>
      <w:r w:rsidRPr="00CC077B">
        <w:t xml:space="preserve">ip helper-address </w:t>
      </w:r>
      <w:r w:rsidRPr="009E70FF">
        <w:t>192.168.1.68</w:t>
      </w:r>
    </w:p>
    <w:p w14:paraId="18EB9628" w14:textId="77777777" w:rsidR="001F4801" w:rsidRPr="00CC077B" w:rsidRDefault="001F4801" w:rsidP="00013953">
      <w:pPr>
        <w:pStyle w:val="Nidungvnbn"/>
      </w:pPr>
      <w:r>
        <w:t>no shut</w:t>
      </w:r>
    </w:p>
    <w:p w14:paraId="0AE73052" w14:textId="5CAA8A45" w:rsidR="001F4801" w:rsidRPr="001325E9" w:rsidRDefault="001F4801" w:rsidP="00013953">
      <w:pPr>
        <w:pStyle w:val="Nidungvnbn"/>
      </w:pPr>
      <w:r w:rsidRPr="001325E9">
        <w:t>interface vlan24</w:t>
      </w:r>
    </w:p>
    <w:p w14:paraId="62356146" w14:textId="40E67F1E" w:rsidR="001F4801" w:rsidRPr="00CC077B" w:rsidRDefault="001F4801" w:rsidP="00013953">
      <w:pPr>
        <w:pStyle w:val="Nidungvnbn"/>
      </w:pPr>
      <w:r w:rsidRPr="00CC077B">
        <w:t xml:space="preserve">ip address </w:t>
      </w:r>
      <w:r w:rsidR="00E634D5">
        <w:t>192.168.2</w:t>
      </w:r>
      <w:r>
        <w:t>.</w:t>
      </w:r>
      <w:r w:rsidR="00E634D5">
        <w:t>97</w:t>
      </w:r>
      <w:r w:rsidRPr="009E70FF">
        <w:t xml:space="preserve"> 255.255.255.224</w:t>
      </w:r>
    </w:p>
    <w:p w14:paraId="34E1B011" w14:textId="77777777" w:rsidR="001F4801" w:rsidRDefault="001F4801" w:rsidP="00013953">
      <w:pPr>
        <w:pStyle w:val="Nidungvnbn"/>
      </w:pPr>
      <w:r w:rsidRPr="00CC077B">
        <w:t xml:space="preserve">ip helper-address </w:t>
      </w:r>
      <w:r w:rsidRPr="009E70FF">
        <w:t>192.168.1.68</w:t>
      </w:r>
    </w:p>
    <w:p w14:paraId="512C5CC2" w14:textId="77777777" w:rsidR="001F4801" w:rsidRPr="00CC077B" w:rsidRDefault="001F4801" w:rsidP="00013953">
      <w:pPr>
        <w:pStyle w:val="Nidungvnbn"/>
      </w:pPr>
      <w:r>
        <w:t>no shut</w:t>
      </w:r>
    </w:p>
    <w:p w14:paraId="34D3778F" w14:textId="4E44585A" w:rsidR="001F4801" w:rsidRPr="001325E9" w:rsidRDefault="001F4801" w:rsidP="00013953">
      <w:pPr>
        <w:pStyle w:val="Nidungvnbn"/>
      </w:pPr>
      <w:r w:rsidRPr="001325E9">
        <w:t>interface vlan31</w:t>
      </w:r>
    </w:p>
    <w:p w14:paraId="2F9E7F58" w14:textId="697A5D3D" w:rsidR="001F4801" w:rsidRPr="00CC077B" w:rsidRDefault="001F4801" w:rsidP="00013953">
      <w:pPr>
        <w:pStyle w:val="Nidungvnbn"/>
      </w:pPr>
      <w:r w:rsidRPr="00CC077B">
        <w:t xml:space="preserve">ip address </w:t>
      </w:r>
      <w:r w:rsidR="00E634D5">
        <w:t>192.168.3</w:t>
      </w:r>
      <w:r>
        <w:t>.</w:t>
      </w:r>
      <w:r w:rsidR="00E634D5">
        <w:t>1</w:t>
      </w:r>
      <w:r w:rsidRPr="009E70FF">
        <w:t xml:space="preserve"> 255.255.255.224</w:t>
      </w:r>
    </w:p>
    <w:p w14:paraId="6E881700" w14:textId="77777777" w:rsidR="001F4801" w:rsidRDefault="001F4801" w:rsidP="00013953">
      <w:pPr>
        <w:pStyle w:val="Nidungvnbn"/>
      </w:pPr>
      <w:r w:rsidRPr="00CC077B">
        <w:t xml:space="preserve">ip helper-address </w:t>
      </w:r>
      <w:r w:rsidRPr="009E70FF">
        <w:t>192.168.1.68</w:t>
      </w:r>
    </w:p>
    <w:p w14:paraId="75E75880" w14:textId="77777777" w:rsidR="001F4801" w:rsidRPr="00CC077B" w:rsidRDefault="001F4801" w:rsidP="00013953">
      <w:pPr>
        <w:pStyle w:val="Nidungvnbn"/>
      </w:pPr>
      <w:r>
        <w:t>no shut</w:t>
      </w:r>
    </w:p>
    <w:p w14:paraId="412BD8D5" w14:textId="7CB336A5" w:rsidR="001F4801" w:rsidRPr="001325E9" w:rsidRDefault="001F4801" w:rsidP="00013953">
      <w:pPr>
        <w:pStyle w:val="Nidungvnbn"/>
      </w:pPr>
      <w:r w:rsidRPr="001325E9">
        <w:t>interface vlan32</w:t>
      </w:r>
    </w:p>
    <w:p w14:paraId="4A2A3247" w14:textId="21B69327" w:rsidR="001F4801" w:rsidRPr="00CC077B" w:rsidRDefault="001F4801" w:rsidP="00013953">
      <w:pPr>
        <w:pStyle w:val="Nidungvnbn"/>
      </w:pPr>
      <w:r w:rsidRPr="00CC077B">
        <w:t xml:space="preserve">ip address </w:t>
      </w:r>
      <w:r w:rsidR="00E634D5">
        <w:t>192.168.3</w:t>
      </w:r>
      <w:r>
        <w:t>.33</w:t>
      </w:r>
      <w:r w:rsidRPr="009E70FF">
        <w:t xml:space="preserve"> 255.255.255.224</w:t>
      </w:r>
    </w:p>
    <w:p w14:paraId="4FD7B1E6" w14:textId="77777777" w:rsidR="001F4801" w:rsidRDefault="001F4801" w:rsidP="00013953">
      <w:pPr>
        <w:pStyle w:val="Nidungvnbn"/>
      </w:pPr>
      <w:r w:rsidRPr="00CC077B">
        <w:t xml:space="preserve">ip helper-address </w:t>
      </w:r>
      <w:r w:rsidRPr="009E70FF">
        <w:t>192.168.1.68</w:t>
      </w:r>
    </w:p>
    <w:p w14:paraId="20D091CF" w14:textId="77777777" w:rsidR="001F4801" w:rsidRPr="00CC077B" w:rsidRDefault="001F4801" w:rsidP="00013953">
      <w:pPr>
        <w:pStyle w:val="Nidungvnbn"/>
      </w:pPr>
      <w:r>
        <w:t>no shut</w:t>
      </w:r>
    </w:p>
    <w:p w14:paraId="045CA5B0" w14:textId="51BFBA17" w:rsidR="001F4801" w:rsidRPr="001325E9" w:rsidRDefault="001F4801" w:rsidP="00013953">
      <w:pPr>
        <w:pStyle w:val="Nidungvnbn"/>
      </w:pPr>
      <w:r w:rsidRPr="001325E9">
        <w:t>interface vlan33</w:t>
      </w:r>
    </w:p>
    <w:p w14:paraId="714D1438" w14:textId="7047080C" w:rsidR="001F4801" w:rsidRPr="00CC077B" w:rsidRDefault="001F4801" w:rsidP="00013953">
      <w:pPr>
        <w:pStyle w:val="Nidungvnbn"/>
      </w:pPr>
      <w:r w:rsidRPr="00CC077B">
        <w:t xml:space="preserve">ip address </w:t>
      </w:r>
      <w:r w:rsidR="00E634D5">
        <w:t>192.168.3</w:t>
      </w:r>
      <w:r>
        <w:t>.</w:t>
      </w:r>
      <w:r w:rsidR="00E634D5">
        <w:t>65</w:t>
      </w:r>
      <w:r w:rsidRPr="009E70FF">
        <w:t xml:space="preserve"> 255.255.255.224</w:t>
      </w:r>
    </w:p>
    <w:p w14:paraId="350DACE5" w14:textId="77777777" w:rsidR="001F4801" w:rsidRDefault="001F4801" w:rsidP="00013953">
      <w:pPr>
        <w:pStyle w:val="Nidungvnbn"/>
      </w:pPr>
      <w:r w:rsidRPr="00CC077B">
        <w:t xml:space="preserve">ip helper-address </w:t>
      </w:r>
      <w:r w:rsidRPr="009E70FF">
        <w:t>192.168.1.68</w:t>
      </w:r>
    </w:p>
    <w:p w14:paraId="68AE8D1A" w14:textId="77777777" w:rsidR="001F4801" w:rsidRPr="00CC077B" w:rsidRDefault="001F4801" w:rsidP="00013953">
      <w:pPr>
        <w:pStyle w:val="Nidungvnbn"/>
      </w:pPr>
      <w:r>
        <w:t>no shut</w:t>
      </w:r>
    </w:p>
    <w:p w14:paraId="2F39653C" w14:textId="7015482D" w:rsidR="001F4801" w:rsidRPr="001325E9" w:rsidRDefault="001F4801" w:rsidP="00013953">
      <w:pPr>
        <w:pStyle w:val="Nidungvnbn"/>
      </w:pPr>
      <w:r w:rsidRPr="001325E9">
        <w:t>interface vlan34</w:t>
      </w:r>
    </w:p>
    <w:p w14:paraId="47ED7B60" w14:textId="53577F80" w:rsidR="001F4801" w:rsidRPr="00CC077B" w:rsidRDefault="001F4801" w:rsidP="00013953">
      <w:pPr>
        <w:pStyle w:val="Nidungvnbn"/>
      </w:pPr>
      <w:r w:rsidRPr="00CC077B">
        <w:t xml:space="preserve">ip address </w:t>
      </w:r>
      <w:r w:rsidR="00E634D5">
        <w:t>192.168.3</w:t>
      </w:r>
      <w:r>
        <w:t>.</w:t>
      </w:r>
      <w:r w:rsidR="00E634D5">
        <w:t>97</w:t>
      </w:r>
      <w:r w:rsidRPr="009E70FF">
        <w:t xml:space="preserve"> 255.255.255.224</w:t>
      </w:r>
    </w:p>
    <w:p w14:paraId="7CA2DDC6" w14:textId="77777777" w:rsidR="001F4801" w:rsidRDefault="001F4801" w:rsidP="00013953">
      <w:pPr>
        <w:pStyle w:val="Nidungvnbn"/>
      </w:pPr>
      <w:r w:rsidRPr="00CC077B">
        <w:t xml:space="preserve">ip helper-address </w:t>
      </w:r>
      <w:r w:rsidRPr="009E70FF">
        <w:t>192.168.1.68</w:t>
      </w:r>
    </w:p>
    <w:p w14:paraId="4D0F0A67" w14:textId="40F51C06" w:rsidR="00B45B76" w:rsidRDefault="001F4801" w:rsidP="00013953">
      <w:pPr>
        <w:pStyle w:val="Nidungvnbn"/>
      </w:pPr>
      <w: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013953" w:rsidRDefault="00504EBA" w:rsidP="00013953">
      <w:pPr>
        <w:pStyle w:val="Nidungvnbn"/>
        <w:rPr>
          <w:b/>
        </w:rPr>
      </w:pPr>
      <w:r w:rsidRPr="00013953">
        <w:rPr>
          <w:b/>
        </w:rPr>
        <w:t>Multislayer Switch 1</w:t>
      </w:r>
    </w:p>
    <w:p w14:paraId="571AB41E" w14:textId="3EB08DB3" w:rsidR="00BF648C" w:rsidRPr="00013953" w:rsidRDefault="00624914" w:rsidP="00013953">
      <w:pPr>
        <w:pStyle w:val="Nidungvnbn"/>
      </w:pPr>
      <w:r w:rsidRPr="00013953">
        <w:t>i</w:t>
      </w:r>
      <w:r w:rsidR="00BF648C" w:rsidRPr="00013953">
        <w:t>nterface</w:t>
      </w:r>
      <w:r w:rsidR="0025762B" w:rsidRPr="00013953">
        <w:t xml:space="preserve"> range</w:t>
      </w:r>
      <w:r w:rsidR="00BF648C" w:rsidRPr="00013953">
        <w:t xml:space="preserve"> </w:t>
      </w:r>
      <w:r w:rsidR="00EB2220" w:rsidRPr="00013953">
        <w:t>GigabitEthernet1/0/2</w:t>
      </w:r>
      <w:r w:rsidR="0025762B" w:rsidRPr="00013953">
        <w:t xml:space="preserve">-5, </w:t>
      </w:r>
      <w:r w:rsidR="00EB2220" w:rsidRPr="00013953">
        <w:t>GigabitEthernet1/0/8</w:t>
      </w:r>
    </w:p>
    <w:p w14:paraId="367CBB8A" w14:textId="77777777" w:rsidR="00BF648C" w:rsidRPr="00013953" w:rsidRDefault="00BF648C" w:rsidP="00013953">
      <w:pPr>
        <w:pStyle w:val="Nidungvnbn"/>
      </w:pPr>
      <w:r w:rsidRPr="00013953">
        <w:lastRenderedPageBreak/>
        <w:t>switchport trunk encapsulation dot1q</w:t>
      </w:r>
    </w:p>
    <w:p w14:paraId="6A337266" w14:textId="6770863B" w:rsidR="00BF648C" w:rsidRPr="00013953" w:rsidRDefault="00BF648C" w:rsidP="00013953">
      <w:pPr>
        <w:pStyle w:val="Nidungvnbn"/>
      </w:pPr>
      <w:r w:rsidRPr="00013953">
        <w:t>switchport mode trunk</w:t>
      </w:r>
    </w:p>
    <w:p w14:paraId="62DA6617" w14:textId="250BD1D9" w:rsidR="00624914" w:rsidRPr="00013953" w:rsidRDefault="00624914" w:rsidP="00013953">
      <w:pPr>
        <w:pStyle w:val="Nidungvnbn"/>
      </w:pPr>
      <w:r w:rsidRPr="00013953">
        <w:t>switchport trunk native vlan 13</w:t>
      </w:r>
    </w:p>
    <w:p w14:paraId="517E36B1" w14:textId="77777777" w:rsidR="00624914" w:rsidRPr="00013953" w:rsidRDefault="00624914" w:rsidP="00013953">
      <w:pPr>
        <w:pStyle w:val="Nidungvnbn"/>
      </w:pPr>
    </w:p>
    <w:p w14:paraId="52B8A804" w14:textId="309E7CAC" w:rsidR="00BF648C" w:rsidRPr="00013953" w:rsidRDefault="00EB2220" w:rsidP="00013953">
      <w:pPr>
        <w:pStyle w:val="Nidungvnbn"/>
      </w:pPr>
      <w:r w:rsidRPr="00013953">
        <w:t>interface GigabitEthernet1/0/1</w:t>
      </w:r>
    </w:p>
    <w:p w14:paraId="4B21A7C1" w14:textId="525D704A" w:rsidR="00C350D1" w:rsidRPr="00013953" w:rsidRDefault="00C350D1" w:rsidP="00013953">
      <w:pPr>
        <w:pStyle w:val="Nidungvnbn"/>
      </w:pPr>
      <w:r w:rsidRPr="00013953">
        <w:t>no switchport</w:t>
      </w:r>
    </w:p>
    <w:p w14:paraId="65A996D4" w14:textId="54C73C39" w:rsidR="00C350D1" w:rsidRPr="00013953" w:rsidRDefault="00C350D1" w:rsidP="00013953">
      <w:pPr>
        <w:pStyle w:val="Nidungvnbn"/>
      </w:pPr>
      <w:r w:rsidRPr="00013953">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013953" w:rsidRDefault="00C32BEE" w:rsidP="00013953">
      <w:pPr>
        <w:pStyle w:val="Nidungvnbn"/>
        <w:rPr>
          <w:b/>
        </w:rPr>
      </w:pPr>
      <w:r w:rsidRPr="00013953">
        <w:rPr>
          <w:b/>
        </w:rPr>
        <w:t>Multislayer Switch 2</w:t>
      </w:r>
    </w:p>
    <w:p w14:paraId="75BC0809" w14:textId="6B5B6B38" w:rsidR="00C32BEE" w:rsidRPr="00013953" w:rsidRDefault="00C32BEE" w:rsidP="00013953">
      <w:pPr>
        <w:pStyle w:val="Nidungvnbn"/>
      </w:pPr>
      <w:r w:rsidRPr="00013953">
        <w:t xml:space="preserve">interface range GigabitEthernet1/0/1-4, </w:t>
      </w:r>
      <w:r w:rsidR="00496BD4" w:rsidRPr="00013953">
        <w:t xml:space="preserve">GigabitEthernet1/0/8, </w:t>
      </w:r>
      <w:r w:rsidRPr="00013953">
        <w:t>GigabitEthernet1/</w:t>
      </w:r>
      <w:r w:rsidR="003B6E16" w:rsidRPr="00013953">
        <w:t xml:space="preserve"> </w:t>
      </w:r>
      <w:r w:rsidRPr="00013953">
        <w:t>0/8</w:t>
      </w:r>
    </w:p>
    <w:p w14:paraId="498D4A3D" w14:textId="77777777" w:rsidR="00C32BEE" w:rsidRPr="00013953" w:rsidRDefault="00C32BEE" w:rsidP="00013953">
      <w:pPr>
        <w:pStyle w:val="Nidungvnbn"/>
      </w:pPr>
      <w:r w:rsidRPr="00013953">
        <w:t>switchport trunk encapsulation dot1q</w:t>
      </w:r>
    </w:p>
    <w:p w14:paraId="4C65E17F" w14:textId="77777777" w:rsidR="00C32BEE" w:rsidRPr="00013953" w:rsidRDefault="00C32BEE" w:rsidP="00013953">
      <w:pPr>
        <w:pStyle w:val="Nidungvnbn"/>
      </w:pPr>
      <w:r w:rsidRPr="00013953">
        <w:t>switchport mode trunk</w:t>
      </w:r>
    </w:p>
    <w:p w14:paraId="7B88AF15" w14:textId="77777777" w:rsidR="00C32BEE" w:rsidRPr="00013953" w:rsidRDefault="00C32BEE" w:rsidP="00013953">
      <w:pPr>
        <w:pStyle w:val="Nidungvnbn"/>
      </w:pPr>
      <w:r w:rsidRPr="00013953">
        <w:t>switchport trunk native vlan 13</w:t>
      </w:r>
    </w:p>
    <w:p w14:paraId="45B1B2B0" w14:textId="77777777" w:rsidR="00C32BEE" w:rsidRPr="00013953" w:rsidRDefault="00C32BEE" w:rsidP="00013953">
      <w:pPr>
        <w:pStyle w:val="Nidungvnbn"/>
      </w:pPr>
    </w:p>
    <w:p w14:paraId="4D20DFBB" w14:textId="41E4249F" w:rsidR="00C32BEE" w:rsidRPr="00013953" w:rsidRDefault="00C32BEE" w:rsidP="00013953">
      <w:pPr>
        <w:pStyle w:val="Nidungvnbn"/>
      </w:pPr>
      <w:r w:rsidRPr="00013953">
        <w:t>interface GigabitEthernet1/0/</w:t>
      </w:r>
      <w:r w:rsidR="00151E36" w:rsidRPr="00013953">
        <w:t>5</w:t>
      </w:r>
    </w:p>
    <w:p w14:paraId="0133E1F4" w14:textId="77777777" w:rsidR="00C32BEE" w:rsidRPr="00013953" w:rsidRDefault="00C32BEE" w:rsidP="00013953">
      <w:pPr>
        <w:pStyle w:val="Nidungvnbn"/>
      </w:pPr>
      <w:r w:rsidRPr="00013953">
        <w:t>no switchport</w:t>
      </w:r>
    </w:p>
    <w:p w14:paraId="1D5A94E6" w14:textId="278EE6DD" w:rsidR="00C32BEE" w:rsidRPr="00013953" w:rsidRDefault="00C32BEE" w:rsidP="00013953">
      <w:pPr>
        <w:pStyle w:val="Nidungvnbn"/>
      </w:pPr>
      <w:r w:rsidRPr="00013953">
        <w:t xml:space="preserve">ip address </w:t>
      </w:r>
      <w:r w:rsidR="00151E36" w:rsidRPr="00013953">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013953" w:rsidRDefault="00FB0FB1" w:rsidP="00013953">
      <w:pPr>
        <w:pStyle w:val="Nidungvnbn"/>
        <w:rPr>
          <w:b/>
        </w:rPr>
      </w:pPr>
      <w:r w:rsidRPr="00013953">
        <w:rPr>
          <w:b/>
        </w:rPr>
        <w:t>Multislayer Switch 1 và Multislayer Switch 2 tại TP HCM:</w:t>
      </w:r>
    </w:p>
    <w:p w14:paraId="33D8DCE3" w14:textId="77777777" w:rsidR="00FB0FB1" w:rsidRDefault="00FB0FB1" w:rsidP="00C9345D">
      <w:pPr>
        <w:pStyle w:val="Nidungvnbn"/>
        <w:rPr>
          <w:shd w:val="clear" w:color="auto" w:fill="FFFFFF"/>
        </w:rPr>
      </w:pPr>
      <w:r>
        <w:rPr>
          <w:shd w:val="clear" w:color="auto" w:fill="FFFFFF"/>
        </w:rPr>
        <w:t>end</w:t>
      </w:r>
    </w:p>
    <w:p w14:paraId="219ECC7B" w14:textId="77777777" w:rsidR="00FB0FB1" w:rsidRDefault="00FB0FB1" w:rsidP="00C9345D">
      <w:pPr>
        <w:pStyle w:val="Nidungvnbn"/>
        <w:rPr>
          <w:shd w:val="clear" w:color="auto" w:fill="FFFFFF"/>
        </w:rPr>
      </w:pPr>
      <w:r>
        <w:rPr>
          <w:shd w:val="clear" w:color="auto" w:fill="FFFFFF"/>
        </w:rPr>
        <w:t>conf ter</w:t>
      </w:r>
    </w:p>
    <w:p w14:paraId="64174041" w14:textId="77777777" w:rsidR="00FB0FB1" w:rsidRDefault="00FB0FB1" w:rsidP="00C9345D">
      <w:pPr>
        <w:pStyle w:val="Nidungvnbn"/>
        <w:rPr>
          <w:shd w:val="clear" w:color="auto" w:fill="FFFFFF"/>
        </w:rPr>
      </w:pPr>
      <w:r>
        <w:rPr>
          <w:shd w:val="clear" w:color="auto" w:fill="FFFFFF"/>
        </w:rPr>
        <w:t>vtp domain cisco</w:t>
      </w:r>
    </w:p>
    <w:p w14:paraId="6B08F8F1" w14:textId="77777777" w:rsidR="00FB0FB1" w:rsidRPr="00762107" w:rsidRDefault="00FB0FB1" w:rsidP="00C9345D">
      <w:pPr>
        <w:pStyle w:val="Nidungvnbn"/>
        <w:rPr>
          <w:shd w:val="clear" w:color="auto" w:fill="FFFFFF"/>
          <w:lang w:val="fr-FR"/>
        </w:rPr>
      </w:pPr>
      <w:r w:rsidRPr="00762107">
        <w:rPr>
          <w:shd w:val="clear" w:color="auto" w:fill="FFFFFF"/>
          <w:lang w:val="fr-FR"/>
        </w:rPr>
        <w:t>vtp pass cisco</w:t>
      </w:r>
    </w:p>
    <w:p w14:paraId="52433501" w14:textId="77777777" w:rsidR="00FB0FB1" w:rsidRPr="00762107" w:rsidRDefault="00FB0FB1" w:rsidP="00C9345D">
      <w:pPr>
        <w:pStyle w:val="Nidungvnbn"/>
        <w:rPr>
          <w:shd w:val="clear" w:color="auto" w:fill="FFFFFF"/>
          <w:lang w:val="fr-FR"/>
        </w:rPr>
      </w:pPr>
      <w:r w:rsidRPr="00762107">
        <w:rPr>
          <w:shd w:val="clear" w:color="auto" w:fill="FFFFFF"/>
          <w:lang w:val="fr-FR"/>
        </w:rPr>
        <w:t>vtp mode server</w:t>
      </w:r>
    </w:p>
    <w:p w14:paraId="77554026" w14:textId="77777777" w:rsidR="00FB0FB1" w:rsidRPr="00762107" w:rsidRDefault="00FB0FB1" w:rsidP="00C9345D">
      <w:pPr>
        <w:pStyle w:val="Nidungvnbn"/>
        <w:rPr>
          <w:shd w:val="clear" w:color="auto" w:fill="FFFFFF"/>
          <w:lang w:val="fr-FR"/>
        </w:rPr>
      </w:pPr>
      <w:r w:rsidRPr="00762107">
        <w:rPr>
          <w:shd w:val="clear" w:color="auto" w:fill="FFFFFF"/>
          <w:lang w:val="fr-FR"/>
        </w:rPr>
        <w:t>ex</w:t>
      </w:r>
    </w:p>
    <w:p w14:paraId="6EF0756C" w14:textId="77777777" w:rsidR="00FB0FB1" w:rsidRPr="00762107" w:rsidRDefault="00FB0FB1" w:rsidP="00CC077B">
      <w:pPr>
        <w:spacing w:line="360" w:lineRule="auto"/>
        <w:ind w:left="720"/>
        <w:rPr>
          <w:color w:val="000000"/>
          <w:sz w:val="26"/>
          <w:szCs w:val="26"/>
          <w:lang w:val="fr-FR"/>
        </w:rPr>
      </w:pPr>
    </w:p>
    <w:p w14:paraId="3415E63C" w14:textId="7EDD3056" w:rsidR="00BF648C" w:rsidRPr="00013953" w:rsidRDefault="0047341A" w:rsidP="00013953">
      <w:pPr>
        <w:pStyle w:val="Nidungvnbn"/>
        <w:rPr>
          <w:b/>
        </w:rPr>
      </w:pPr>
      <w:r w:rsidRPr="00013953">
        <w:rPr>
          <w:b/>
        </w:rPr>
        <w:lastRenderedPageBreak/>
        <w:t>Switch Tầng 1, Switch Tầng 1A, Switch Tầng 1B, Switch Tầng 2, Switch Tầng 2A, Switch Tầng 2B, Switch Tầng 3, Switch Tầng 3A, Switch Tầng 3B:</w:t>
      </w:r>
    </w:p>
    <w:p w14:paraId="723A98AC" w14:textId="77777777" w:rsidR="00D55D50" w:rsidRPr="00013953" w:rsidRDefault="00D55D50" w:rsidP="00013953">
      <w:pPr>
        <w:pStyle w:val="Nidungvnbn"/>
      </w:pPr>
      <w:r w:rsidRPr="00013953">
        <w:t xml:space="preserve">ena </w:t>
      </w:r>
    </w:p>
    <w:p w14:paraId="3B1EAF26" w14:textId="28AB53D7" w:rsidR="00D55D50" w:rsidRPr="00013953" w:rsidRDefault="00D55D50" w:rsidP="00013953">
      <w:pPr>
        <w:pStyle w:val="Nidungvnbn"/>
      </w:pPr>
      <w:r w:rsidRPr="00013953">
        <w:t>conf ter</w:t>
      </w:r>
    </w:p>
    <w:p w14:paraId="4353B2A8" w14:textId="1FD6A4FC" w:rsidR="00D55D50" w:rsidRPr="00013953" w:rsidRDefault="00D55D50" w:rsidP="00013953">
      <w:pPr>
        <w:pStyle w:val="Nidungvnbn"/>
      </w:pPr>
      <w:r w:rsidRPr="00013953">
        <w:t>vtp domain cisco</w:t>
      </w:r>
    </w:p>
    <w:p w14:paraId="2A7E9008" w14:textId="77777777" w:rsidR="00D55D50" w:rsidRPr="00562AD1" w:rsidRDefault="00D55D50" w:rsidP="00013953">
      <w:pPr>
        <w:pStyle w:val="Nidungvnbn"/>
        <w:rPr>
          <w:lang w:val="fr-FR"/>
        </w:rPr>
      </w:pPr>
      <w:r w:rsidRPr="00562AD1">
        <w:rPr>
          <w:lang w:val="fr-FR"/>
        </w:rPr>
        <w:t xml:space="preserve">vtp pass cisco </w:t>
      </w:r>
    </w:p>
    <w:p w14:paraId="03C5486D" w14:textId="5043E2E6" w:rsidR="00D55D50" w:rsidRPr="00562AD1" w:rsidRDefault="00D55D50" w:rsidP="00013953">
      <w:pPr>
        <w:pStyle w:val="Nidungvnbn"/>
        <w:rPr>
          <w:lang w:val="fr-FR"/>
        </w:rPr>
      </w:pPr>
      <w:r w:rsidRPr="00562AD1">
        <w:rPr>
          <w:lang w:val="fr-FR"/>
        </w:rPr>
        <w:t>vtp mode client</w:t>
      </w:r>
    </w:p>
    <w:p w14:paraId="0B8F2A0B" w14:textId="4BEA1A45" w:rsidR="00D55D50" w:rsidRPr="00562AD1" w:rsidRDefault="00D55D50" w:rsidP="00013953">
      <w:pPr>
        <w:pStyle w:val="Nidungvnbn"/>
        <w:rPr>
          <w:lang w:val="fr-FR"/>
        </w:rPr>
      </w:pPr>
      <w:r w:rsidRPr="00562AD1">
        <w:rPr>
          <w:lang w:val="fr-FR"/>
        </w:rPr>
        <w:t>ex</w:t>
      </w:r>
    </w:p>
    <w:p w14:paraId="6EFEB124" w14:textId="77777777" w:rsidR="00D55D50" w:rsidRPr="00762107" w:rsidRDefault="00D55D50" w:rsidP="00CC077B">
      <w:pPr>
        <w:spacing w:line="360" w:lineRule="auto"/>
        <w:ind w:left="720"/>
        <w:rPr>
          <w:rFonts w:ascii="Segoe UI" w:hAnsi="Segoe UI" w:cs="Segoe UI"/>
          <w:color w:val="081C36"/>
          <w:spacing w:val="3"/>
          <w:sz w:val="23"/>
          <w:szCs w:val="23"/>
          <w:shd w:val="clear" w:color="auto" w:fill="FFFFFF"/>
          <w:lang w:val="fr-FR"/>
        </w:rPr>
      </w:pPr>
    </w:p>
    <w:p w14:paraId="28A8E0C9" w14:textId="6B71B1B2" w:rsidR="00BF648C" w:rsidRPr="00013953" w:rsidRDefault="007808DC" w:rsidP="00013953">
      <w:pPr>
        <w:pStyle w:val="Nidungvnbn"/>
        <w:rPr>
          <w:b/>
        </w:rPr>
      </w:pPr>
      <w:r w:rsidRPr="00013953">
        <w:rPr>
          <w:b/>
        </w:rPr>
        <w:t xml:space="preserve">Switch Tầng 1, Switch Tầng 2, Switch Tầng </w:t>
      </w:r>
      <w:r w:rsidR="00A30099" w:rsidRPr="00013953">
        <w:rPr>
          <w:b/>
        </w:rPr>
        <w:t>3</w:t>
      </w:r>
    </w:p>
    <w:p w14:paraId="22370927" w14:textId="7FAE3A0C" w:rsidR="0045355D" w:rsidRPr="00013953" w:rsidRDefault="00A30099" w:rsidP="00013953">
      <w:pPr>
        <w:pStyle w:val="Nidungvnbn"/>
      </w:pPr>
      <w:r w:rsidRPr="00013953">
        <w:t xml:space="preserve">int range </w:t>
      </w:r>
      <w:r w:rsidR="0045355D" w:rsidRPr="00013953">
        <w:t>f0/3-4</w:t>
      </w:r>
    </w:p>
    <w:p w14:paraId="03BAE531" w14:textId="416A9848" w:rsidR="00A30099" w:rsidRPr="00013953" w:rsidRDefault="0045355D" w:rsidP="00013953">
      <w:pPr>
        <w:pStyle w:val="Nidungvnbn"/>
      </w:pPr>
      <w:r w:rsidRPr="00013953">
        <w:t>switchport mode trunk</w:t>
      </w:r>
    </w:p>
    <w:p w14:paraId="4126D09F" w14:textId="248A069E" w:rsidR="0045355D" w:rsidRPr="00013953" w:rsidRDefault="0045355D" w:rsidP="00013953">
      <w:pPr>
        <w:pStyle w:val="Nidungvnbn"/>
      </w:pPr>
      <w:r w:rsidRPr="00013953">
        <w:t>switchport trunk native vlan 13</w:t>
      </w:r>
    </w:p>
    <w:p w14:paraId="5E2C8EF3" w14:textId="77E4BD73" w:rsidR="002F7B75" w:rsidRDefault="002F7B75" w:rsidP="003B1938">
      <w:pPr>
        <w:pStyle w:val="Nidungvnbn"/>
      </w:pPr>
    </w:p>
    <w:p w14:paraId="27385298" w14:textId="03B40254" w:rsidR="002F7B75" w:rsidRPr="00013953" w:rsidRDefault="002F7B75" w:rsidP="00013953">
      <w:pPr>
        <w:pStyle w:val="Nidungvnbn"/>
        <w:rPr>
          <w:b/>
        </w:rPr>
      </w:pPr>
      <w:r w:rsidRPr="00013953">
        <w:rPr>
          <w:b/>
        </w:rPr>
        <w:t>Switch Tầng 1B, Switch Tầng 2A, Switch Tầng 2B, Switch Tầng 3A</w:t>
      </w:r>
    </w:p>
    <w:p w14:paraId="464C1BC4" w14:textId="3DDEB9D3" w:rsidR="002F7B75" w:rsidRPr="00013953" w:rsidRDefault="000F1C20" w:rsidP="00013953">
      <w:pPr>
        <w:pStyle w:val="Nidungvnbn"/>
      </w:pPr>
      <w:r w:rsidRPr="00013953">
        <w:t>int f0/1</w:t>
      </w:r>
    </w:p>
    <w:p w14:paraId="21D02145" w14:textId="77777777" w:rsidR="000F1C20" w:rsidRPr="00013953" w:rsidRDefault="000F1C20" w:rsidP="00013953">
      <w:pPr>
        <w:pStyle w:val="Nidungvnbn"/>
      </w:pPr>
      <w:r w:rsidRPr="00013953">
        <w:t>switchport mode trunk</w:t>
      </w:r>
    </w:p>
    <w:p w14:paraId="3E63F9C3" w14:textId="77777777" w:rsidR="000F1C20" w:rsidRPr="00013953" w:rsidRDefault="000F1C20" w:rsidP="00013953">
      <w:pPr>
        <w:pStyle w:val="Nidungvnbn"/>
      </w:pPr>
      <w:r w:rsidRPr="00013953">
        <w:t>switchport trunk native vlan 13</w:t>
      </w:r>
    </w:p>
    <w:p w14:paraId="7D65664A" w14:textId="77777777" w:rsidR="001D7974" w:rsidRPr="001D7974" w:rsidRDefault="001D7974" w:rsidP="003B1938">
      <w:pPr>
        <w:pStyle w:val="Nidungvnbn"/>
      </w:pPr>
    </w:p>
    <w:p w14:paraId="1D44EDAC" w14:textId="57252B50" w:rsidR="002F7B75" w:rsidRPr="00013953" w:rsidRDefault="001D7974" w:rsidP="00013953">
      <w:pPr>
        <w:pStyle w:val="Nidungvnbn"/>
        <w:rPr>
          <w:b/>
        </w:rPr>
      </w:pPr>
      <w:r w:rsidRPr="00013953">
        <w:rPr>
          <w:b/>
        </w:rPr>
        <w:t>Switch Tầng 1A, Switch Tầng 3B</w:t>
      </w:r>
    </w:p>
    <w:p w14:paraId="3BC0BA66" w14:textId="03B41096" w:rsidR="000F1C20" w:rsidRPr="00013953" w:rsidRDefault="000F1C20" w:rsidP="00013953">
      <w:pPr>
        <w:pStyle w:val="Nidungvnbn"/>
      </w:pPr>
      <w:r w:rsidRPr="00013953">
        <w:t>int f0/3</w:t>
      </w:r>
    </w:p>
    <w:p w14:paraId="6BBBAB4B" w14:textId="77777777" w:rsidR="000F1C20" w:rsidRPr="00013953" w:rsidRDefault="000F1C20" w:rsidP="00013953">
      <w:pPr>
        <w:pStyle w:val="Nidungvnbn"/>
      </w:pPr>
      <w:r w:rsidRPr="00013953">
        <w:t>switchport mode trunk</w:t>
      </w:r>
    </w:p>
    <w:p w14:paraId="19A73B68" w14:textId="77777777" w:rsidR="000F1C20" w:rsidRPr="00013953" w:rsidRDefault="000F1C20" w:rsidP="00013953">
      <w:pPr>
        <w:pStyle w:val="Nidungvnbn"/>
      </w:pPr>
      <w:r w:rsidRPr="00013953">
        <w:t>switchport trunk native vlan 13</w:t>
      </w:r>
    </w:p>
    <w:p w14:paraId="47FB8F74" w14:textId="60C53A45" w:rsidR="001D7974" w:rsidRDefault="001D7974" w:rsidP="003B1938">
      <w:pPr>
        <w:pStyle w:val="Nidungvnbn"/>
        <w:rPr>
          <w:lang w:val="vi-VN"/>
        </w:rPr>
      </w:pPr>
    </w:p>
    <w:p w14:paraId="09595B0A" w14:textId="23C031F4" w:rsidR="00300A96" w:rsidRPr="00013953" w:rsidRDefault="00300A96" w:rsidP="00013953">
      <w:pPr>
        <w:pStyle w:val="Nidungvnbn"/>
        <w:rPr>
          <w:b/>
        </w:rPr>
      </w:pPr>
      <w:r w:rsidRPr="00013953">
        <w:rPr>
          <w:b/>
        </w:rPr>
        <w:t>Switch Tầng 1A</w:t>
      </w:r>
    </w:p>
    <w:p w14:paraId="1A42545F" w14:textId="32B64295" w:rsidR="00300A96" w:rsidRPr="00013953" w:rsidRDefault="00300A96" w:rsidP="00013953">
      <w:pPr>
        <w:pStyle w:val="Nidungvnbn"/>
      </w:pPr>
      <w:r w:rsidRPr="00013953">
        <w:t>interface FastEthernet0/1</w:t>
      </w:r>
    </w:p>
    <w:p w14:paraId="152527BF" w14:textId="30AE06A8" w:rsidR="00300A96" w:rsidRPr="00013953" w:rsidRDefault="00300A96" w:rsidP="00013953">
      <w:pPr>
        <w:pStyle w:val="Nidungvnbn"/>
      </w:pPr>
      <w:r w:rsidRPr="00013953">
        <w:t>switchport mode access</w:t>
      </w:r>
    </w:p>
    <w:p w14:paraId="7DAB88E4" w14:textId="5F6A5152" w:rsidR="00300A96" w:rsidRPr="00013953" w:rsidRDefault="00300A96" w:rsidP="00013953">
      <w:pPr>
        <w:pStyle w:val="Nidungvnbn"/>
      </w:pPr>
      <w:r w:rsidRPr="00013953">
        <w:lastRenderedPageBreak/>
        <w:t>switchport access vlan 11</w:t>
      </w:r>
    </w:p>
    <w:p w14:paraId="3F94CF17" w14:textId="0573E2D1" w:rsidR="00300A96" w:rsidRPr="00013953" w:rsidRDefault="00300A96" w:rsidP="00013953">
      <w:pPr>
        <w:pStyle w:val="Nidungvnbn"/>
      </w:pPr>
      <w:r w:rsidRPr="00013953">
        <w:t>switchport port-security</w:t>
      </w:r>
    </w:p>
    <w:p w14:paraId="4AD96FFC" w14:textId="181A5C57" w:rsidR="00300A96" w:rsidRPr="00013953" w:rsidRDefault="00300A96" w:rsidP="00013953">
      <w:pPr>
        <w:pStyle w:val="Nidungvnbn"/>
      </w:pPr>
      <w:r w:rsidRPr="00013953">
        <w:t>switchport port-security maximum 2</w:t>
      </w:r>
    </w:p>
    <w:p w14:paraId="12A9ED18" w14:textId="647343C3" w:rsidR="00300A96" w:rsidRPr="00013953" w:rsidRDefault="00300A96" w:rsidP="00013953">
      <w:pPr>
        <w:pStyle w:val="Nidungvnbn"/>
      </w:pPr>
      <w:r w:rsidRPr="00013953">
        <w:t>switchport p</w:t>
      </w:r>
      <w:r w:rsidR="00D9547A" w:rsidRPr="00013953">
        <w:t>ort-security mac-address sticky</w:t>
      </w:r>
    </w:p>
    <w:p w14:paraId="1BF95D54" w14:textId="66048E8E" w:rsidR="00300A96" w:rsidRPr="00013953" w:rsidRDefault="00300A96" w:rsidP="00013953">
      <w:pPr>
        <w:pStyle w:val="Nidungvnbn"/>
      </w:pPr>
      <w:r w:rsidRPr="00013953">
        <w:t>switchport p</w:t>
      </w:r>
      <w:r w:rsidR="00D9547A" w:rsidRPr="00013953">
        <w:t>ort-security violation restrict</w:t>
      </w:r>
    </w:p>
    <w:p w14:paraId="2BC77C9D" w14:textId="2D1AEA6E" w:rsidR="00300A96" w:rsidRPr="00013953" w:rsidRDefault="00300A96" w:rsidP="00013953">
      <w:pPr>
        <w:pStyle w:val="Nidungvnbn"/>
      </w:pPr>
    </w:p>
    <w:p w14:paraId="1F04604A" w14:textId="2FD94D54" w:rsidR="00300A96" w:rsidRPr="00013953" w:rsidRDefault="00300A96" w:rsidP="00013953">
      <w:pPr>
        <w:pStyle w:val="Nidungvnbn"/>
      </w:pPr>
      <w:r w:rsidRPr="00013953">
        <w:t>interface FastEthernet0/2</w:t>
      </w:r>
    </w:p>
    <w:p w14:paraId="3E7861A3" w14:textId="139D8DA7" w:rsidR="008B7CD4" w:rsidRPr="00013953" w:rsidRDefault="008B7CD4" w:rsidP="00013953">
      <w:pPr>
        <w:pStyle w:val="Nidungvnbn"/>
      </w:pPr>
      <w:r w:rsidRPr="00013953">
        <w:t>switchport mode access</w:t>
      </w:r>
    </w:p>
    <w:p w14:paraId="3199EB1E" w14:textId="5CD0C9D6" w:rsidR="00300A96" w:rsidRPr="00013953" w:rsidRDefault="008B7CD4" w:rsidP="00013953">
      <w:pPr>
        <w:pStyle w:val="Nidungvnbn"/>
      </w:pPr>
      <w:r w:rsidRPr="00013953">
        <w:t>switchport access vlan 12</w:t>
      </w:r>
    </w:p>
    <w:p w14:paraId="78DDB9E8" w14:textId="33AB3B39" w:rsidR="00300A96" w:rsidRPr="00013953" w:rsidRDefault="00300A96" w:rsidP="00013953">
      <w:pPr>
        <w:pStyle w:val="Nidungvnbn"/>
      </w:pPr>
      <w:r w:rsidRPr="00013953">
        <w:t>switchport port-security</w:t>
      </w:r>
    </w:p>
    <w:p w14:paraId="6D31FB94" w14:textId="6248B91D" w:rsidR="00300A96" w:rsidRPr="00013953" w:rsidRDefault="00300A96" w:rsidP="00013953">
      <w:pPr>
        <w:pStyle w:val="Nidungvnbn"/>
      </w:pPr>
      <w:r w:rsidRPr="00013953">
        <w:t>switchport port-security maximum 2</w:t>
      </w:r>
    </w:p>
    <w:p w14:paraId="318D582C" w14:textId="7D20E0C4" w:rsidR="00300A96" w:rsidRPr="00013953" w:rsidRDefault="00300A96" w:rsidP="00013953">
      <w:pPr>
        <w:pStyle w:val="Nidungvnbn"/>
      </w:pPr>
      <w:r w:rsidRPr="00013953">
        <w:t>switchport p</w:t>
      </w:r>
      <w:r w:rsidR="00D9547A" w:rsidRPr="00013953">
        <w:t>ort-security mac-address sticky</w:t>
      </w:r>
    </w:p>
    <w:p w14:paraId="167C701F" w14:textId="0D5A48B0" w:rsidR="00300A96" w:rsidRPr="00013953" w:rsidRDefault="00300A96" w:rsidP="00013953">
      <w:pPr>
        <w:pStyle w:val="Nidungvnbn"/>
      </w:pPr>
      <w:r w:rsidRPr="00013953">
        <w:t>switchport p</w:t>
      </w:r>
      <w:r w:rsidR="00D9547A" w:rsidRPr="00013953">
        <w:t>ort-security violation restrict</w:t>
      </w:r>
    </w:p>
    <w:p w14:paraId="5D295D1D" w14:textId="349E7C82" w:rsidR="00BF648C" w:rsidRDefault="00BF648C" w:rsidP="003B1938">
      <w:pPr>
        <w:pStyle w:val="Nidungvnbn"/>
        <w:rPr>
          <w:color w:val="000000"/>
        </w:rPr>
      </w:pPr>
    </w:p>
    <w:p w14:paraId="07484C40" w14:textId="311D72BA" w:rsidR="004776C7" w:rsidRPr="00013953" w:rsidRDefault="004776C7" w:rsidP="00013953">
      <w:pPr>
        <w:pStyle w:val="Nidungvnbn"/>
        <w:rPr>
          <w:b/>
        </w:rPr>
      </w:pPr>
      <w:r w:rsidRPr="00013953">
        <w:rPr>
          <w:b/>
        </w:rPr>
        <w:t>Switch Tầng 1B</w:t>
      </w:r>
    </w:p>
    <w:p w14:paraId="7BA1DB7C" w14:textId="3C09265A" w:rsidR="004776C7" w:rsidRPr="00013953" w:rsidRDefault="004776C7" w:rsidP="00013953">
      <w:pPr>
        <w:pStyle w:val="Nidungvnbn"/>
      </w:pPr>
      <w:r w:rsidRPr="00013953">
        <w:t>interface FastEthernet0/2</w:t>
      </w:r>
    </w:p>
    <w:p w14:paraId="18CDFB51" w14:textId="130FC51D" w:rsidR="004776C7" w:rsidRPr="00013953" w:rsidRDefault="004776C7" w:rsidP="00013953">
      <w:pPr>
        <w:pStyle w:val="Nidungvnbn"/>
      </w:pPr>
      <w:r w:rsidRPr="00013953">
        <w:t>switchport mode access</w:t>
      </w:r>
    </w:p>
    <w:p w14:paraId="312F0ED2" w14:textId="09B753F5" w:rsidR="004776C7" w:rsidRPr="00013953" w:rsidRDefault="004776C7" w:rsidP="00013953">
      <w:pPr>
        <w:pStyle w:val="Nidungvnbn"/>
      </w:pPr>
      <w:r w:rsidRPr="00013953">
        <w:t>switchport access vlan 13</w:t>
      </w:r>
    </w:p>
    <w:p w14:paraId="75585132" w14:textId="77777777" w:rsidR="004776C7" w:rsidRPr="00013953" w:rsidRDefault="004776C7" w:rsidP="00013953">
      <w:pPr>
        <w:pStyle w:val="Nidungvnbn"/>
      </w:pPr>
      <w:r w:rsidRPr="00013953">
        <w:t>switchport port-security</w:t>
      </w:r>
    </w:p>
    <w:p w14:paraId="582FF33C" w14:textId="77777777" w:rsidR="004776C7" w:rsidRPr="00013953" w:rsidRDefault="004776C7" w:rsidP="00013953">
      <w:pPr>
        <w:pStyle w:val="Nidungvnbn"/>
      </w:pPr>
      <w:r w:rsidRPr="00013953">
        <w:t>switchport port-security maximum 2</w:t>
      </w:r>
    </w:p>
    <w:p w14:paraId="4293193E" w14:textId="77777777" w:rsidR="004776C7" w:rsidRPr="00013953" w:rsidRDefault="004776C7" w:rsidP="00013953">
      <w:pPr>
        <w:pStyle w:val="Nidungvnbn"/>
      </w:pPr>
      <w:r w:rsidRPr="00013953">
        <w:t>switchport port-security mac-address sticky</w:t>
      </w:r>
    </w:p>
    <w:p w14:paraId="203C2E33" w14:textId="77777777" w:rsidR="004776C7" w:rsidRPr="00013953" w:rsidRDefault="004776C7" w:rsidP="00013953">
      <w:pPr>
        <w:pStyle w:val="Nidungvnbn"/>
      </w:pPr>
      <w:r w:rsidRPr="00013953">
        <w:t>switchport port-security violation restrict</w:t>
      </w:r>
    </w:p>
    <w:p w14:paraId="3FC529BA" w14:textId="77777777" w:rsidR="004776C7" w:rsidRPr="00013953" w:rsidRDefault="004776C7" w:rsidP="00013953">
      <w:pPr>
        <w:pStyle w:val="Nidungvnbn"/>
      </w:pPr>
    </w:p>
    <w:p w14:paraId="09DE9E30" w14:textId="009DA4C5" w:rsidR="004776C7" w:rsidRPr="00013953" w:rsidRDefault="004776C7" w:rsidP="00013953">
      <w:pPr>
        <w:pStyle w:val="Nidungvnbn"/>
      </w:pPr>
      <w:r w:rsidRPr="00013953">
        <w:t>interface FastEthernet0/3</w:t>
      </w:r>
    </w:p>
    <w:p w14:paraId="3C675434" w14:textId="77777777" w:rsidR="004776C7" w:rsidRPr="00013953" w:rsidRDefault="004776C7" w:rsidP="00013953">
      <w:pPr>
        <w:pStyle w:val="Nidungvnbn"/>
      </w:pPr>
      <w:r w:rsidRPr="00013953">
        <w:t>switchport mode access</w:t>
      </w:r>
    </w:p>
    <w:p w14:paraId="631634A4" w14:textId="73AA6217" w:rsidR="004776C7" w:rsidRPr="00013953" w:rsidRDefault="004776C7" w:rsidP="00013953">
      <w:pPr>
        <w:pStyle w:val="Nidungvnbn"/>
      </w:pPr>
      <w:r w:rsidRPr="00013953">
        <w:t>switchport access vlan 14</w:t>
      </w:r>
    </w:p>
    <w:p w14:paraId="65EE6B0A" w14:textId="77777777" w:rsidR="004776C7" w:rsidRPr="00013953" w:rsidRDefault="004776C7" w:rsidP="00013953">
      <w:pPr>
        <w:pStyle w:val="Nidungvnbn"/>
      </w:pPr>
      <w:r w:rsidRPr="00013953">
        <w:t>switchport port-security</w:t>
      </w:r>
    </w:p>
    <w:p w14:paraId="068D5B51" w14:textId="77777777" w:rsidR="004776C7" w:rsidRPr="00013953" w:rsidRDefault="004776C7" w:rsidP="00013953">
      <w:pPr>
        <w:pStyle w:val="Nidungvnbn"/>
      </w:pPr>
      <w:r w:rsidRPr="00013953">
        <w:lastRenderedPageBreak/>
        <w:t>switchport port-security maximum 2</w:t>
      </w:r>
    </w:p>
    <w:p w14:paraId="77F4EF7D" w14:textId="77777777" w:rsidR="004776C7" w:rsidRPr="00013953" w:rsidRDefault="004776C7" w:rsidP="00013953">
      <w:pPr>
        <w:pStyle w:val="Nidungvnbn"/>
      </w:pPr>
      <w:r w:rsidRPr="00013953">
        <w:t>switchport port-security mac-address sticky</w:t>
      </w:r>
    </w:p>
    <w:p w14:paraId="0A94900A" w14:textId="77777777" w:rsidR="004776C7" w:rsidRPr="00013953" w:rsidRDefault="004776C7" w:rsidP="00013953">
      <w:pPr>
        <w:pStyle w:val="Nidungvnbn"/>
      </w:pPr>
      <w:r w:rsidRPr="00013953">
        <w:t>switchport port-security violation restrict</w:t>
      </w:r>
    </w:p>
    <w:p w14:paraId="3F1B5BF9" w14:textId="7461881A" w:rsidR="004776C7" w:rsidRDefault="004776C7" w:rsidP="003B1938">
      <w:pPr>
        <w:pStyle w:val="Nidungvnbn"/>
        <w:rPr>
          <w:color w:val="000000"/>
        </w:rPr>
      </w:pPr>
    </w:p>
    <w:p w14:paraId="5617A7EB" w14:textId="7C7E3546" w:rsidR="004776C7" w:rsidRPr="00013953" w:rsidRDefault="004776C7" w:rsidP="00013953">
      <w:pPr>
        <w:pStyle w:val="Nidungvnbn"/>
        <w:rPr>
          <w:b/>
        </w:rPr>
      </w:pPr>
      <w:r w:rsidRPr="00013953">
        <w:rPr>
          <w:b/>
        </w:rPr>
        <w:t>Switch Tầng 2A</w:t>
      </w:r>
    </w:p>
    <w:p w14:paraId="6491C965" w14:textId="77777777" w:rsidR="004776C7" w:rsidRPr="00013953" w:rsidRDefault="004776C7" w:rsidP="00013953">
      <w:pPr>
        <w:pStyle w:val="Nidungvnbn"/>
      </w:pPr>
      <w:r w:rsidRPr="00013953">
        <w:t>interface FastEthernet0/2</w:t>
      </w:r>
    </w:p>
    <w:p w14:paraId="47E81E87" w14:textId="77777777" w:rsidR="004776C7" w:rsidRPr="00013953" w:rsidRDefault="004776C7" w:rsidP="00013953">
      <w:pPr>
        <w:pStyle w:val="Nidungvnbn"/>
      </w:pPr>
      <w:r w:rsidRPr="00013953">
        <w:t>switchport mode access</w:t>
      </w:r>
    </w:p>
    <w:p w14:paraId="2EE7FE08" w14:textId="7CDD6509" w:rsidR="004776C7" w:rsidRPr="00013953" w:rsidRDefault="00284BE7" w:rsidP="00013953">
      <w:pPr>
        <w:pStyle w:val="Nidungvnbn"/>
      </w:pPr>
      <w:r w:rsidRPr="00013953">
        <w:t>switchport access vlan 21</w:t>
      </w:r>
    </w:p>
    <w:p w14:paraId="15093C58" w14:textId="77777777" w:rsidR="004776C7" w:rsidRPr="00013953" w:rsidRDefault="004776C7" w:rsidP="00013953">
      <w:pPr>
        <w:pStyle w:val="Nidungvnbn"/>
      </w:pPr>
      <w:r w:rsidRPr="00013953">
        <w:t>switchport port-security</w:t>
      </w:r>
    </w:p>
    <w:p w14:paraId="1E5CC1BB" w14:textId="77777777" w:rsidR="004776C7" w:rsidRPr="00013953" w:rsidRDefault="004776C7" w:rsidP="00013953">
      <w:pPr>
        <w:pStyle w:val="Nidungvnbn"/>
      </w:pPr>
      <w:r w:rsidRPr="00013953">
        <w:t>switchport port-security maximum 2</w:t>
      </w:r>
    </w:p>
    <w:p w14:paraId="6780DA87" w14:textId="77777777" w:rsidR="004776C7" w:rsidRPr="00013953" w:rsidRDefault="004776C7" w:rsidP="00013953">
      <w:pPr>
        <w:pStyle w:val="Nidungvnbn"/>
      </w:pPr>
      <w:r w:rsidRPr="00013953">
        <w:t>switchport port-security mac-address sticky</w:t>
      </w:r>
    </w:p>
    <w:p w14:paraId="554C64B4" w14:textId="77777777" w:rsidR="004776C7" w:rsidRPr="00013953" w:rsidRDefault="004776C7" w:rsidP="00013953">
      <w:pPr>
        <w:pStyle w:val="Nidungvnbn"/>
      </w:pPr>
      <w:r w:rsidRPr="00013953">
        <w:t>switchport port-security violation restrict</w:t>
      </w:r>
    </w:p>
    <w:p w14:paraId="6EC02A4D" w14:textId="77777777" w:rsidR="004776C7" w:rsidRPr="00013953" w:rsidRDefault="004776C7" w:rsidP="00013953">
      <w:pPr>
        <w:pStyle w:val="Nidungvnbn"/>
      </w:pPr>
    </w:p>
    <w:p w14:paraId="5D23AECD" w14:textId="11B66A0E" w:rsidR="004776C7" w:rsidRPr="00013953" w:rsidRDefault="004776C7" w:rsidP="00013953">
      <w:pPr>
        <w:pStyle w:val="Nidungvnbn"/>
      </w:pPr>
      <w:r w:rsidRPr="00013953">
        <w:t>interface FastEthernet0/</w:t>
      </w:r>
      <w:r w:rsidR="00284BE7" w:rsidRPr="00013953">
        <w:t>4</w:t>
      </w:r>
    </w:p>
    <w:p w14:paraId="3CF5DECA" w14:textId="77777777" w:rsidR="004776C7" w:rsidRPr="00013953" w:rsidRDefault="004776C7" w:rsidP="00013953">
      <w:pPr>
        <w:pStyle w:val="Nidungvnbn"/>
      </w:pPr>
      <w:r w:rsidRPr="00013953">
        <w:t>switchport mode access</w:t>
      </w:r>
    </w:p>
    <w:p w14:paraId="3F70CFF0" w14:textId="1F08EC36" w:rsidR="004776C7" w:rsidRPr="00013953" w:rsidRDefault="00284BE7" w:rsidP="00013953">
      <w:pPr>
        <w:pStyle w:val="Nidungvnbn"/>
      </w:pPr>
      <w:r w:rsidRPr="00013953">
        <w:t>switchport access vlan 22</w:t>
      </w:r>
    </w:p>
    <w:p w14:paraId="65E5FAE2" w14:textId="77777777" w:rsidR="004776C7" w:rsidRPr="00013953" w:rsidRDefault="004776C7" w:rsidP="00013953">
      <w:pPr>
        <w:pStyle w:val="Nidungvnbn"/>
      </w:pPr>
      <w:r w:rsidRPr="00013953">
        <w:t>switchport port-security</w:t>
      </w:r>
    </w:p>
    <w:p w14:paraId="42D6A1FE" w14:textId="77777777" w:rsidR="004776C7" w:rsidRPr="00013953" w:rsidRDefault="004776C7" w:rsidP="00013953">
      <w:pPr>
        <w:pStyle w:val="Nidungvnbn"/>
      </w:pPr>
      <w:r w:rsidRPr="00013953">
        <w:t>switchport port-security maximum 2</w:t>
      </w:r>
    </w:p>
    <w:p w14:paraId="3F116AB6" w14:textId="77777777" w:rsidR="004776C7" w:rsidRPr="00013953" w:rsidRDefault="004776C7" w:rsidP="00013953">
      <w:pPr>
        <w:pStyle w:val="Nidungvnbn"/>
      </w:pPr>
      <w:r w:rsidRPr="00013953">
        <w:t>switchport port-security mac-address sticky</w:t>
      </w:r>
    </w:p>
    <w:p w14:paraId="1A378F01" w14:textId="77777777" w:rsidR="004776C7" w:rsidRPr="00013953" w:rsidRDefault="004776C7" w:rsidP="00013953">
      <w:pPr>
        <w:pStyle w:val="Nidungvnbn"/>
      </w:pPr>
      <w:r w:rsidRPr="00013953">
        <w:t>switchport port-security violation restrict</w:t>
      </w:r>
    </w:p>
    <w:p w14:paraId="5CAF4867" w14:textId="3115415A" w:rsidR="004776C7" w:rsidRDefault="004776C7" w:rsidP="003B1938">
      <w:pPr>
        <w:pStyle w:val="Nidungvnbn"/>
        <w:rPr>
          <w:color w:val="000000"/>
        </w:rPr>
      </w:pPr>
    </w:p>
    <w:p w14:paraId="699EC994" w14:textId="0A9AD6A0" w:rsidR="00284BE7" w:rsidRPr="00013953" w:rsidRDefault="00284BE7" w:rsidP="00013953">
      <w:pPr>
        <w:pStyle w:val="Nidungvnbn"/>
        <w:rPr>
          <w:b/>
        </w:rPr>
      </w:pPr>
      <w:r w:rsidRPr="00013953">
        <w:rPr>
          <w:b/>
        </w:rPr>
        <w:t>Switch Tầng 2B</w:t>
      </w:r>
    </w:p>
    <w:p w14:paraId="0BA83478" w14:textId="77777777" w:rsidR="00284BE7" w:rsidRPr="00013953" w:rsidRDefault="00284BE7" w:rsidP="00013953">
      <w:pPr>
        <w:pStyle w:val="Nidungvnbn"/>
      </w:pPr>
      <w:r w:rsidRPr="00013953">
        <w:t>interface FastEthernet0/2</w:t>
      </w:r>
    </w:p>
    <w:p w14:paraId="4EF1A32E" w14:textId="77777777" w:rsidR="00284BE7" w:rsidRPr="00013953" w:rsidRDefault="00284BE7" w:rsidP="00013953">
      <w:pPr>
        <w:pStyle w:val="Nidungvnbn"/>
      </w:pPr>
      <w:r w:rsidRPr="00013953">
        <w:t>switchport mode access</w:t>
      </w:r>
    </w:p>
    <w:p w14:paraId="270DEF68" w14:textId="0C4E90E0" w:rsidR="00284BE7" w:rsidRPr="00013953" w:rsidRDefault="00284BE7" w:rsidP="00013953">
      <w:pPr>
        <w:pStyle w:val="Nidungvnbn"/>
      </w:pPr>
      <w:r w:rsidRPr="00013953">
        <w:t>switchport access vlan 23</w:t>
      </w:r>
    </w:p>
    <w:p w14:paraId="5CA63E7F" w14:textId="77777777" w:rsidR="00284BE7" w:rsidRPr="00013953" w:rsidRDefault="00284BE7" w:rsidP="00013953">
      <w:pPr>
        <w:pStyle w:val="Nidungvnbn"/>
      </w:pPr>
      <w:r w:rsidRPr="00013953">
        <w:t>switchport port-security</w:t>
      </w:r>
    </w:p>
    <w:p w14:paraId="70B8868B" w14:textId="77777777" w:rsidR="00284BE7" w:rsidRPr="00013953" w:rsidRDefault="00284BE7" w:rsidP="00013953">
      <w:pPr>
        <w:pStyle w:val="Nidungvnbn"/>
      </w:pPr>
      <w:r w:rsidRPr="00013953">
        <w:t>switchport port-security maximum 2</w:t>
      </w:r>
    </w:p>
    <w:p w14:paraId="720E7EB9" w14:textId="77777777" w:rsidR="00284BE7" w:rsidRPr="00013953" w:rsidRDefault="00284BE7" w:rsidP="00013953">
      <w:pPr>
        <w:pStyle w:val="Nidungvnbn"/>
      </w:pPr>
      <w:r w:rsidRPr="00013953">
        <w:lastRenderedPageBreak/>
        <w:t>switchport port-security mac-address sticky</w:t>
      </w:r>
    </w:p>
    <w:p w14:paraId="312085B4" w14:textId="77777777" w:rsidR="00284BE7" w:rsidRPr="00013953" w:rsidRDefault="00284BE7" w:rsidP="00013953">
      <w:pPr>
        <w:pStyle w:val="Nidungvnbn"/>
      </w:pPr>
      <w:r w:rsidRPr="00013953">
        <w:t>switchport port-security violation restrict</w:t>
      </w:r>
    </w:p>
    <w:p w14:paraId="47B62607" w14:textId="77777777" w:rsidR="00284BE7" w:rsidRPr="00013953" w:rsidRDefault="00284BE7" w:rsidP="00013953">
      <w:pPr>
        <w:pStyle w:val="Nidungvnbn"/>
      </w:pPr>
    </w:p>
    <w:p w14:paraId="31DDBA01" w14:textId="77777777" w:rsidR="00284BE7" w:rsidRPr="00013953" w:rsidRDefault="00284BE7" w:rsidP="00013953">
      <w:pPr>
        <w:pStyle w:val="Nidungvnbn"/>
      </w:pPr>
      <w:r w:rsidRPr="00013953">
        <w:t>interface FastEthernet0/3</w:t>
      </w:r>
    </w:p>
    <w:p w14:paraId="22357B93" w14:textId="77777777" w:rsidR="00284BE7" w:rsidRPr="00013953" w:rsidRDefault="00284BE7" w:rsidP="00013953">
      <w:pPr>
        <w:pStyle w:val="Nidungvnbn"/>
      </w:pPr>
      <w:r w:rsidRPr="00013953">
        <w:t>switchport mode access</w:t>
      </w:r>
    </w:p>
    <w:p w14:paraId="78D28D9E" w14:textId="456372D1" w:rsidR="00284BE7" w:rsidRPr="00013953" w:rsidRDefault="003E65E4" w:rsidP="00013953">
      <w:pPr>
        <w:pStyle w:val="Nidungvnbn"/>
      </w:pPr>
      <w:r w:rsidRPr="00013953">
        <w:t>switchport access vlan 2</w:t>
      </w:r>
      <w:r w:rsidR="00284BE7" w:rsidRPr="00013953">
        <w:t>4</w:t>
      </w:r>
    </w:p>
    <w:p w14:paraId="408FD0B9" w14:textId="77777777" w:rsidR="00284BE7" w:rsidRPr="00013953" w:rsidRDefault="00284BE7" w:rsidP="00013953">
      <w:pPr>
        <w:pStyle w:val="Nidungvnbn"/>
      </w:pPr>
      <w:r w:rsidRPr="00013953">
        <w:t>switchport port-security</w:t>
      </w:r>
    </w:p>
    <w:p w14:paraId="68471974" w14:textId="77777777" w:rsidR="00284BE7" w:rsidRPr="00013953" w:rsidRDefault="00284BE7" w:rsidP="00013953">
      <w:pPr>
        <w:pStyle w:val="Nidungvnbn"/>
      </w:pPr>
      <w:r w:rsidRPr="00013953">
        <w:t>switchport port-security maximum 2</w:t>
      </w:r>
    </w:p>
    <w:p w14:paraId="0AA86597" w14:textId="77777777" w:rsidR="00284BE7" w:rsidRPr="00013953" w:rsidRDefault="00284BE7" w:rsidP="00013953">
      <w:pPr>
        <w:pStyle w:val="Nidungvnbn"/>
      </w:pPr>
      <w:r w:rsidRPr="00013953">
        <w:t>switchport port-security mac-address sticky</w:t>
      </w:r>
    </w:p>
    <w:p w14:paraId="794DFB4A" w14:textId="77777777" w:rsidR="00284BE7" w:rsidRPr="00013953" w:rsidRDefault="00284BE7" w:rsidP="00013953">
      <w:pPr>
        <w:pStyle w:val="Nidungvnbn"/>
      </w:pPr>
      <w:r w:rsidRPr="00013953">
        <w:t>switchport port-security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013953" w:rsidRDefault="003E65E4" w:rsidP="00013953">
      <w:pPr>
        <w:pStyle w:val="Nidungvnbn"/>
        <w:rPr>
          <w:b/>
        </w:rPr>
      </w:pPr>
      <w:r w:rsidRPr="00013953">
        <w:rPr>
          <w:b/>
        </w:rPr>
        <w:t>Switch Tầng 3A</w:t>
      </w:r>
    </w:p>
    <w:p w14:paraId="4CAEA513" w14:textId="77777777" w:rsidR="003E65E4" w:rsidRPr="00013953" w:rsidRDefault="003E65E4" w:rsidP="00013953">
      <w:pPr>
        <w:pStyle w:val="Nidungvnbn"/>
      </w:pPr>
      <w:r w:rsidRPr="00013953">
        <w:t>interface FastEthernet0/2</w:t>
      </w:r>
    </w:p>
    <w:p w14:paraId="62FFA457" w14:textId="77777777" w:rsidR="003E65E4" w:rsidRPr="00013953" w:rsidRDefault="003E65E4" w:rsidP="00013953">
      <w:pPr>
        <w:pStyle w:val="Nidungvnbn"/>
      </w:pPr>
      <w:r w:rsidRPr="00013953">
        <w:t>switchport mode access</w:t>
      </w:r>
    </w:p>
    <w:p w14:paraId="045080AA" w14:textId="3A33BFA5" w:rsidR="003E65E4" w:rsidRPr="00013953" w:rsidRDefault="003E65E4" w:rsidP="00013953">
      <w:pPr>
        <w:pStyle w:val="Nidungvnbn"/>
      </w:pPr>
      <w:r w:rsidRPr="00013953">
        <w:t>switchport access vlan 31</w:t>
      </w:r>
    </w:p>
    <w:p w14:paraId="1F64B22E" w14:textId="77777777" w:rsidR="003E65E4" w:rsidRPr="00013953" w:rsidRDefault="003E65E4" w:rsidP="00013953">
      <w:pPr>
        <w:pStyle w:val="Nidungvnbn"/>
      </w:pPr>
      <w:r w:rsidRPr="00013953">
        <w:t>switchport port-security</w:t>
      </w:r>
    </w:p>
    <w:p w14:paraId="75145FEE" w14:textId="77777777" w:rsidR="003E65E4" w:rsidRPr="00013953" w:rsidRDefault="003E65E4" w:rsidP="00013953">
      <w:pPr>
        <w:pStyle w:val="Nidungvnbn"/>
      </w:pPr>
      <w:r w:rsidRPr="00013953">
        <w:t>switchport port-security maximum 2</w:t>
      </w:r>
    </w:p>
    <w:p w14:paraId="29B129C5" w14:textId="77777777" w:rsidR="003E65E4" w:rsidRPr="00013953" w:rsidRDefault="003E65E4" w:rsidP="00013953">
      <w:pPr>
        <w:pStyle w:val="Nidungvnbn"/>
      </w:pPr>
      <w:r w:rsidRPr="00013953">
        <w:t>switchport port-security mac-address sticky</w:t>
      </w:r>
    </w:p>
    <w:p w14:paraId="0C9C2B3C" w14:textId="77777777" w:rsidR="003E65E4" w:rsidRPr="00013953" w:rsidRDefault="003E65E4" w:rsidP="00013953">
      <w:pPr>
        <w:pStyle w:val="Nidungvnbn"/>
      </w:pPr>
      <w:r w:rsidRPr="00013953">
        <w:t>switchport port-security violation restrict</w:t>
      </w:r>
    </w:p>
    <w:p w14:paraId="5E3346E8" w14:textId="77777777" w:rsidR="003E65E4" w:rsidRPr="00013953" w:rsidRDefault="003E65E4" w:rsidP="00013953">
      <w:pPr>
        <w:pStyle w:val="Nidungvnbn"/>
      </w:pPr>
    </w:p>
    <w:p w14:paraId="70340F44" w14:textId="77777777" w:rsidR="003E65E4" w:rsidRPr="00013953" w:rsidRDefault="003E65E4" w:rsidP="00013953">
      <w:pPr>
        <w:pStyle w:val="Nidungvnbn"/>
      </w:pPr>
      <w:r w:rsidRPr="00013953">
        <w:t>interface FastEthernet0/3</w:t>
      </w:r>
    </w:p>
    <w:p w14:paraId="183A8D81" w14:textId="77777777" w:rsidR="003E65E4" w:rsidRPr="00013953" w:rsidRDefault="003E65E4" w:rsidP="00013953">
      <w:pPr>
        <w:pStyle w:val="Nidungvnbn"/>
      </w:pPr>
      <w:r w:rsidRPr="00013953">
        <w:t>switchport mode access</w:t>
      </w:r>
    </w:p>
    <w:p w14:paraId="195353A0" w14:textId="30711F7D" w:rsidR="003E65E4" w:rsidRPr="00013953" w:rsidRDefault="00275503" w:rsidP="00013953">
      <w:pPr>
        <w:pStyle w:val="Nidungvnbn"/>
      </w:pPr>
      <w:r w:rsidRPr="00013953">
        <w:t>switchport access vlan 32</w:t>
      </w:r>
    </w:p>
    <w:p w14:paraId="2CBBD8B9" w14:textId="77777777" w:rsidR="003E65E4" w:rsidRPr="00013953" w:rsidRDefault="003E65E4" w:rsidP="00013953">
      <w:pPr>
        <w:pStyle w:val="Nidungvnbn"/>
      </w:pPr>
      <w:r w:rsidRPr="00013953">
        <w:t>switchport port-security</w:t>
      </w:r>
    </w:p>
    <w:p w14:paraId="3D760281" w14:textId="77777777" w:rsidR="003E65E4" w:rsidRPr="00013953" w:rsidRDefault="003E65E4" w:rsidP="00013953">
      <w:pPr>
        <w:pStyle w:val="Nidungvnbn"/>
      </w:pPr>
      <w:r w:rsidRPr="00013953">
        <w:t>switchport port-security maximum 2</w:t>
      </w:r>
    </w:p>
    <w:p w14:paraId="734AEBC6" w14:textId="77777777" w:rsidR="003E65E4" w:rsidRPr="00013953" w:rsidRDefault="003E65E4" w:rsidP="00013953">
      <w:pPr>
        <w:pStyle w:val="Nidungvnbn"/>
      </w:pPr>
      <w:r w:rsidRPr="00013953">
        <w:t>switchport port-security mac-address sticky</w:t>
      </w:r>
    </w:p>
    <w:p w14:paraId="2D2B7AA0" w14:textId="3589EED3" w:rsidR="00284BE7" w:rsidRPr="00013953" w:rsidRDefault="003E65E4" w:rsidP="00013953">
      <w:pPr>
        <w:pStyle w:val="Nidungvnbn"/>
      </w:pPr>
      <w:r w:rsidRPr="00013953">
        <w:t>switchport port-security violation restrict</w:t>
      </w:r>
    </w:p>
    <w:p w14:paraId="43F5049F" w14:textId="78300B73" w:rsidR="00275503" w:rsidRPr="00013953" w:rsidRDefault="00275503" w:rsidP="00013953">
      <w:pPr>
        <w:pStyle w:val="Nidungvnbn"/>
        <w:rPr>
          <w:b/>
        </w:rPr>
      </w:pPr>
      <w:r w:rsidRPr="00013953">
        <w:rPr>
          <w:b/>
        </w:rPr>
        <w:lastRenderedPageBreak/>
        <w:t>Switch Tầng 3B</w:t>
      </w:r>
    </w:p>
    <w:p w14:paraId="29BF128B" w14:textId="46FFD1CD" w:rsidR="00275503" w:rsidRPr="00013953" w:rsidRDefault="00275503" w:rsidP="00013953">
      <w:pPr>
        <w:pStyle w:val="Nidungvnbn"/>
      </w:pPr>
      <w:r w:rsidRPr="00013953">
        <w:t>interface FastEthernet0/1</w:t>
      </w:r>
    </w:p>
    <w:p w14:paraId="22371C9D" w14:textId="77777777" w:rsidR="00275503" w:rsidRPr="00013953" w:rsidRDefault="00275503" w:rsidP="00013953">
      <w:pPr>
        <w:pStyle w:val="Nidungvnbn"/>
      </w:pPr>
      <w:r w:rsidRPr="00013953">
        <w:t>switchport mode access</w:t>
      </w:r>
    </w:p>
    <w:p w14:paraId="37517CC4" w14:textId="358870C5" w:rsidR="00275503" w:rsidRPr="00013953" w:rsidRDefault="00275503" w:rsidP="00013953">
      <w:pPr>
        <w:pStyle w:val="Nidungvnbn"/>
      </w:pPr>
      <w:r w:rsidRPr="00013953">
        <w:t>switchport access vlan 33</w:t>
      </w:r>
    </w:p>
    <w:p w14:paraId="4C2C3ADA" w14:textId="77777777" w:rsidR="00275503" w:rsidRPr="00013953" w:rsidRDefault="00275503" w:rsidP="00013953">
      <w:pPr>
        <w:pStyle w:val="Nidungvnbn"/>
      </w:pPr>
      <w:r w:rsidRPr="00013953">
        <w:t>switchport port-security</w:t>
      </w:r>
    </w:p>
    <w:p w14:paraId="57DA9A41" w14:textId="77777777" w:rsidR="00275503" w:rsidRPr="00013953" w:rsidRDefault="00275503" w:rsidP="00013953">
      <w:pPr>
        <w:pStyle w:val="Nidungvnbn"/>
      </w:pPr>
      <w:r w:rsidRPr="00013953">
        <w:t>switchport port-security maximum 2</w:t>
      </w:r>
    </w:p>
    <w:p w14:paraId="785CA061" w14:textId="77777777" w:rsidR="00275503" w:rsidRPr="00013953" w:rsidRDefault="00275503" w:rsidP="00013953">
      <w:pPr>
        <w:pStyle w:val="Nidungvnbn"/>
      </w:pPr>
      <w:r w:rsidRPr="00013953">
        <w:t>switchport port-security mac-address sticky</w:t>
      </w:r>
    </w:p>
    <w:p w14:paraId="1481913E" w14:textId="77777777" w:rsidR="00275503" w:rsidRPr="00013953" w:rsidRDefault="00275503" w:rsidP="00013953">
      <w:pPr>
        <w:pStyle w:val="Nidungvnbn"/>
      </w:pPr>
      <w:r w:rsidRPr="00013953">
        <w:t>switchport port-security violation restrict</w:t>
      </w:r>
    </w:p>
    <w:p w14:paraId="49ADAF7F" w14:textId="77777777" w:rsidR="00275503" w:rsidRPr="00013953" w:rsidRDefault="00275503" w:rsidP="00013953">
      <w:pPr>
        <w:pStyle w:val="Nidungvnbn"/>
      </w:pPr>
    </w:p>
    <w:p w14:paraId="273268EA" w14:textId="4E043CD3" w:rsidR="00275503" w:rsidRPr="00013953" w:rsidRDefault="00275503" w:rsidP="00013953">
      <w:pPr>
        <w:pStyle w:val="Nidungvnbn"/>
      </w:pPr>
      <w:r w:rsidRPr="00013953">
        <w:t>interface FastEthernet0/2</w:t>
      </w:r>
    </w:p>
    <w:p w14:paraId="53EFA150" w14:textId="77777777" w:rsidR="00275503" w:rsidRPr="00013953" w:rsidRDefault="00275503" w:rsidP="00013953">
      <w:pPr>
        <w:pStyle w:val="Nidungvnbn"/>
      </w:pPr>
      <w:r w:rsidRPr="00013953">
        <w:t>switchport mode access</w:t>
      </w:r>
    </w:p>
    <w:p w14:paraId="2B0C5EC5" w14:textId="3132BF79" w:rsidR="00275503" w:rsidRPr="00013953" w:rsidRDefault="00275503" w:rsidP="00013953">
      <w:pPr>
        <w:pStyle w:val="Nidungvnbn"/>
      </w:pPr>
      <w:r w:rsidRPr="00013953">
        <w:t>switchport access vlan 34</w:t>
      </w:r>
    </w:p>
    <w:p w14:paraId="149C63D7" w14:textId="77777777" w:rsidR="00275503" w:rsidRPr="00013953" w:rsidRDefault="00275503" w:rsidP="00013953">
      <w:pPr>
        <w:pStyle w:val="Nidungvnbn"/>
      </w:pPr>
      <w:r w:rsidRPr="00013953">
        <w:t>switchport port-security</w:t>
      </w:r>
    </w:p>
    <w:p w14:paraId="4EAEF264" w14:textId="77777777" w:rsidR="00275503" w:rsidRPr="00013953" w:rsidRDefault="00275503" w:rsidP="00013953">
      <w:pPr>
        <w:pStyle w:val="Nidungvnbn"/>
      </w:pPr>
      <w:r w:rsidRPr="00013953">
        <w:t>switchport port-security maximum 2</w:t>
      </w:r>
    </w:p>
    <w:p w14:paraId="2895C484" w14:textId="77777777" w:rsidR="00275503" w:rsidRPr="00013953" w:rsidRDefault="00275503" w:rsidP="00013953">
      <w:pPr>
        <w:pStyle w:val="Nidungvnbn"/>
      </w:pPr>
      <w:r w:rsidRPr="00013953">
        <w:t>switchport port-security mac-address sticky</w:t>
      </w:r>
    </w:p>
    <w:p w14:paraId="17960B1A" w14:textId="7F464DC1" w:rsidR="006E315B" w:rsidRPr="00013953" w:rsidRDefault="00275503" w:rsidP="00013953">
      <w:pPr>
        <w:pStyle w:val="Nidungvnbn"/>
        <w:rPr>
          <w:rStyle w:val="fontstyle01"/>
          <w:rFonts w:ascii="Times New Roman" w:hAnsi="Times New Roman"/>
          <w:color w:val="auto"/>
          <w:sz w:val="26"/>
          <w:szCs w:val="26"/>
        </w:rPr>
      </w:pPr>
      <w:r w:rsidRPr="00013953">
        <w:t>switchport port-security violation restrict</w:t>
      </w:r>
    </w:p>
    <w:p w14:paraId="2C8142EC" w14:textId="2828157A" w:rsidR="006E315B" w:rsidRPr="00013953" w:rsidRDefault="0072266E" w:rsidP="00013953">
      <w:pPr>
        <w:pStyle w:val="Heading3"/>
      </w:pPr>
      <w:r w:rsidRPr="00013953">
        <w:t xml:space="preserve"> </w:t>
      </w:r>
      <w:bookmarkStart w:id="36" w:name="_Toc166680714"/>
      <w:r w:rsidR="006E315B" w:rsidRPr="00013953">
        <w:t xml:space="preserve">CHI NHÁNH </w:t>
      </w:r>
      <w:r w:rsidR="00B01D1E" w:rsidRPr="00013953">
        <w:t>tại Đà Nẵng</w:t>
      </w:r>
      <w:bookmarkEnd w:id="36"/>
    </w:p>
    <w:p w14:paraId="429224FB" w14:textId="4FB0B43F" w:rsidR="006E3992" w:rsidRPr="00013953" w:rsidRDefault="00BB476E" w:rsidP="00013953">
      <w:pPr>
        <w:pStyle w:val="Nidungvnbn"/>
      </w:pPr>
      <w:r w:rsidRPr="00013953">
        <w:t>Có 1 VLAN là 51</w:t>
      </w:r>
    </w:p>
    <w:p w14:paraId="222A2279" w14:textId="0B5DB9B0" w:rsidR="00342B99" w:rsidRPr="00013953" w:rsidRDefault="00DF179C" w:rsidP="00013953">
      <w:pPr>
        <w:pStyle w:val="Nidungvnbn"/>
        <w:rPr>
          <w:b/>
        </w:rPr>
      </w:pPr>
      <w:r w:rsidRPr="00013953">
        <w:rPr>
          <w:b/>
        </w:rPr>
        <w:t>Switch DN:</w:t>
      </w:r>
    </w:p>
    <w:p w14:paraId="408DC4B7" w14:textId="1A2A60DA" w:rsidR="00342B99" w:rsidRPr="00013953" w:rsidRDefault="003123D7" w:rsidP="00013953">
      <w:pPr>
        <w:pStyle w:val="Nidungvnbn"/>
      </w:pPr>
      <w:r w:rsidRPr="00013953">
        <w:t>int range f0/1-3</w:t>
      </w:r>
    </w:p>
    <w:p w14:paraId="0BAD341F" w14:textId="4678A8F8" w:rsidR="00BF648C" w:rsidRPr="00013953" w:rsidRDefault="003123D7" w:rsidP="00013953">
      <w:pPr>
        <w:pStyle w:val="Nidungvnbn"/>
      </w:pPr>
      <w:r w:rsidRPr="00013953">
        <w:t>switchport mode access</w:t>
      </w:r>
    </w:p>
    <w:p w14:paraId="38BE5564" w14:textId="5BDEAEA7" w:rsidR="00EF1866" w:rsidRPr="00CB03AC" w:rsidRDefault="0072266E" w:rsidP="00013953">
      <w:pPr>
        <w:pStyle w:val="Heading3"/>
        <w:rPr>
          <w:lang w:val="vi-VN"/>
        </w:rPr>
      </w:pPr>
      <w:r w:rsidRPr="00417819">
        <w:t xml:space="preserve"> </w:t>
      </w:r>
      <w:bookmarkStart w:id="37" w:name="_Toc166680715"/>
      <w:r w:rsidR="00EF1866" w:rsidRPr="00417819">
        <w:t xml:space="preserve">CHI NHÁNH </w:t>
      </w:r>
      <w:r w:rsidR="00CB03AC">
        <w:rPr>
          <w:lang w:val="vi-VN"/>
        </w:rPr>
        <w:t>tại Hà Nội</w:t>
      </w:r>
      <w:bookmarkEnd w:id="37"/>
    </w:p>
    <w:p w14:paraId="633FA1E2" w14:textId="1E5725B5" w:rsidR="00916D5E" w:rsidRPr="00013953" w:rsidRDefault="00BA2F7C" w:rsidP="00013953">
      <w:pPr>
        <w:pStyle w:val="Nidungvnbn"/>
      </w:pPr>
      <w:r w:rsidRPr="00013953">
        <w:t>Có 1</w:t>
      </w:r>
      <w:r w:rsidR="00EF1866" w:rsidRPr="00013953">
        <w:t xml:space="preserve"> vlan </w:t>
      </w:r>
      <w:r w:rsidRPr="00013953">
        <w:t>41</w:t>
      </w:r>
    </w:p>
    <w:p w14:paraId="68ED6B06" w14:textId="355A0CF3" w:rsidR="00EF1866" w:rsidRPr="00013953" w:rsidRDefault="00DF179C" w:rsidP="00013953">
      <w:pPr>
        <w:pStyle w:val="Nidungvnbn"/>
        <w:rPr>
          <w:b/>
        </w:rPr>
      </w:pPr>
      <w:r w:rsidRPr="00013953">
        <w:rPr>
          <w:b/>
        </w:rPr>
        <w:t>Switch HN</w:t>
      </w:r>
      <w:r w:rsidR="00BA2F7C" w:rsidRPr="00013953">
        <w:rPr>
          <w:b/>
        </w:rPr>
        <w:t>:</w:t>
      </w:r>
    </w:p>
    <w:p w14:paraId="2A9DD72D" w14:textId="77777777" w:rsidR="00A32F56" w:rsidRPr="00013953" w:rsidRDefault="00A32F56" w:rsidP="00013953">
      <w:pPr>
        <w:pStyle w:val="Nidungvnbn"/>
      </w:pPr>
      <w:r w:rsidRPr="00013953">
        <w:t>interface FastEthernet0/1</w:t>
      </w:r>
    </w:p>
    <w:p w14:paraId="04549B37" w14:textId="77777777" w:rsidR="00A32F56" w:rsidRPr="00013953" w:rsidRDefault="00A32F56" w:rsidP="00013953">
      <w:pPr>
        <w:pStyle w:val="Nidungvnbn"/>
      </w:pPr>
      <w:r w:rsidRPr="00013953">
        <w:t xml:space="preserve"> switchport trunk native vlan 41</w:t>
      </w:r>
    </w:p>
    <w:p w14:paraId="02BE39D7" w14:textId="75510190" w:rsidR="00942160" w:rsidRPr="00013953" w:rsidRDefault="00A32F56" w:rsidP="00013953">
      <w:pPr>
        <w:pStyle w:val="Nidungvnbn"/>
      </w:pPr>
      <w:r w:rsidRPr="00013953">
        <w:t xml:space="preserve"> switchport mode access</w:t>
      </w:r>
    </w:p>
    <w:p w14:paraId="65AE084F" w14:textId="77777777" w:rsidR="00A32F56" w:rsidRPr="00013953" w:rsidRDefault="00A32F56" w:rsidP="00013953">
      <w:pPr>
        <w:pStyle w:val="Nidungvnbn"/>
      </w:pPr>
      <w:r w:rsidRPr="00013953">
        <w:lastRenderedPageBreak/>
        <w:t>interface FastEthernet0/3</w:t>
      </w:r>
    </w:p>
    <w:p w14:paraId="6BCA9DFE" w14:textId="342375CA" w:rsidR="00A32F56" w:rsidRPr="00013953" w:rsidRDefault="00A32F56" w:rsidP="00013953">
      <w:pPr>
        <w:pStyle w:val="Nidungvnbn"/>
      </w:pPr>
      <w:r w:rsidRPr="00013953">
        <w:t xml:space="preserve"> switchport mode access</w:t>
      </w:r>
    </w:p>
    <w:p w14:paraId="571C185A" w14:textId="77777777" w:rsidR="00A32F56" w:rsidRPr="00013953" w:rsidRDefault="00A32F56" w:rsidP="00013953">
      <w:pPr>
        <w:pStyle w:val="Nidungvnbn"/>
      </w:pPr>
      <w:r w:rsidRPr="00013953">
        <w:t>interface FastEthernet0/4</w:t>
      </w:r>
    </w:p>
    <w:p w14:paraId="3FB5E441" w14:textId="6BDF10EE" w:rsidR="00A32F56" w:rsidRPr="00013953" w:rsidRDefault="00A32F56" w:rsidP="00013953">
      <w:pPr>
        <w:pStyle w:val="Nidungvnbn"/>
      </w:pPr>
      <w:r w:rsidRPr="00013953">
        <w:t xml:space="preserve"> switchport mode access</w:t>
      </w:r>
    </w:p>
    <w:p w14:paraId="0E62B73E" w14:textId="2B1540DC" w:rsidR="0072266E" w:rsidRPr="00013953" w:rsidRDefault="0072266E" w:rsidP="00013953">
      <w:pPr>
        <w:pStyle w:val="Heading3"/>
      </w:pPr>
      <w:r w:rsidRPr="00013953">
        <w:t xml:space="preserve"> </w:t>
      </w:r>
      <w:bookmarkStart w:id="38" w:name="_Toc166680716"/>
      <w:r w:rsidRPr="00013953">
        <w:t>Cấu hình CORE Router</w:t>
      </w:r>
      <w:bookmarkEnd w:id="38"/>
    </w:p>
    <w:p w14:paraId="4DCA69AF" w14:textId="20C3C7AF" w:rsidR="00942160" w:rsidRPr="00013953" w:rsidRDefault="00942160" w:rsidP="00013953">
      <w:pPr>
        <w:pStyle w:val="Nidungvnbn"/>
        <w:rPr>
          <w:b/>
        </w:rPr>
      </w:pPr>
      <w:r w:rsidRPr="00013953">
        <w:rPr>
          <w:b/>
        </w:rPr>
        <w:t xml:space="preserve">Router </w:t>
      </w:r>
      <w:r w:rsidR="00512D24" w:rsidRPr="00013953">
        <w:rPr>
          <w:b/>
        </w:rPr>
        <w:t>HCM:</w:t>
      </w:r>
    </w:p>
    <w:p w14:paraId="1E183E73" w14:textId="77777777" w:rsidR="000D4885" w:rsidRPr="00013953" w:rsidRDefault="00942160" w:rsidP="00013953">
      <w:pPr>
        <w:pStyle w:val="Nidungvnbn"/>
      </w:pPr>
      <w:r w:rsidRPr="00013953">
        <w:t>ip uncast-routing</w:t>
      </w:r>
    </w:p>
    <w:p w14:paraId="046E73FF" w14:textId="2503E697" w:rsidR="000D4885" w:rsidRPr="00013953" w:rsidRDefault="00942160" w:rsidP="00013953">
      <w:pPr>
        <w:pStyle w:val="Nidungvnbn"/>
      </w:pPr>
      <w:r w:rsidRPr="00013953">
        <w:t>interface FastEthernet0/0</w:t>
      </w:r>
    </w:p>
    <w:p w14:paraId="002D9027" w14:textId="5890B96E" w:rsidR="000D4885" w:rsidRPr="00013953" w:rsidRDefault="00942160" w:rsidP="00013953">
      <w:pPr>
        <w:pStyle w:val="Nidungvnbn"/>
      </w:pPr>
      <w:r w:rsidRPr="00013953">
        <w:t>ip address 192.168.123.1 255.255.255.0</w:t>
      </w:r>
    </w:p>
    <w:p w14:paraId="2155764F" w14:textId="77B0F5F6" w:rsidR="000D4885" w:rsidRPr="00013953" w:rsidRDefault="00942160" w:rsidP="00013953">
      <w:pPr>
        <w:pStyle w:val="Nidungvnbn"/>
      </w:pPr>
      <w:r w:rsidRPr="00013953">
        <w:t>interface FastEthernet0/1</w:t>
      </w:r>
    </w:p>
    <w:p w14:paraId="51454E0B" w14:textId="33FF4DCB" w:rsidR="000D4885" w:rsidRPr="00013953" w:rsidRDefault="00942160" w:rsidP="00013953">
      <w:pPr>
        <w:pStyle w:val="Nidungvnbn"/>
      </w:pPr>
      <w:r w:rsidRPr="00013953">
        <w:t>ip address 192.168.110.1 255.255.255.0</w:t>
      </w:r>
    </w:p>
    <w:p w14:paraId="7D618748" w14:textId="18D0E14C" w:rsidR="000D4885" w:rsidRPr="00013953" w:rsidRDefault="00942160" w:rsidP="00013953">
      <w:pPr>
        <w:pStyle w:val="Nidungvnbn"/>
      </w:pPr>
      <w:r w:rsidRPr="00013953">
        <w:t>ipv6 address FE80::1 link-local</w:t>
      </w:r>
    </w:p>
    <w:p w14:paraId="033367C8" w14:textId="4FC674C9" w:rsidR="000D4885" w:rsidRPr="00013953" w:rsidRDefault="00942160" w:rsidP="00013953">
      <w:pPr>
        <w:pStyle w:val="Nidungvnbn"/>
      </w:pPr>
      <w:r w:rsidRPr="00013953">
        <w:t>ipv6 address 2001:DB8:CAFE:A1::1/64</w:t>
      </w:r>
    </w:p>
    <w:p w14:paraId="610E27B5" w14:textId="3EB2D410" w:rsidR="000D4885" w:rsidRPr="00013953" w:rsidRDefault="00942160" w:rsidP="00013953">
      <w:pPr>
        <w:pStyle w:val="Nidungvnbn"/>
      </w:pPr>
      <w:r w:rsidRPr="00013953">
        <w:t>interface Serial1/0</w:t>
      </w:r>
    </w:p>
    <w:p w14:paraId="5D80B2FE" w14:textId="6EBC7ADA" w:rsidR="000D4885" w:rsidRPr="00013953" w:rsidRDefault="00942160" w:rsidP="00013953">
      <w:pPr>
        <w:pStyle w:val="Nidungvnbn"/>
      </w:pPr>
      <w:r w:rsidRPr="00013953">
        <w:t>ip address 10.0.0.1 255.0.0.0</w:t>
      </w:r>
    </w:p>
    <w:p w14:paraId="5DA7AAF2" w14:textId="05FFF392" w:rsidR="000D4885" w:rsidRPr="00013953" w:rsidRDefault="00942160" w:rsidP="00013953">
      <w:pPr>
        <w:pStyle w:val="Nidungvnbn"/>
      </w:pPr>
      <w:r w:rsidRPr="00013953">
        <w:t>ipv6 address 2001:DB8:ACAD:D1::1/64</w:t>
      </w:r>
    </w:p>
    <w:p w14:paraId="4315848E" w14:textId="23EB92B8" w:rsidR="000D4885" w:rsidRPr="00013953" w:rsidRDefault="00942160" w:rsidP="00013953">
      <w:pPr>
        <w:pStyle w:val="Nidungvnbn"/>
      </w:pPr>
      <w:r w:rsidRPr="00013953">
        <w:t>interface Serial1/1</w:t>
      </w:r>
    </w:p>
    <w:p w14:paraId="3205A371" w14:textId="0814DC39" w:rsidR="000D4885" w:rsidRPr="00013953" w:rsidRDefault="00942160" w:rsidP="00013953">
      <w:pPr>
        <w:pStyle w:val="Nidungvnbn"/>
      </w:pPr>
      <w:r w:rsidRPr="00013953">
        <w:t>ip address 8.0.0.1 255.0.0.0</w:t>
      </w:r>
    </w:p>
    <w:p w14:paraId="41CBC2D5" w14:textId="3568CEC0" w:rsidR="00942160" w:rsidRPr="00013953" w:rsidRDefault="00942160" w:rsidP="00013953">
      <w:pPr>
        <w:pStyle w:val="Nidungvnbn"/>
      </w:pPr>
      <w:r w:rsidRPr="00013953">
        <w:t>ipv6 address 2001:DB8:ACAD:D2::1/64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013953" w:rsidRDefault="004D686B" w:rsidP="00013953">
      <w:pPr>
        <w:pStyle w:val="Nidungvnbn"/>
        <w:rPr>
          <w:b/>
        </w:rPr>
      </w:pPr>
      <w:r w:rsidRPr="00013953">
        <w:rPr>
          <w:b/>
        </w:rPr>
        <w:t>Router-DN :</w:t>
      </w:r>
    </w:p>
    <w:p w14:paraId="21CBAACD" w14:textId="77777777" w:rsidR="004D686B" w:rsidRPr="00013953" w:rsidRDefault="004D686B" w:rsidP="00013953">
      <w:pPr>
        <w:pStyle w:val="Nidungvnbn"/>
      </w:pPr>
      <w:r w:rsidRPr="00013953">
        <w:t>interface FastEthernet0/0</w:t>
      </w:r>
    </w:p>
    <w:p w14:paraId="1D644CF9" w14:textId="06340280" w:rsidR="004D686B" w:rsidRPr="00013953" w:rsidRDefault="004D686B" w:rsidP="00013953">
      <w:pPr>
        <w:pStyle w:val="Nidungvnbn"/>
      </w:pPr>
      <w:r w:rsidRPr="00013953">
        <w:t>ip address 192.168.5.1 255.255.255.224</w:t>
      </w:r>
    </w:p>
    <w:p w14:paraId="2BE99F69" w14:textId="77777777" w:rsidR="004D686B" w:rsidRPr="00013953" w:rsidRDefault="004D686B" w:rsidP="00013953">
      <w:pPr>
        <w:pStyle w:val="Nidungvnbn"/>
      </w:pPr>
      <w:r w:rsidRPr="00013953">
        <w:t>interface Serial2/0</w:t>
      </w:r>
    </w:p>
    <w:p w14:paraId="3C954667" w14:textId="3F48E530" w:rsidR="004D686B" w:rsidRPr="00013953" w:rsidRDefault="004D686B" w:rsidP="00013953">
      <w:pPr>
        <w:pStyle w:val="Nidungvnbn"/>
      </w:pPr>
      <w:r w:rsidRPr="00013953">
        <w:t>ip address 40.0.0.1 255.255.255.252</w:t>
      </w:r>
    </w:p>
    <w:p w14:paraId="45BAAD4B" w14:textId="77777777" w:rsidR="004D686B" w:rsidRPr="00013953" w:rsidRDefault="004D686B" w:rsidP="00013953">
      <w:pPr>
        <w:pStyle w:val="Nidungvnbn"/>
      </w:pPr>
      <w:r w:rsidRPr="00013953">
        <w:t>interface Serial3/0</w:t>
      </w:r>
    </w:p>
    <w:p w14:paraId="2596E1DA" w14:textId="5AB220E2" w:rsidR="004D686B" w:rsidRPr="00013953" w:rsidRDefault="004D686B" w:rsidP="00013953">
      <w:pPr>
        <w:pStyle w:val="Nidungvnbn"/>
      </w:pPr>
      <w:r w:rsidRPr="00013953">
        <w:t>ip address 60.0.0.1 255.255.255.252</w:t>
      </w:r>
    </w:p>
    <w:p w14:paraId="41C31DC9" w14:textId="038F0B10" w:rsidR="002371F9" w:rsidRPr="002371F9" w:rsidRDefault="002371F9" w:rsidP="00CC077B">
      <w:pPr>
        <w:spacing w:line="360" w:lineRule="auto"/>
        <w:ind w:left="720"/>
        <w:rPr>
          <w:color w:val="000000"/>
          <w:sz w:val="26"/>
          <w:szCs w:val="26"/>
        </w:rPr>
      </w:pPr>
    </w:p>
    <w:p w14:paraId="12D97B10" w14:textId="62241B27" w:rsidR="004D686B" w:rsidRPr="00013953" w:rsidRDefault="004D686B" w:rsidP="00013953">
      <w:pPr>
        <w:pStyle w:val="Nidungvnbn"/>
        <w:rPr>
          <w:b/>
        </w:rPr>
      </w:pPr>
      <w:r w:rsidRPr="00013953">
        <w:rPr>
          <w:b/>
        </w:rPr>
        <w:t>Router HN:</w:t>
      </w:r>
    </w:p>
    <w:p w14:paraId="3C52D973" w14:textId="13BCE5ED" w:rsidR="004D686B" w:rsidRDefault="004D686B" w:rsidP="00013953">
      <w:pPr>
        <w:pStyle w:val="Nidungvnbn"/>
      </w:pPr>
      <w:r>
        <w:t>interface FastEthernet0/0</w:t>
      </w:r>
    </w:p>
    <w:p w14:paraId="516CD2F0" w14:textId="6B65E217" w:rsidR="004D686B" w:rsidRDefault="004D686B" w:rsidP="00013953">
      <w:pPr>
        <w:pStyle w:val="Nidungvnbn"/>
      </w:pPr>
      <w:r>
        <w:t>ip address 192.168.4.1 255.255.255.224</w:t>
      </w:r>
    </w:p>
    <w:p w14:paraId="56E529F0" w14:textId="508F199F" w:rsidR="004D686B" w:rsidRDefault="004D686B" w:rsidP="00013953">
      <w:pPr>
        <w:pStyle w:val="Nidungvnbn"/>
      </w:pPr>
      <w:r>
        <w:t>ip helper-address 10.10.10.1</w:t>
      </w:r>
    </w:p>
    <w:p w14:paraId="3086B37B" w14:textId="4E3EB383" w:rsidR="004D686B" w:rsidRDefault="004D686B" w:rsidP="00013953">
      <w:pPr>
        <w:pStyle w:val="Nidungvnbn"/>
      </w:pPr>
      <w:r>
        <w:t>interface Serial2/0</w:t>
      </w:r>
    </w:p>
    <w:p w14:paraId="3AA0409D" w14:textId="4D476A6C" w:rsidR="004D686B" w:rsidRDefault="004D686B" w:rsidP="00013953">
      <w:pPr>
        <w:pStyle w:val="Nidungvnbn"/>
      </w:pPr>
      <w:r>
        <w:t xml:space="preserve"> ip address 50.0.0.2 255.255.255.252</w:t>
      </w:r>
    </w:p>
    <w:p w14:paraId="30DB9317" w14:textId="19795E22" w:rsidR="004D686B" w:rsidRDefault="004D686B" w:rsidP="00013953">
      <w:pPr>
        <w:pStyle w:val="Nidungvnbn"/>
      </w:pPr>
      <w:r>
        <w:t>interface Serial3/0</w:t>
      </w:r>
    </w:p>
    <w:p w14:paraId="72A69AD7" w14:textId="0EEA5DA4" w:rsidR="004D686B" w:rsidRDefault="004D686B" w:rsidP="00013953">
      <w:pPr>
        <w:pStyle w:val="Nidungvnbn"/>
      </w:pPr>
      <w:r>
        <w:t xml:space="preserve"> ip address 60.0.0.2 255.255.255.252</w:t>
      </w:r>
    </w:p>
    <w:p w14:paraId="35521678" w14:textId="0BA706E9" w:rsidR="00942160" w:rsidRPr="00CC077B" w:rsidRDefault="00942160" w:rsidP="00013953">
      <w:pPr>
        <w:pStyle w:val="Nidungvnbn"/>
      </w:pPr>
    </w:p>
    <w:p w14:paraId="2723A92E" w14:textId="3D42AAEF" w:rsidR="00942160" w:rsidRPr="00013953" w:rsidRDefault="00A51FC6" w:rsidP="00013953">
      <w:pPr>
        <w:pStyle w:val="Heading2"/>
      </w:pPr>
      <w:r w:rsidRPr="00013953">
        <w:t xml:space="preserve"> </w:t>
      </w:r>
      <w:bookmarkStart w:id="39" w:name="_Toc166680717"/>
      <w:r w:rsidRPr="00013953">
        <w:t>Cấu hình Server</w:t>
      </w:r>
      <w:bookmarkEnd w:id="39"/>
    </w:p>
    <w:p w14:paraId="52D19FBB" w14:textId="2DBA60DC" w:rsidR="007E6E53" w:rsidRPr="00013953" w:rsidRDefault="004F4538" w:rsidP="00013953">
      <w:pPr>
        <w:pStyle w:val="Heading3"/>
      </w:pPr>
      <w:r w:rsidRPr="00013953">
        <w:t xml:space="preserve"> </w:t>
      </w:r>
      <w:bookmarkStart w:id="40" w:name="_Toc166680718"/>
      <w:r w:rsidRPr="00013953">
        <w:t>DHCP Server</w:t>
      </w:r>
      <w:bookmarkEnd w:id="40"/>
    </w:p>
    <w:p w14:paraId="09BD41BD" w14:textId="54E7D8D2" w:rsidR="00942160" w:rsidRPr="00013953" w:rsidRDefault="0062676B" w:rsidP="00013953">
      <w:pPr>
        <w:pStyle w:val="Nidungvnbn"/>
      </w:pPr>
      <w:r>
        <w:rPr>
          <w:noProof/>
        </w:rPr>
        <mc:AlternateContent>
          <mc:Choice Requires="wps">
            <w:drawing>
              <wp:anchor distT="0" distB="0" distL="114300" distR="114300" simplePos="0" relativeHeight="251764736" behindDoc="0" locked="0" layoutInCell="1" allowOverlap="1" wp14:anchorId="5D75D1B2" wp14:editId="5BE692E8">
                <wp:simplePos x="0" y="0"/>
                <wp:positionH relativeFrom="column">
                  <wp:posOffset>-29210</wp:posOffset>
                </wp:positionH>
                <wp:positionV relativeFrom="paragraph">
                  <wp:posOffset>3936365</wp:posOffset>
                </wp:positionV>
                <wp:extent cx="357251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572510" cy="635"/>
                        </a:xfrm>
                        <a:prstGeom prst="rect">
                          <a:avLst/>
                        </a:prstGeom>
                        <a:solidFill>
                          <a:prstClr val="white"/>
                        </a:solidFill>
                        <a:ln>
                          <a:noFill/>
                        </a:ln>
                      </wps:spPr>
                      <wps:txbx>
                        <w:txbxContent>
                          <w:p w14:paraId="1243739F" w14:textId="4AEE59CF" w:rsidR="00562AD1" w:rsidRPr="0062676B" w:rsidRDefault="00562AD1" w:rsidP="0062676B">
                            <w:pPr>
                              <w:pStyle w:val="Caption"/>
                              <w:rPr>
                                <w:lang w:val="vi-VN"/>
                              </w:rPr>
                            </w:pPr>
                            <w:bookmarkStart w:id="41" w:name="_Toc16668066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rPr>
                                <w:lang w:val="vi-VN"/>
                              </w:rPr>
                              <w:t xml:space="preserve"> Config DHCP Server tại HCM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5D1B2" id="Text Box 38" o:spid="_x0000_s1028" type="#_x0000_t202" style="position:absolute;left:0;text-align:left;margin-left:-2.3pt;margin-top:309.95pt;width:281.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MO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" stroked="f">
                <v:textbox style="mso-fit-shape-to-text:t" inset="0,0,0,0">
                  <w:txbxContent>
                    <w:p w14:paraId="1243739F" w14:textId="4AEE59CF" w:rsidR="00562AD1" w:rsidRPr="0062676B" w:rsidRDefault="00562AD1" w:rsidP="0062676B">
                      <w:pPr>
                        <w:pStyle w:val="Caption"/>
                        <w:rPr>
                          <w:lang w:val="vi-VN"/>
                        </w:rPr>
                      </w:pPr>
                      <w:bookmarkStart w:id="42" w:name="_Toc16668066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rPr>
                          <w:lang w:val="vi-VN"/>
                        </w:rPr>
                        <w:t xml:space="preserve"> Config DHCP Server tại HCM</w:t>
                      </w:r>
                      <w:bookmarkEnd w:id="42"/>
                    </w:p>
                  </w:txbxContent>
                </v:textbox>
                <w10:wrap type="topAndBottom"/>
              </v:shape>
            </w:pict>
          </mc:Fallback>
        </mc:AlternateContent>
      </w:r>
      <w:r w:rsidR="007E6E53" w:rsidRPr="00013953">
        <w:rPr>
          <w:noProof/>
        </w:rPr>
        <w:drawing>
          <wp:anchor distT="0" distB="0" distL="114300" distR="114300" simplePos="0" relativeHeight="251698176" behindDoc="0" locked="0" layoutInCell="1" allowOverlap="1" wp14:anchorId="1E2630BC" wp14:editId="717480BC">
            <wp:simplePos x="0" y="0"/>
            <wp:positionH relativeFrom="page">
              <wp:posOffset>1231265</wp:posOffset>
            </wp:positionH>
            <wp:positionV relativeFrom="paragraph">
              <wp:posOffset>383540</wp:posOffset>
            </wp:positionV>
            <wp:extent cx="3572510" cy="3632200"/>
            <wp:effectExtent l="0" t="0" r="889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72510" cy="3632200"/>
                    </a:xfrm>
                    <a:prstGeom prst="rect">
                      <a:avLst/>
                    </a:prstGeom>
                  </pic:spPr>
                </pic:pic>
              </a:graphicData>
            </a:graphic>
            <wp14:sizeRelH relativeFrom="margin">
              <wp14:pctWidth>0</wp14:pctWidth>
            </wp14:sizeRelH>
            <wp14:sizeRelV relativeFrom="margin">
              <wp14:pctHeight>0</wp14:pctHeight>
            </wp14:sizeRelV>
          </wp:anchor>
        </w:drawing>
      </w:r>
      <w:r w:rsidR="002F6F21" w:rsidRPr="00013953">
        <w:t>DHCP Server HCM</w:t>
      </w:r>
    </w:p>
    <w:p w14:paraId="7E3A2CEA" w14:textId="268170D3" w:rsidR="000A2239" w:rsidRPr="00762107" w:rsidRDefault="000A2239" w:rsidP="00013953">
      <w:pPr>
        <w:pStyle w:val="Nidungvnbn"/>
        <w:rPr>
          <w:lang w:val="fr-FR"/>
        </w:rPr>
      </w:pPr>
    </w:p>
    <w:p w14:paraId="5F216A1C" w14:textId="2F02C072" w:rsidR="00B72223" w:rsidRPr="00762107" w:rsidRDefault="0062676B" w:rsidP="0062676B">
      <w:pPr>
        <w:pStyle w:val="Nidungvnbn"/>
        <w:rPr>
          <w:lang w:val="fr-FR"/>
        </w:rPr>
      </w:pPr>
      <w:r>
        <w:rPr>
          <w:noProof/>
        </w:rPr>
        <mc:AlternateContent>
          <mc:Choice Requires="wps">
            <w:drawing>
              <wp:anchor distT="0" distB="0" distL="114300" distR="114300" simplePos="0" relativeHeight="251766784" behindDoc="0" locked="0" layoutInCell="1" allowOverlap="1" wp14:anchorId="7B79A10C" wp14:editId="1728E66A">
                <wp:simplePos x="0" y="0"/>
                <wp:positionH relativeFrom="column">
                  <wp:posOffset>-558165</wp:posOffset>
                </wp:positionH>
                <wp:positionV relativeFrom="paragraph">
                  <wp:posOffset>6684645</wp:posOffset>
                </wp:positionV>
                <wp:extent cx="65468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546850" cy="635"/>
                        </a:xfrm>
                        <a:prstGeom prst="rect">
                          <a:avLst/>
                        </a:prstGeom>
                        <a:solidFill>
                          <a:prstClr val="white"/>
                        </a:solidFill>
                        <a:ln>
                          <a:noFill/>
                        </a:ln>
                      </wps:spPr>
                      <wps:txbx>
                        <w:txbxContent>
                          <w:p w14:paraId="4D1EA22D" w14:textId="688B99A2" w:rsidR="00562AD1" w:rsidRPr="0062676B" w:rsidRDefault="00562AD1" w:rsidP="0062676B">
                            <w:pPr>
                              <w:pStyle w:val="Caption"/>
                              <w:rPr>
                                <w:noProof/>
                                <w:lang w:val="vi-VN"/>
                              </w:rPr>
                            </w:pPr>
                            <w:bookmarkStart w:id="43" w:name="_Toc16668066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Service DHCP Server tại HCM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A10C" id="Text Box 43" o:spid="_x0000_s1029" type="#_x0000_t202" style="position:absolute;left:0;text-align:left;margin-left:-43.95pt;margin-top:526.35pt;width:515.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48ELgIAAGY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" stroked="f">
                <v:textbox style="mso-fit-shape-to-text:t" inset="0,0,0,0">
                  <w:txbxContent>
                    <w:p w14:paraId="4D1EA22D" w14:textId="688B99A2" w:rsidR="00562AD1" w:rsidRPr="0062676B" w:rsidRDefault="00562AD1" w:rsidP="0062676B">
                      <w:pPr>
                        <w:pStyle w:val="Caption"/>
                        <w:rPr>
                          <w:noProof/>
                          <w:lang w:val="vi-VN"/>
                        </w:rPr>
                      </w:pPr>
                      <w:bookmarkStart w:id="44" w:name="_Toc16668066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Service DHCP Server tại HCM</w:t>
                      </w:r>
                      <w:bookmarkEnd w:id="44"/>
                    </w:p>
                  </w:txbxContent>
                </v:textbox>
                <w10:wrap type="topAndBottom"/>
              </v:shape>
            </w:pict>
          </mc:Fallback>
        </mc:AlternateContent>
      </w:r>
      <w:r w:rsidR="00B72223" w:rsidRPr="003E10B0">
        <w:rPr>
          <w:noProof/>
        </w:rPr>
        <w:drawing>
          <wp:anchor distT="0" distB="0" distL="114300" distR="114300" simplePos="0" relativeHeight="251700224" behindDoc="0" locked="0" layoutInCell="1" allowOverlap="1" wp14:anchorId="476D6507" wp14:editId="1AA50657">
            <wp:simplePos x="0" y="0"/>
            <wp:positionH relativeFrom="page">
              <wp:posOffset>702519</wp:posOffset>
            </wp:positionH>
            <wp:positionV relativeFrom="paragraph">
              <wp:posOffset>481</wp:posOffset>
            </wp:positionV>
            <wp:extent cx="6546850" cy="6627495"/>
            <wp:effectExtent l="0" t="0" r="635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46850" cy="6627495"/>
                    </a:xfrm>
                    <a:prstGeom prst="rect">
                      <a:avLst/>
                    </a:prstGeom>
                  </pic:spPr>
                </pic:pic>
              </a:graphicData>
            </a:graphic>
            <wp14:sizeRelH relativeFrom="margin">
              <wp14:pctWidth>0</wp14:pctWidth>
            </wp14:sizeRelH>
            <wp14:sizeRelV relativeFrom="margin">
              <wp14:pctHeight>0</wp14:pctHeight>
            </wp14:sizeRelV>
          </wp:anchor>
        </w:drawing>
      </w:r>
    </w:p>
    <w:p w14:paraId="0208B1C0" w14:textId="11280EEA" w:rsidR="000A2239" w:rsidRPr="00013953" w:rsidRDefault="00875C30" w:rsidP="00013953">
      <w:pPr>
        <w:pStyle w:val="Nidungvnbn"/>
      </w:pPr>
      <w:r w:rsidRPr="003E10B0">
        <w:rPr>
          <w:noProof/>
        </w:rPr>
        <w:lastRenderedPageBreak/>
        <w:drawing>
          <wp:anchor distT="0" distB="0" distL="114300" distR="114300" simplePos="0" relativeHeight="251704320" behindDoc="0" locked="0" layoutInCell="1" allowOverlap="1" wp14:anchorId="6F841D0F" wp14:editId="3A605099">
            <wp:simplePos x="0" y="0"/>
            <wp:positionH relativeFrom="page">
              <wp:posOffset>639445</wp:posOffset>
            </wp:positionH>
            <wp:positionV relativeFrom="paragraph">
              <wp:posOffset>282575</wp:posOffset>
            </wp:positionV>
            <wp:extent cx="6693535" cy="678116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93535" cy="6781165"/>
                    </a:xfrm>
                    <a:prstGeom prst="rect">
                      <a:avLst/>
                    </a:prstGeom>
                  </pic:spPr>
                </pic:pic>
              </a:graphicData>
            </a:graphic>
            <wp14:sizeRelH relativeFrom="margin">
              <wp14:pctWidth>0</wp14:pctWidth>
            </wp14:sizeRelH>
            <wp14:sizeRelV relativeFrom="margin">
              <wp14:pctHeight>0</wp14:pctHeight>
            </wp14:sizeRelV>
          </wp:anchor>
        </w:drawing>
      </w:r>
      <w:r w:rsidR="007C6199" w:rsidRPr="00013953">
        <w:t>DHCP Server DaNang</w:t>
      </w:r>
    </w:p>
    <w:p w14:paraId="187328F9" w14:textId="0F0A172F" w:rsidR="000A2239" w:rsidRPr="00762107" w:rsidRDefault="00875C30" w:rsidP="00013953">
      <w:pPr>
        <w:pStyle w:val="Nidungvnbn"/>
        <w:rPr>
          <w:lang w:val="fr-FR"/>
        </w:rPr>
      </w:pPr>
      <w:r>
        <w:rPr>
          <w:noProof/>
        </w:rPr>
        <mc:AlternateContent>
          <mc:Choice Requires="wps">
            <w:drawing>
              <wp:anchor distT="0" distB="0" distL="114300" distR="114300" simplePos="0" relativeHeight="251768832" behindDoc="0" locked="0" layoutInCell="1" allowOverlap="1" wp14:anchorId="23A3D7A8" wp14:editId="0AFA9A15">
                <wp:simplePos x="0" y="0"/>
                <wp:positionH relativeFrom="column">
                  <wp:posOffset>-663315</wp:posOffset>
                </wp:positionH>
                <wp:positionV relativeFrom="paragraph">
                  <wp:posOffset>6812078</wp:posOffset>
                </wp:positionV>
                <wp:extent cx="649541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5D0DB743" w14:textId="2EBD2117" w:rsidR="00562AD1" w:rsidRPr="0062676B" w:rsidRDefault="00562AD1" w:rsidP="0062676B">
                            <w:pPr>
                              <w:pStyle w:val="Caption"/>
                              <w:rPr>
                                <w:noProof/>
                                <w:lang w:val="vi-VN"/>
                              </w:rPr>
                            </w:pPr>
                            <w:bookmarkStart w:id="45" w:name="_Toc16668066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w:t>
                            </w:r>
                            <w:r>
                              <w:fldChar w:fldCharType="end"/>
                            </w:r>
                            <w:r>
                              <w:rPr>
                                <w:lang w:val="vi-VN"/>
                              </w:rPr>
                              <w:t xml:space="preserve"> Config DHCP Server tạ Đà Nẵng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D7A8" id="Text Box 45" o:spid="_x0000_s1030" type="#_x0000_t202" style="position:absolute;left:0;text-align:left;margin-left:-52.25pt;margin-top:536.4pt;width:511.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" stroked="f">
                <v:textbox style="mso-fit-shape-to-text:t" inset="0,0,0,0">
                  <w:txbxContent>
                    <w:p w14:paraId="5D0DB743" w14:textId="2EBD2117" w:rsidR="00562AD1" w:rsidRPr="0062676B" w:rsidRDefault="00562AD1" w:rsidP="0062676B">
                      <w:pPr>
                        <w:pStyle w:val="Caption"/>
                        <w:rPr>
                          <w:noProof/>
                          <w:lang w:val="vi-VN"/>
                        </w:rPr>
                      </w:pPr>
                      <w:bookmarkStart w:id="46" w:name="_Toc16668066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w:t>
                      </w:r>
                      <w:r>
                        <w:fldChar w:fldCharType="end"/>
                      </w:r>
                      <w:r>
                        <w:rPr>
                          <w:lang w:val="vi-VN"/>
                        </w:rPr>
                        <w:t xml:space="preserve"> Config DHCP Server tạ Đà Nẵng</w:t>
                      </w:r>
                      <w:bookmarkEnd w:id="46"/>
                    </w:p>
                  </w:txbxContent>
                </v:textbox>
                <w10:wrap type="topAndBottom"/>
              </v:shape>
            </w:pict>
          </mc:Fallback>
        </mc:AlternateContent>
      </w:r>
    </w:p>
    <w:p w14:paraId="631E348D" w14:textId="37466A99" w:rsidR="00DA065B" w:rsidRPr="00762107" w:rsidRDefault="00DA065B" w:rsidP="00875C30">
      <w:pPr>
        <w:pStyle w:val="Nidungvnbn"/>
        <w:ind w:firstLine="0"/>
        <w:rPr>
          <w:lang w:val="fr-FR"/>
        </w:rPr>
      </w:pPr>
    </w:p>
    <w:p w14:paraId="260AD12A" w14:textId="792FAEBC" w:rsidR="00DA065B" w:rsidRPr="00762107" w:rsidRDefault="00875C30" w:rsidP="00013953">
      <w:pPr>
        <w:pStyle w:val="Nidungvnbn"/>
        <w:rPr>
          <w:lang w:val="fr-FR"/>
        </w:rPr>
      </w:pPr>
      <w:r w:rsidRPr="00C763A7">
        <w:rPr>
          <w:noProof/>
        </w:rPr>
        <w:drawing>
          <wp:anchor distT="0" distB="0" distL="114300" distR="114300" simplePos="0" relativeHeight="251702272" behindDoc="0" locked="0" layoutInCell="1" allowOverlap="1" wp14:anchorId="613F2729" wp14:editId="6C15C99D">
            <wp:simplePos x="0" y="0"/>
            <wp:positionH relativeFrom="page">
              <wp:posOffset>739775</wp:posOffset>
            </wp:positionH>
            <wp:positionV relativeFrom="paragraph">
              <wp:posOffset>0</wp:posOffset>
            </wp:positionV>
            <wp:extent cx="6675755" cy="6738620"/>
            <wp:effectExtent l="0" t="0" r="0" b="508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75755" cy="6738620"/>
                    </a:xfrm>
                    <a:prstGeom prst="rect">
                      <a:avLst/>
                    </a:prstGeom>
                  </pic:spPr>
                </pic:pic>
              </a:graphicData>
            </a:graphic>
            <wp14:sizeRelH relativeFrom="margin">
              <wp14:pctWidth>0</wp14:pctWidth>
            </wp14:sizeRelH>
            <wp14:sizeRelV relativeFrom="margin">
              <wp14:pctHeight>0</wp14:pctHeight>
            </wp14:sizeRelV>
          </wp:anchor>
        </w:drawing>
      </w:r>
      <w:r w:rsidR="0062676B">
        <w:rPr>
          <w:noProof/>
        </w:rPr>
        <mc:AlternateContent>
          <mc:Choice Requires="wps">
            <w:drawing>
              <wp:anchor distT="0" distB="0" distL="114300" distR="114300" simplePos="0" relativeHeight="251770880" behindDoc="0" locked="0" layoutInCell="1" allowOverlap="1" wp14:anchorId="7A245683" wp14:editId="0001D93A">
                <wp:simplePos x="0" y="0"/>
                <wp:positionH relativeFrom="column">
                  <wp:posOffset>-521335</wp:posOffset>
                </wp:positionH>
                <wp:positionV relativeFrom="paragraph">
                  <wp:posOffset>6780291</wp:posOffset>
                </wp:positionV>
                <wp:extent cx="64560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6456045" cy="635"/>
                        </a:xfrm>
                        <a:prstGeom prst="rect">
                          <a:avLst/>
                        </a:prstGeom>
                        <a:solidFill>
                          <a:prstClr val="white"/>
                        </a:solidFill>
                        <a:ln>
                          <a:noFill/>
                        </a:ln>
                      </wps:spPr>
                      <wps:txbx>
                        <w:txbxContent>
                          <w:p w14:paraId="50516A0C" w14:textId="5146D2A1" w:rsidR="00562AD1" w:rsidRPr="0062676B" w:rsidRDefault="00562AD1" w:rsidP="0062676B">
                            <w:pPr>
                              <w:pStyle w:val="Caption"/>
                              <w:rPr>
                                <w:noProof/>
                                <w:lang w:val="vi-VN"/>
                              </w:rPr>
                            </w:pPr>
                            <w:bookmarkStart w:id="47" w:name="_Toc16668066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4</w:t>
                            </w:r>
                            <w:r>
                              <w:fldChar w:fldCharType="end"/>
                            </w:r>
                            <w:r>
                              <w:rPr>
                                <w:lang w:val="vi-VN"/>
                              </w:rPr>
                              <w:t xml:space="preserve"> Service DHCP Server tại Đà Nẵng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45683" id="Text Box 50" o:spid="_x0000_s1031" type="#_x0000_t202" style="position:absolute;left:0;text-align:left;margin-left:-41.05pt;margin-top:533.9pt;width:508.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" stroked="f">
                <v:textbox style="mso-fit-shape-to-text:t" inset="0,0,0,0">
                  <w:txbxContent>
                    <w:p w14:paraId="50516A0C" w14:textId="5146D2A1" w:rsidR="00562AD1" w:rsidRPr="0062676B" w:rsidRDefault="00562AD1" w:rsidP="0062676B">
                      <w:pPr>
                        <w:pStyle w:val="Caption"/>
                        <w:rPr>
                          <w:noProof/>
                          <w:lang w:val="vi-VN"/>
                        </w:rPr>
                      </w:pPr>
                      <w:bookmarkStart w:id="48" w:name="_Toc16668066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4</w:t>
                      </w:r>
                      <w:r>
                        <w:fldChar w:fldCharType="end"/>
                      </w:r>
                      <w:r>
                        <w:rPr>
                          <w:lang w:val="vi-VN"/>
                        </w:rPr>
                        <w:t xml:space="preserve"> Service DHCP Server tại Đà Nẵng</w:t>
                      </w:r>
                      <w:bookmarkEnd w:id="48"/>
                    </w:p>
                  </w:txbxContent>
                </v:textbox>
                <w10:wrap type="topAndBottom"/>
              </v:shape>
            </w:pict>
          </mc:Fallback>
        </mc:AlternateContent>
      </w:r>
    </w:p>
    <w:p w14:paraId="3E9BBF98" w14:textId="3643C785" w:rsidR="00F05532" w:rsidRPr="00762107" w:rsidRDefault="00F05532" w:rsidP="00013953">
      <w:pPr>
        <w:pStyle w:val="Nidungvnbn"/>
        <w:rPr>
          <w:lang w:val="fr-FR"/>
        </w:rPr>
      </w:pPr>
    </w:p>
    <w:p w14:paraId="09130357" w14:textId="7C15D00E" w:rsidR="00F05532" w:rsidRPr="00762107" w:rsidRDefault="00F05532" w:rsidP="00013953">
      <w:pPr>
        <w:pStyle w:val="Nidungvnbn"/>
        <w:rPr>
          <w:b/>
          <w:bCs/>
          <w:lang w:val="fr-FR"/>
        </w:rPr>
      </w:pPr>
    </w:p>
    <w:p w14:paraId="5C90D11B" w14:textId="33396F2A" w:rsidR="000A2239" w:rsidRPr="002371F9" w:rsidRDefault="00DA065B" w:rsidP="00013953">
      <w:pPr>
        <w:pStyle w:val="Nidungvnbn"/>
      </w:pPr>
      <w:r>
        <w:t>DHCP Server HaNoi</w:t>
      </w:r>
    </w:p>
    <w:p w14:paraId="7627EFB4" w14:textId="26019431" w:rsidR="00DA065B" w:rsidRDefault="00DA065B" w:rsidP="00013953">
      <w:pPr>
        <w:pStyle w:val="Nidungvnbn"/>
      </w:pPr>
    </w:p>
    <w:p w14:paraId="67F7F0F7" w14:textId="3ED95D3F" w:rsidR="00F05532" w:rsidRDefault="0062676B" w:rsidP="00875C30">
      <w:pPr>
        <w:pStyle w:val="Nidungvnbn"/>
      </w:pPr>
      <w:r>
        <w:rPr>
          <w:noProof/>
        </w:rPr>
        <mc:AlternateContent>
          <mc:Choice Requires="wps">
            <w:drawing>
              <wp:anchor distT="0" distB="0" distL="114300" distR="114300" simplePos="0" relativeHeight="251772928" behindDoc="0" locked="0" layoutInCell="1" allowOverlap="1" wp14:anchorId="7C2BCC88" wp14:editId="4E717CBF">
                <wp:simplePos x="0" y="0"/>
                <wp:positionH relativeFrom="column">
                  <wp:posOffset>6350</wp:posOffset>
                </wp:positionH>
                <wp:positionV relativeFrom="paragraph">
                  <wp:posOffset>6066790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49F412" w14:textId="78A598A9" w:rsidR="00562AD1" w:rsidRPr="0062676B" w:rsidRDefault="00562AD1" w:rsidP="0062676B">
                            <w:pPr>
                              <w:pStyle w:val="Caption"/>
                              <w:rPr>
                                <w:noProof/>
                                <w:lang w:val="vi-VN"/>
                              </w:rPr>
                            </w:pPr>
                            <w:bookmarkStart w:id="49" w:name="_Toc16668066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5</w:t>
                            </w:r>
                            <w:r>
                              <w:fldChar w:fldCharType="end"/>
                            </w:r>
                            <w:r>
                              <w:rPr>
                                <w:lang w:val="vi-VN"/>
                              </w:rPr>
                              <w:t xml:space="preserve"> Config DHCP Server tại Hà Nội</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BCC88" id="Text Box 57" o:spid="_x0000_s1032" type="#_x0000_t202" style="position:absolute;left:0;text-align:left;margin-left:.5pt;margin-top:477.7pt;width:468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TV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D5xZ&#10;UZNGe9UG9hlaRi7ip3F+Tmk7R4mhJT/pPPg9OSPstsQ6fgkQozgxfbmyG6tJck4/vb+djSkkKTa7&#10;ncY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" stroked="f">
                <v:textbox style="mso-fit-shape-to-text:t" inset="0,0,0,0">
                  <w:txbxContent>
                    <w:p w14:paraId="2549F412" w14:textId="78A598A9" w:rsidR="00562AD1" w:rsidRPr="0062676B" w:rsidRDefault="00562AD1" w:rsidP="0062676B">
                      <w:pPr>
                        <w:pStyle w:val="Caption"/>
                        <w:rPr>
                          <w:noProof/>
                          <w:lang w:val="vi-VN"/>
                        </w:rPr>
                      </w:pPr>
                      <w:bookmarkStart w:id="50" w:name="_Toc16668066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5</w:t>
                      </w:r>
                      <w:r>
                        <w:fldChar w:fldCharType="end"/>
                      </w:r>
                      <w:r>
                        <w:rPr>
                          <w:lang w:val="vi-VN"/>
                        </w:rPr>
                        <w:t xml:space="preserve"> Config DHCP Server tại Hà Nội</w:t>
                      </w:r>
                      <w:bookmarkEnd w:id="50"/>
                    </w:p>
                  </w:txbxContent>
                </v:textbox>
                <w10:wrap type="topAndBottom"/>
              </v:shape>
            </w:pict>
          </mc:Fallback>
        </mc:AlternateContent>
      </w:r>
      <w:r w:rsidR="00F05532" w:rsidRPr="00C763A7">
        <w:rPr>
          <w:noProof/>
        </w:rPr>
        <w:drawing>
          <wp:anchor distT="0" distB="0" distL="114300" distR="114300" simplePos="0" relativeHeight="251706368" behindDoc="0" locked="0" layoutInCell="1" allowOverlap="1" wp14:anchorId="1772CA1B" wp14:editId="5A398C66">
            <wp:simplePos x="0" y="0"/>
            <wp:positionH relativeFrom="page">
              <wp:posOffset>1266825</wp:posOffset>
            </wp:positionH>
            <wp:positionV relativeFrom="paragraph">
              <wp:posOffset>1270</wp:posOffset>
            </wp:positionV>
            <wp:extent cx="5943600" cy="60083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008370"/>
                    </a:xfrm>
                    <a:prstGeom prst="rect">
                      <a:avLst/>
                    </a:prstGeom>
                  </pic:spPr>
                </pic:pic>
              </a:graphicData>
            </a:graphic>
          </wp:anchor>
        </w:drawing>
      </w:r>
    </w:p>
    <w:p w14:paraId="775126D5" w14:textId="264A49FF" w:rsidR="00F05532" w:rsidRDefault="00B72223" w:rsidP="00013953">
      <w:pPr>
        <w:pStyle w:val="Nidungvnbn"/>
      </w:pPr>
      <w:r w:rsidRPr="00C763A7">
        <w:rPr>
          <w:noProof/>
        </w:rPr>
        <w:lastRenderedPageBreak/>
        <w:drawing>
          <wp:anchor distT="0" distB="0" distL="114300" distR="114300" simplePos="0" relativeHeight="251708416" behindDoc="0" locked="0" layoutInCell="1" allowOverlap="1" wp14:anchorId="7064E8EC" wp14:editId="0A31A516">
            <wp:simplePos x="0" y="0"/>
            <wp:positionH relativeFrom="page">
              <wp:posOffset>493509</wp:posOffset>
            </wp:positionH>
            <wp:positionV relativeFrom="paragraph">
              <wp:posOffset>34290</wp:posOffset>
            </wp:positionV>
            <wp:extent cx="6770370" cy="684974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70370" cy="6849745"/>
                    </a:xfrm>
                    <a:prstGeom prst="rect">
                      <a:avLst/>
                    </a:prstGeom>
                  </pic:spPr>
                </pic:pic>
              </a:graphicData>
            </a:graphic>
            <wp14:sizeRelH relativeFrom="margin">
              <wp14:pctWidth>0</wp14:pctWidth>
            </wp14:sizeRelH>
            <wp14:sizeRelV relativeFrom="margin">
              <wp14:pctHeight>0</wp14:pctHeight>
            </wp14:sizeRelV>
          </wp:anchor>
        </w:drawing>
      </w:r>
    </w:p>
    <w:p w14:paraId="602C2D57" w14:textId="16AAF97C" w:rsidR="00B72223" w:rsidRPr="002371F9" w:rsidRDefault="00875C30" w:rsidP="00875C30">
      <w:pPr>
        <w:pStyle w:val="Nidungvnbn"/>
        <w:ind w:firstLine="0"/>
      </w:pPr>
      <w:r>
        <w:rPr>
          <w:noProof/>
        </w:rPr>
        <mc:AlternateContent>
          <mc:Choice Requires="wps">
            <w:drawing>
              <wp:anchor distT="0" distB="0" distL="114300" distR="114300" simplePos="0" relativeHeight="251774976" behindDoc="0" locked="0" layoutInCell="1" allowOverlap="1" wp14:anchorId="644D5B18" wp14:editId="041B00E8">
                <wp:simplePos x="0" y="0"/>
                <wp:positionH relativeFrom="column">
                  <wp:posOffset>-26127</wp:posOffset>
                </wp:positionH>
                <wp:positionV relativeFrom="paragraph">
                  <wp:posOffset>195059</wp:posOffset>
                </wp:positionV>
                <wp:extent cx="59436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D3C49D" w14:textId="4E05E1AB" w:rsidR="00562AD1" w:rsidRPr="0062676B" w:rsidRDefault="00562AD1" w:rsidP="0062676B">
                            <w:pPr>
                              <w:pStyle w:val="Caption"/>
                              <w:rPr>
                                <w:noProof/>
                                <w:lang w:val="vi-VN"/>
                              </w:rPr>
                            </w:pPr>
                            <w:bookmarkStart w:id="51" w:name="_Toc16668066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6</w:t>
                            </w:r>
                            <w:r>
                              <w:fldChar w:fldCharType="end"/>
                            </w:r>
                            <w:r>
                              <w:rPr>
                                <w:lang w:val="vi-VN"/>
                              </w:rPr>
                              <w:t xml:space="preserve"> Service DHCP Server tại Hà Nội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D5B18" id="Text Box 62" o:spid="_x0000_s1033" type="#_x0000_t202" style="position:absolute;left:0;text-align:left;margin-left:-2.05pt;margin-top:15.35pt;width:4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sB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sypkV&#10;NWm0V21gn6Fl5CJ+GufnlLZzlBha8pPOg9+TM8JuS6zjlwAxihPTlyu7sZok5+2n9zezMYUkxWY3&#10;t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" stroked="f">
                <v:textbox style="mso-fit-shape-to-text:t" inset="0,0,0,0">
                  <w:txbxContent>
                    <w:p w14:paraId="65D3C49D" w14:textId="4E05E1AB" w:rsidR="00562AD1" w:rsidRPr="0062676B" w:rsidRDefault="00562AD1" w:rsidP="0062676B">
                      <w:pPr>
                        <w:pStyle w:val="Caption"/>
                        <w:rPr>
                          <w:noProof/>
                          <w:lang w:val="vi-VN"/>
                        </w:rPr>
                      </w:pPr>
                      <w:bookmarkStart w:id="52" w:name="_Toc16668066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6</w:t>
                      </w:r>
                      <w:r>
                        <w:fldChar w:fldCharType="end"/>
                      </w:r>
                      <w:r>
                        <w:rPr>
                          <w:lang w:val="vi-VN"/>
                        </w:rPr>
                        <w:t xml:space="preserve"> Service DHCP Server tại Hà Nội</w:t>
                      </w:r>
                      <w:bookmarkEnd w:id="52"/>
                    </w:p>
                  </w:txbxContent>
                </v:textbox>
                <w10:wrap type="topAndBottom"/>
              </v:shape>
            </w:pict>
          </mc:Fallback>
        </mc:AlternateContent>
      </w:r>
    </w:p>
    <w:p w14:paraId="66123C4B" w14:textId="2C988CAC" w:rsidR="000125D3" w:rsidRDefault="00875C30" w:rsidP="00875C30">
      <w:pPr>
        <w:pStyle w:val="Heading2"/>
      </w:pPr>
      <w:bookmarkStart w:id="53" w:name="_Toc166680719"/>
      <w:r>
        <w:rPr>
          <w:noProof/>
        </w:rPr>
        <w:lastRenderedPageBreak/>
        <mc:AlternateContent>
          <mc:Choice Requires="wps">
            <w:drawing>
              <wp:anchor distT="0" distB="0" distL="114300" distR="114300" simplePos="0" relativeHeight="251777024" behindDoc="0" locked="0" layoutInCell="1" allowOverlap="1" wp14:anchorId="3DBD4B30" wp14:editId="1E971EAE">
                <wp:simplePos x="0" y="0"/>
                <wp:positionH relativeFrom="column">
                  <wp:posOffset>-72390</wp:posOffset>
                </wp:positionH>
                <wp:positionV relativeFrom="paragraph">
                  <wp:posOffset>7237730</wp:posOffset>
                </wp:positionV>
                <wp:extent cx="59436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2EA652" w14:textId="22C8E27B" w:rsidR="00562AD1" w:rsidRPr="003D7207" w:rsidRDefault="00562AD1" w:rsidP="003D7207">
                            <w:pPr>
                              <w:pStyle w:val="Caption"/>
                              <w:rPr>
                                <w:noProof/>
                              </w:rPr>
                            </w:pPr>
                            <w:bookmarkStart w:id="54" w:name="_Toc16668066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7</w:t>
                            </w:r>
                            <w:r>
                              <w:fldChar w:fldCharType="end"/>
                            </w:r>
                            <w:r>
                              <w:rPr>
                                <w:lang w:val="vi-VN"/>
                              </w:rPr>
                              <w:t xml:space="preserve"> Config DNS </w:t>
                            </w:r>
                            <w:r>
                              <w:t>Server</w:t>
                            </w:r>
                            <w:r>
                              <w:rPr>
                                <w:lang w:val="vi-VN"/>
                              </w:rPr>
                              <w:t xml:space="preserve"> tại HCM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D4B30" id="Text Box 63" o:spid="_x0000_s1034" type="#_x0000_t202" style="position:absolute;left:0;text-align:left;margin-left:-5.7pt;margin-top:569.9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dnLwIAAGY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25cwK&#10;QxrtVBfYZ+gYuYif1vmc0raOEkNHftJ58HtyRthdhSZ+CRCjODF9vrIbq0ly3n76OJ2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" stroked="f">
                <v:textbox style="mso-fit-shape-to-text:t" inset="0,0,0,0">
                  <w:txbxContent>
                    <w:p w14:paraId="5E2EA652" w14:textId="22C8E27B" w:rsidR="00562AD1" w:rsidRPr="003D7207" w:rsidRDefault="00562AD1" w:rsidP="003D7207">
                      <w:pPr>
                        <w:pStyle w:val="Caption"/>
                        <w:rPr>
                          <w:noProof/>
                        </w:rPr>
                      </w:pPr>
                      <w:bookmarkStart w:id="55" w:name="_Toc16668066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7</w:t>
                      </w:r>
                      <w:r>
                        <w:fldChar w:fldCharType="end"/>
                      </w:r>
                      <w:r>
                        <w:rPr>
                          <w:lang w:val="vi-VN"/>
                        </w:rPr>
                        <w:t xml:space="preserve"> Config DNS </w:t>
                      </w:r>
                      <w:r>
                        <w:t>Server</w:t>
                      </w:r>
                      <w:r>
                        <w:rPr>
                          <w:lang w:val="vi-VN"/>
                        </w:rPr>
                        <w:t xml:space="preserve"> tại HCM</w:t>
                      </w:r>
                      <w:bookmarkEnd w:id="55"/>
                    </w:p>
                  </w:txbxContent>
                </v:textbox>
                <w10:wrap type="topAndBottom"/>
              </v:shape>
            </w:pict>
          </mc:Fallback>
        </mc:AlternateContent>
      </w:r>
      <w:r w:rsidRPr="00186C4A">
        <w:rPr>
          <w:noProof/>
        </w:rPr>
        <w:drawing>
          <wp:anchor distT="0" distB="0" distL="114300" distR="114300" simplePos="0" relativeHeight="251710464" behindDoc="0" locked="0" layoutInCell="1" allowOverlap="1" wp14:anchorId="1787FD5D" wp14:editId="334C370E">
            <wp:simplePos x="0" y="0"/>
            <wp:positionH relativeFrom="page">
              <wp:posOffset>723900</wp:posOffset>
            </wp:positionH>
            <wp:positionV relativeFrom="paragraph">
              <wp:posOffset>266700</wp:posOffset>
            </wp:positionV>
            <wp:extent cx="6767830" cy="6876415"/>
            <wp:effectExtent l="0" t="0" r="0"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67830" cy="6876415"/>
                    </a:xfrm>
                    <a:prstGeom prst="rect">
                      <a:avLst/>
                    </a:prstGeom>
                  </pic:spPr>
                </pic:pic>
              </a:graphicData>
            </a:graphic>
            <wp14:sizeRelH relativeFrom="margin">
              <wp14:pctWidth>0</wp14:pctWidth>
            </wp14:sizeRelH>
            <wp14:sizeRelV relativeFrom="margin">
              <wp14:pctHeight>0</wp14:pctHeight>
            </wp14:sizeRelV>
          </wp:anchor>
        </w:drawing>
      </w:r>
      <w:r w:rsidR="004F4538" w:rsidRPr="002371F9">
        <w:t xml:space="preserve"> DNS Server</w:t>
      </w:r>
      <w:bookmarkEnd w:id="53"/>
    </w:p>
    <w:p w14:paraId="214DE2C6" w14:textId="68EB4D34" w:rsidR="000125D3" w:rsidRPr="00CC077B" w:rsidRDefault="00875C30" w:rsidP="00013953">
      <w:pPr>
        <w:pStyle w:val="Nidungvnbn"/>
      </w:pPr>
      <w:r>
        <w:rPr>
          <w:noProof/>
        </w:rPr>
        <w:lastRenderedPageBreak/>
        <mc:AlternateContent>
          <mc:Choice Requires="wps">
            <w:drawing>
              <wp:anchor distT="0" distB="0" distL="114300" distR="114300" simplePos="0" relativeHeight="251779072" behindDoc="0" locked="0" layoutInCell="1" allowOverlap="1" wp14:anchorId="1ACA8401" wp14:editId="20F1C56C">
                <wp:simplePos x="0" y="0"/>
                <wp:positionH relativeFrom="column">
                  <wp:posOffset>-266645</wp:posOffset>
                </wp:positionH>
                <wp:positionV relativeFrom="paragraph">
                  <wp:posOffset>6683375</wp:posOffset>
                </wp:positionV>
                <wp:extent cx="594360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80DA52" w14:textId="6EFF789B" w:rsidR="00562AD1" w:rsidRPr="003D7207" w:rsidRDefault="00562AD1" w:rsidP="003D7207">
                            <w:pPr>
                              <w:pStyle w:val="Caption"/>
                              <w:rPr>
                                <w:noProof/>
                                <w:lang w:val="vi-VN"/>
                              </w:rPr>
                            </w:pPr>
                            <w:bookmarkStart w:id="56" w:name="_Toc16668066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8</w:t>
                            </w:r>
                            <w:r>
                              <w:fldChar w:fldCharType="end"/>
                            </w:r>
                            <w:r>
                              <w:t xml:space="preserve"> Service </w:t>
                            </w:r>
                            <w:r>
                              <w:rPr>
                                <w:lang w:val="vi-VN"/>
                              </w:rPr>
                              <w:t>DHCP Server</w:t>
                            </w:r>
                            <w:r>
                              <w:t xml:space="preserve"> t</w:t>
                            </w:r>
                            <w:r>
                              <w:rPr>
                                <w:lang w:val="vi-VN"/>
                              </w:rPr>
                              <w:t>ại HCM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A8401" id="Text Box 66" o:spid="_x0000_s1035" type="#_x0000_t202" style="position:absolute;left:0;text-align:left;margin-left:-21pt;margin-top:526.2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tLLw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6fc2ZF&#10;QxrtVBfYZ+gYuYif1vmc0raOEkNHftJ59HtyRthdhU38EiBGcWL6fGE3VpPkvLn9eD2fUkhSbH59&#10;E2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" stroked="f">
                <v:textbox style="mso-fit-shape-to-text:t" inset="0,0,0,0">
                  <w:txbxContent>
                    <w:p w14:paraId="7980DA52" w14:textId="6EFF789B" w:rsidR="00562AD1" w:rsidRPr="003D7207" w:rsidRDefault="00562AD1" w:rsidP="003D7207">
                      <w:pPr>
                        <w:pStyle w:val="Caption"/>
                        <w:rPr>
                          <w:noProof/>
                          <w:lang w:val="vi-VN"/>
                        </w:rPr>
                      </w:pPr>
                      <w:bookmarkStart w:id="57" w:name="_Toc16668066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8</w:t>
                      </w:r>
                      <w:r>
                        <w:fldChar w:fldCharType="end"/>
                      </w:r>
                      <w:r>
                        <w:t xml:space="preserve"> Service </w:t>
                      </w:r>
                      <w:r>
                        <w:rPr>
                          <w:lang w:val="vi-VN"/>
                        </w:rPr>
                        <w:t>DHCP Server</w:t>
                      </w:r>
                      <w:r>
                        <w:t xml:space="preserve"> t</w:t>
                      </w:r>
                      <w:r>
                        <w:rPr>
                          <w:lang w:val="vi-VN"/>
                        </w:rPr>
                        <w:t>ại HCM</w:t>
                      </w:r>
                      <w:bookmarkEnd w:id="57"/>
                    </w:p>
                  </w:txbxContent>
                </v:textbox>
                <w10:wrap type="topAndBottom"/>
              </v:shape>
            </w:pict>
          </mc:Fallback>
        </mc:AlternateContent>
      </w:r>
      <w:r w:rsidRPr="00186C4A">
        <w:rPr>
          <w:noProof/>
        </w:rPr>
        <w:drawing>
          <wp:anchor distT="0" distB="0" distL="114300" distR="114300" simplePos="0" relativeHeight="251716608" behindDoc="0" locked="0" layoutInCell="1" allowOverlap="1" wp14:anchorId="7F276486" wp14:editId="53D5C022">
            <wp:simplePos x="0" y="0"/>
            <wp:positionH relativeFrom="page">
              <wp:posOffset>670780</wp:posOffset>
            </wp:positionH>
            <wp:positionV relativeFrom="paragraph">
              <wp:posOffset>521</wp:posOffset>
            </wp:positionV>
            <wp:extent cx="6462395" cy="6532880"/>
            <wp:effectExtent l="0" t="0" r="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62395" cy="6532880"/>
                    </a:xfrm>
                    <a:prstGeom prst="rect">
                      <a:avLst/>
                    </a:prstGeom>
                  </pic:spPr>
                </pic:pic>
              </a:graphicData>
            </a:graphic>
            <wp14:sizeRelH relativeFrom="margin">
              <wp14:pctWidth>0</wp14:pctWidth>
            </wp14:sizeRelH>
            <wp14:sizeRelV relativeFrom="margin">
              <wp14:pctHeight>0</wp14:pctHeight>
            </wp14:sizeRelV>
          </wp:anchor>
        </w:drawing>
      </w:r>
      <w:r w:rsidR="000125D3" w:rsidRPr="00015B56">
        <w:rPr>
          <w:noProof/>
        </w:rPr>
        <w:drawing>
          <wp:anchor distT="0" distB="0" distL="114300" distR="114300" simplePos="0" relativeHeight="251714560" behindDoc="0" locked="0" layoutInCell="1" allowOverlap="1" wp14:anchorId="355878B9" wp14:editId="2F2FE408">
            <wp:simplePos x="0" y="0"/>
            <wp:positionH relativeFrom="page">
              <wp:posOffset>1317625</wp:posOffset>
            </wp:positionH>
            <wp:positionV relativeFrom="page">
              <wp:posOffset>10631805</wp:posOffset>
            </wp:positionV>
            <wp:extent cx="5943600" cy="6034405"/>
            <wp:effectExtent l="0" t="0" r="0" b="4445"/>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034405"/>
                    </a:xfrm>
                    <a:prstGeom prst="rect">
                      <a:avLst/>
                    </a:prstGeom>
                  </pic:spPr>
                </pic:pic>
              </a:graphicData>
            </a:graphic>
          </wp:anchor>
        </w:drawing>
      </w:r>
    </w:p>
    <w:p w14:paraId="6A0F868B" w14:textId="56812707" w:rsidR="000125D3" w:rsidRDefault="00875C30" w:rsidP="00875C30">
      <w:pPr>
        <w:pStyle w:val="Heading3"/>
      </w:pPr>
      <w:bookmarkStart w:id="58" w:name="_Toc166680720"/>
      <w:r w:rsidRPr="00015B56">
        <w:rPr>
          <w:noProof/>
        </w:rPr>
        <w:lastRenderedPageBreak/>
        <w:drawing>
          <wp:anchor distT="0" distB="0" distL="114300" distR="114300" simplePos="0" relativeHeight="251718656" behindDoc="0" locked="0" layoutInCell="1" allowOverlap="1" wp14:anchorId="2CE4E6BB" wp14:editId="7DC96DBB">
            <wp:simplePos x="0" y="0"/>
            <wp:positionH relativeFrom="page">
              <wp:posOffset>1083310</wp:posOffset>
            </wp:positionH>
            <wp:positionV relativeFrom="paragraph">
              <wp:posOffset>298450</wp:posOffset>
            </wp:positionV>
            <wp:extent cx="6231255" cy="6326505"/>
            <wp:effectExtent l="0" t="0" r="0" b="0"/>
            <wp:wrapTight wrapText="bothSides">
              <wp:wrapPolygon edited="0">
                <wp:start x="0" y="0"/>
                <wp:lineTo x="0" y="21528"/>
                <wp:lineTo x="21527" y="21528"/>
                <wp:lineTo x="215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31255" cy="63265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1120" behindDoc="1" locked="0" layoutInCell="1" allowOverlap="1" wp14:anchorId="41928881" wp14:editId="3AEBFFF1">
                <wp:simplePos x="0" y="0"/>
                <wp:positionH relativeFrom="column">
                  <wp:posOffset>-273050</wp:posOffset>
                </wp:positionH>
                <wp:positionV relativeFrom="paragraph">
                  <wp:posOffset>6697345</wp:posOffset>
                </wp:positionV>
                <wp:extent cx="594360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B9D2BB" w14:textId="01969BB9" w:rsidR="00562AD1" w:rsidRPr="003D7207" w:rsidRDefault="00562AD1" w:rsidP="003D7207">
                            <w:pPr>
                              <w:pStyle w:val="Caption"/>
                              <w:rPr>
                                <w:noProof/>
                                <w:lang w:val="vi-VN"/>
                              </w:rPr>
                            </w:pPr>
                            <w:bookmarkStart w:id="59" w:name="_Toc16668066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9</w:t>
                            </w:r>
                            <w:r>
                              <w:fldChar w:fldCharType="end"/>
                            </w:r>
                            <w:r>
                              <w:t xml:space="preserve"> Config Web Server </w:t>
                            </w:r>
                            <w:r>
                              <w:rPr>
                                <w:lang w:val="vi-VN"/>
                              </w:rPr>
                              <w:t>tại HCM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28881" id="Text Box 67" o:spid="_x0000_s1036" type="#_x0000_t202" style="position:absolute;left:0;text-align:left;margin-left:-21.5pt;margin-top:527.35pt;width:468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" stroked="f">
                <v:textbox style="mso-fit-shape-to-text:t" inset="0,0,0,0">
                  <w:txbxContent>
                    <w:p w14:paraId="5DB9D2BB" w14:textId="01969BB9" w:rsidR="00562AD1" w:rsidRPr="003D7207" w:rsidRDefault="00562AD1" w:rsidP="003D7207">
                      <w:pPr>
                        <w:pStyle w:val="Caption"/>
                        <w:rPr>
                          <w:noProof/>
                          <w:lang w:val="vi-VN"/>
                        </w:rPr>
                      </w:pPr>
                      <w:bookmarkStart w:id="60" w:name="_Toc16668066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9</w:t>
                      </w:r>
                      <w:r>
                        <w:fldChar w:fldCharType="end"/>
                      </w:r>
                      <w:r>
                        <w:t xml:space="preserve"> Config Web Server </w:t>
                      </w:r>
                      <w:r>
                        <w:rPr>
                          <w:lang w:val="vi-VN"/>
                        </w:rPr>
                        <w:t>tại HCM</w:t>
                      </w:r>
                      <w:bookmarkEnd w:id="60"/>
                    </w:p>
                  </w:txbxContent>
                </v:textbox>
                <w10:wrap type="tight"/>
              </v:shape>
            </w:pict>
          </mc:Fallback>
        </mc:AlternateContent>
      </w:r>
      <w:r w:rsidR="00653481" w:rsidRPr="00CC077B">
        <w:t xml:space="preserve"> Web server và dịch vụ web</w:t>
      </w:r>
      <w:bookmarkEnd w:id="58"/>
    </w:p>
    <w:p w14:paraId="26B820B7" w14:textId="7E044B11" w:rsidR="00875C30" w:rsidRDefault="00875C30" w:rsidP="00565ED0">
      <w:pPr>
        <w:pStyle w:val="Nidungvnbn"/>
        <w:ind w:firstLine="0"/>
      </w:pPr>
    </w:p>
    <w:p w14:paraId="53AB5A20" w14:textId="77858E79" w:rsidR="00706579" w:rsidRDefault="00565ED0" w:rsidP="00875C30">
      <w:pPr>
        <w:pStyle w:val="Nidungvnbn"/>
        <w:ind w:firstLine="0"/>
      </w:pPr>
      <w:r w:rsidRPr="00015B56">
        <w:rPr>
          <w:noProof/>
        </w:rPr>
        <w:lastRenderedPageBreak/>
        <w:drawing>
          <wp:anchor distT="0" distB="0" distL="114300" distR="114300" simplePos="0" relativeHeight="251720704" behindDoc="0" locked="0" layoutInCell="1" allowOverlap="1" wp14:anchorId="06C6462C" wp14:editId="087905BB">
            <wp:simplePos x="0" y="0"/>
            <wp:positionH relativeFrom="page">
              <wp:posOffset>654200</wp:posOffset>
            </wp:positionH>
            <wp:positionV relativeFrom="paragraph">
              <wp:posOffset>31115</wp:posOffset>
            </wp:positionV>
            <wp:extent cx="6647815" cy="6738620"/>
            <wp:effectExtent l="0" t="0" r="635" b="508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7815" cy="6738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34449DA6" wp14:editId="541CBD92">
                <wp:simplePos x="0" y="0"/>
                <wp:positionH relativeFrom="column">
                  <wp:posOffset>-482493</wp:posOffset>
                </wp:positionH>
                <wp:positionV relativeFrom="paragraph">
                  <wp:posOffset>6888227</wp:posOffset>
                </wp:positionV>
                <wp:extent cx="59436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D89B7F" w14:textId="3B983481" w:rsidR="00562AD1" w:rsidRPr="00C70259" w:rsidRDefault="00562AD1" w:rsidP="00C70259">
                            <w:pPr>
                              <w:pStyle w:val="Caption"/>
                              <w:rPr>
                                <w:noProof/>
                              </w:rPr>
                            </w:pPr>
                            <w:bookmarkStart w:id="61" w:name="_Toc16668067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rPr>
                                <w:lang w:val="vi-VN"/>
                              </w:rPr>
                              <w:t xml:space="preserve"> Service Web Server tại HCM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49DA6" id="Text Box 68" o:spid="_x0000_s1037" type="#_x0000_t202" style="position:absolute;left:0;text-align:left;margin-left:-38pt;margin-top:542.4pt;width:468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LrLwIAAGc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" stroked="f">
                <v:textbox style="mso-fit-shape-to-text:t" inset="0,0,0,0">
                  <w:txbxContent>
                    <w:p w14:paraId="58D89B7F" w14:textId="3B983481" w:rsidR="00562AD1" w:rsidRPr="00C70259" w:rsidRDefault="00562AD1" w:rsidP="00C70259">
                      <w:pPr>
                        <w:pStyle w:val="Caption"/>
                        <w:rPr>
                          <w:noProof/>
                        </w:rPr>
                      </w:pPr>
                      <w:bookmarkStart w:id="62" w:name="_Toc16668067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rPr>
                          <w:lang w:val="vi-VN"/>
                        </w:rPr>
                        <w:t xml:space="preserve"> Service Web Server tại HCM</w:t>
                      </w:r>
                      <w:bookmarkEnd w:id="62"/>
                    </w:p>
                  </w:txbxContent>
                </v:textbox>
                <w10:wrap type="topAndBottom"/>
              </v:shape>
            </w:pict>
          </mc:Fallback>
        </mc:AlternateContent>
      </w:r>
    </w:p>
    <w:p w14:paraId="331CB6CF" w14:textId="79926715" w:rsidR="00706579" w:rsidRDefault="00706579" w:rsidP="00013953">
      <w:pPr>
        <w:pStyle w:val="Nidungvnbn"/>
      </w:pPr>
    </w:p>
    <w:p w14:paraId="0DB8E87F" w14:textId="24E253F2" w:rsidR="00706579" w:rsidRDefault="00565ED0" w:rsidP="00565ED0">
      <w:pPr>
        <w:pStyle w:val="Nidungvnbn"/>
        <w:ind w:firstLine="0"/>
      </w:pPr>
      <w:r w:rsidRPr="00015B56">
        <w:rPr>
          <w:noProof/>
        </w:rPr>
        <w:lastRenderedPageBreak/>
        <w:drawing>
          <wp:anchor distT="0" distB="0" distL="114300" distR="114300" simplePos="0" relativeHeight="251722752" behindDoc="0" locked="0" layoutInCell="1" allowOverlap="1" wp14:anchorId="5E1262A6" wp14:editId="467CB0FB">
            <wp:simplePos x="0" y="0"/>
            <wp:positionH relativeFrom="page">
              <wp:posOffset>544067</wp:posOffset>
            </wp:positionH>
            <wp:positionV relativeFrom="paragraph">
              <wp:posOffset>0</wp:posOffset>
            </wp:positionV>
            <wp:extent cx="6754495" cy="6807835"/>
            <wp:effectExtent l="0" t="0" r="825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54495" cy="68078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5216" behindDoc="0" locked="0" layoutInCell="1" allowOverlap="1" wp14:anchorId="5A968388" wp14:editId="260AA8E1">
                <wp:simplePos x="0" y="0"/>
                <wp:positionH relativeFrom="column">
                  <wp:posOffset>-434006</wp:posOffset>
                </wp:positionH>
                <wp:positionV relativeFrom="paragraph">
                  <wp:posOffset>6930008</wp:posOffset>
                </wp:positionV>
                <wp:extent cx="59436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0A5009" w14:textId="5A203715" w:rsidR="00562AD1" w:rsidRPr="006C1F33" w:rsidRDefault="00562AD1" w:rsidP="00C70259">
                            <w:pPr>
                              <w:pStyle w:val="Caption"/>
                              <w:rPr>
                                <w:noProof/>
                              </w:rPr>
                            </w:pPr>
                            <w:bookmarkStart w:id="63" w:name="_Toc16668067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11</w:t>
                            </w:r>
                            <w:r>
                              <w:fldChar w:fldCharType="end"/>
                            </w:r>
                            <w:r>
                              <w:t xml:space="preserve"> Code index.html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8388" id="Text Box 69" o:spid="_x0000_s1038" type="#_x0000_t202" style="position:absolute;left:0;text-align:left;margin-left:-34.15pt;margin-top:545.6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g5lMAIAAGc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48wK&#10;QxrtVBfYZ+gYuYif1vmc0raOEkNHftJ58HtyRthdhSZ+CRCjODF9vrIbq0ly3t59vJmNKSQpNru5&#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" stroked="f">
                <v:textbox style="mso-fit-shape-to-text:t" inset="0,0,0,0">
                  <w:txbxContent>
                    <w:p w14:paraId="0F0A5009" w14:textId="5A203715" w:rsidR="00562AD1" w:rsidRPr="006C1F33" w:rsidRDefault="00562AD1" w:rsidP="00C70259">
                      <w:pPr>
                        <w:pStyle w:val="Caption"/>
                        <w:rPr>
                          <w:noProof/>
                        </w:rPr>
                      </w:pPr>
                      <w:bookmarkStart w:id="64" w:name="_Toc16668067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11</w:t>
                      </w:r>
                      <w:r>
                        <w:fldChar w:fldCharType="end"/>
                      </w:r>
                      <w:r>
                        <w:t xml:space="preserve"> Code index.html</w:t>
                      </w:r>
                      <w:bookmarkEnd w:id="64"/>
                    </w:p>
                  </w:txbxContent>
                </v:textbox>
                <w10:wrap type="topAndBottom"/>
              </v:shape>
            </w:pict>
          </mc:Fallback>
        </mc:AlternateContent>
      </w:r>
    </w:p>
    <w:p w14:paraId="4C431A50" w14:textId="556A360E" w:rsidR="00706579" w:rsidRDefault="00565ED0" w:rsidP="00013953">
      <w:pPr>
        <w:pStyle w:val="Nidungvnbn"/>
      </w:pPr>
      <w:r>
        <w:rPr>
          <w:noProof/>
        </w:rPr>
        <w:lastRenderedPageBreak/>
        <mc:AlternateContent>
          <mc:Choice Requires="wps">
            <w:drawing>
              <wp:anchor distT="0" distB="0" distL="114300" distR="114300" simplePos="0" relativeHeight="251787264" behindDoc="0" locked="0" layoutInCell="1" allowOverlap="1" wp14:anchorId="1A90A486" wp14:editId="6B21D7A9">
                <wp:simplePos x="0" y="0"/>
                <wp:positionH relativeFrom="column">
                  <wp:posOffset>-442635</wp:posOffset>
                </wp:positionH>
                <wp:positionV relativeFrom="paragraph">
                  <wp:posOffset>6663826</wp:posOffset>
                </wp:positionV>
                <wp:extent cx="59436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508BD6" w14:textId="41BC1E44" w:rsidR="00562AD1" w:rsidRPr="00C70259" w:rsidRDefault="00562AD1" w:rsidP="00C70259">
                            <w:pPr>
                              <w:pStyle w:val="Caption"/>
                              <w:rPr>
                                <w:noProof/>
                                <w:lang w:val="vi-VN"/>
                              </w:rPr>
                            </w:pPr>
                            <w:bookmarkStart w:id="65" w:name="_Toc16668067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12</w:t>
                            </w:r>
                            <w:r>
                              <w:fldChar w:fldCharType="end"/>
                            </w:r>
                            <w:r>
                              <w:t xml:space="preserve"> Giao </w:t>
                            </w:r>
                            <w:r>
                              <w:rPr>
                                <w:lang w:val="vi-VN"/>
                              </w:rPr>
                              <w:t>diện Web</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A486" id="Text Box 70" o:spid="_x0000_s1039" type="#_x0000_t202" style="position:absolute;left:0;text-align:left;margin-left:-34.85pt;margin-top:524.7pt;width:468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" stroked="f">
                <v:textbox style="mso-fit-shape-to-text:t" inset="0,0,0,0">
                  <w:txbxContent>
                    <w:p w14:paraId="0B508BD6" w14:textId="41BC1E44" w:rsidR="00562AD1" w:rsidRPr="00C70259" w:rsidRDefault="00562AD1" w:rsidP="00C70259">
                      <w:pPr>
                        <w:pStyle w:val="Caption"/>
                        <w:rPr>
                          <w:noProof/>
                          <w:lang w:val="vi-VN"/>
                        </w:rPr>
                      </w:pPr>
                      <w:bookmarkStart w:id="66" w:name="_Toc16668067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12</w:t>
                      </w:r>
                      <w:r>
                        <w:fldChar w:fldCharType="end"/>
                      </w:r>
                      <w:r>
                        <w:t xml:space="preserve"> Giao </w:t>
                      </w:r>
                      <w:r>
                        <w:rPr>
                          <w:lang w:val="vi-VN"/>
                        </w:rPr>
                        <w:t>diện Web</w:t>
                      </w:r>
                      <w:bookmarkEnd w:id="66"/>
                    </w:p>
                  </w:txbxContent>
                </v:textbox>
                <w10:wrap type="topAndBottom"/>
              </v:shape>
            </w:pict>
          </mc:Fallback>
        </mc:AlternateContent>
      </w:r>
      <w:r w:rsidR="00706579" w:rsidRPr="00416FB2">
        <w:rPr>
          <w:noProof/>
        </w:rPr>
        <w:drawing>
          <wp:anchor distT="0" distB="0" distL="114300" distR="114300" simplePos="0" relativeHeight="251724800" behindDoc="0" locked="0" layoutInCell="1" allowOverlap="1" wp14:anchorId="3AD18F82" wp14:editId="0287F231">
            <wp:simplePos x="0" y="0"/>
            <wp:positionH relativeFrom="page">
              <wp:posOffset>649803</wp:posOffset>
            </wp:positionH>
            <wp:positionV relativeFrom="paragraph">
              <wp:posOffset>92</wp:posOffset>
            </wp:positionV>
            <wp:extent cx="6482080" cy="653796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82080" cy="6537960"/>
                    </a:xfrm>
                    <a:prstGeom prst="rect">
                      <a:avLst/>
                    </a:prstGeom>
                  </pic:spPr>
                </pic:pic>
              </a:graphicData>
            </a:graphic>
            <wp14:sizeRelH relativeFrom="margin">
              <wp14:pctWidth>0</wp14:pctWidth>
            </wp14:sizeRelH>
            <wp14:sizeRelV relativeFrom="margin">
              <wp14:pctHeight>0</wp14:pctHeight>
            </wp14:sizeRelV>
          </wp:anchor>
        </w:drawing>
      </w:r>
    </w:p>
    <w:p w14:paraId="6C660F92" w14:textId="00650025" w:rsidR="000A2239" w:rsidRPr="00CC077B" w:rsidRDefault="000A2239" w:rsidP="00565ED0">
      <w:pPr>
        <w:pStyle w:val="Nidungvnbn"/>
        <w:ind w:firstLine="0"/>
      </w:pPr>
    </w:p>
    <w:p w14:paraId="09EC5910" w14:textId="103E4FC3" w:rsidR="00B87066" w:rsidRPr="00013953" w:rsidRDefault="00565ED0" w:rsidP="00013953">
      <w:pPr>
        <w:pStyle w:val="Heading3"/>
      </w:pPr>
      <w:bookmarkStart w:id="67" w:name="_Toc166680721"/>
      <w:r w:rsidRPr="00FE231B">
        <w:rPr>
          <w:noProof/>
        </w:rPr>
        <w:lastRenderedPageBreak/>
        <w:drawing>
          <wp:anchor distT="0" distB="0" distL="114300" distR="114300" simplePos="0" relativeHeight="251726848" behindDoc="0" locked="0" layoutInCell="1" allowOverlap="1" wp14:anchorId="30EC5F24" wp14:editId="1A6C5AF6">
            <wp:simplePos x="0" y="0"/>
            <wp:positionH relativeFrom="page">
              <wp:posOffset>1151890</wp:posOffset>
            </wp:positionH>
            <wp:positionV relativeFrom="paragraph">
              <wp:posOffset>387985</wp:posOffset>
            </wp:positionV>
            <wp:extent cx="6191885" cy="62363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91885" cy="6236335"/>
                    </a:xfrm>
                    <a:prstGeom prst="rect">
                      <a:avLst/>
                    </a:prstGeom>
                  </pic:spPr>
                </pic:pic>
              </a:graphicData>
            </a:graphic>
            <wp14:sizeRelH relativeFrom="margin">
              <wp14:pctWidth>0</wp14:pctWidth>
            </wp14:sizeRelH>
            <wp14:sizeRelV relativeFrom="margin">
              <wp14:pctHeight>0</wp14:pctHeight>
            </wp14:sizeRelV>
          </wp:anchor>
        </w:drawing>
      </w:r>
      <w:r w:rsidR="00BC73F0" w:rsidRPr="00013953">
        <w:t xml:space="preserve"> FTP Server</w:t>
      </w:r>
      <w:bookmarkEnd w:id="67"/>
    </w:p>
    <w:p w14:paraId="309ACD8F" w14:textId="51359913" w:rsidR="000A2239" w:rsidRPr="00CC077B" w:rsidRDefault="00942EC9" w:rsidP="00013953">
      <w:pPr>
        <w:pStyle w:val="Nidungvnbn"/>
      </w:pPr>
      <w:r>
        <w:rPr>
          <w:noProof/>
        </w:rPr>
        <mc:AlternateContent>
          <mc:Choice Requires="wps">
            <w:drawing>
              <wp:anchor distT="0" distB="0" distL="114300" distR="114300" simplePos="0" relativeHeight="251789312" behindDoc="0" locked="0" layoutInCell="1" allowOverlap="1" wp14:anchorId="680A4DEE" wp14:editId="69A025D5">
                <wp:simplePos x="0" y="0"/>
                <wp:positionH relativeFrom="column">
                  <wp:posOffset>-108585</wp:posOffset>
                </wp:positionH>
                <wp:positionV relativeFrom="paragraph">
                  <wp:posOffset>6412230</wp:posOffset>
                </wp:positionV>
                <wp:extent cx="59436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8F0A84" w14:textId="3DD00B1D" w:rsidR="00562AD1" w:rsidRPr="00942EC9" w:rsidRDefault="00562AD1" w:rsidP="00942EC9">
                            <w:pPr>
                              <w:pStyle w:val="Caption"/>
                              <w:rPr>
                                <w:noProof/>
                              </w:rPr>
                            </w:pPr>
                            <w:bookmarkStart w:id="68" w:name="_Toc16668067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13</w:t>
                            </w:r>
                            <w:r>
                              <w:fldChar w:fldCharType="end"/>
                            </w:r>
                            <w:r>
                              <w:rPr>
                                <w:lang w:val="vi-VN"/>
                              </w:rPr>
                              <w:t xml:space="preserve"> </w:t>
                            </w:r>
                            <w:r>
                              <w:t>Config FPT Server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A4DEE" id="Text Box 75" o:spid="_x0000_s1040" type="#_x0000_t202" style="position:absolute;left:0;text-align:left;margin-left:-8.55pt;margin-top:504.9pt;width:468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" stroked="f">
                <v:textbox style="mso-fit-shape-to-text:t" inset="0,0,0,0">
                  <w:txbxContent>
                    <w:p w14:paraId="108F0A84" w14:textId="3DD00B1D" w:rsidR="00562AD1" w:rsidRPr="00942EC9" w:rsidRDefault="00562AD1" w:rsidP="00942EC9">
                      <w:pPr>
                        <w:pStyle w:val="Caption"/>
                        <w:rPr>
                          <w:noProof/>
                        </w:rPr>
                      </w:pPr>
                      <w:bookmarkStart w:id="69" w:name="_Toc16668067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13</w:t>
                      </w:r>
                      <w:r>
                        <w:fldChar w:fldCharType="end"/>
                      </w:r>
                      <w:r>
                        <w:rPr>
                          <w:lang w:val="vi-VN"/>
                        </w:rPr>
                        <w:t xml:space="preserve"> </w:t>
                      </w:r>
                      <w:r>
                        <w:t>Config FPT Server</w:t>
                      </w:r>
                      <w:bookmarkEnd w:id="69"/>
                    </w:p>
                  </w:txbxContent>
                </v:textbox>
                <w10:wrap type="topAndBottom"/>
              </v:shape>
            </w:pict>
          </mc:Fallback>
        </mc:AlternateContent>
      </w:r>
    </w:p>
    <w:p w14:paraId="0FFCB1A5" w14:textId="7E8E4388" w:rsidR="008A331B" w:rsidRPr="00CC077B" w:rsidRDefault="008A331B" w:rsidP="00013953">
      <w:pPr>
        <w:pStyle w:val="Nidungvnbn"/>
      </w:pPr>
    </w:p>
    <w:p w14:paraId="4B43CC05" w14:textId="69E37220" w:rsidR="00706579" w:rsidRPr="00CC077B" w:rsidRDefault="00565ED0" w:rsidP="00565ED0">
      <w:pPr>
        <w:pStyle w:val="Nidungvnbn"/>
        <w:ind w:firstLine="0"/>
      </w:pPr>
      <w:r>
        <w:rPr>
          <w:noProof/>
        </w:rPr>
        <w:lastRenderedPageBreak/>
        <mc:AlternateContent>
          <mc:Choice Requires="wps">
            <w:drawing>
              <wp:anchor distT="0" distB="0" distL="114300" distR="114300" simplePos="0" relativeHeight="251791360" behindDoc="0" locked="0" layoutInCell="1" allowOverlap="1" wp14:anchorId="10090EBE" wp14:editId="451EC553">
                <wp:simplePos x="0" y="0"/>
                <wp:positionH relativeFrom="column">
                  <wp:posOffset>-368340</wp:posOffset>
                </wp:positionH>
                <wp:positionV relativeFrom="paragraph">
                  <wp:posOffset>6845942</wp:posOffset>
                </wp:positionV>
                <wp:extent cx="59436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5DC451" w14:textId="5334EDBC" w:rsidR="00562AD1" w:rsidRPr="00B92857" w:rsidRDefault="00562AD1" w:rsidP="00942EC9">
                            <w:pPr>
                              <w:pStyle w:val="Caption"/>
                              <w:rPr>
                                <w:noProof/>
                              </w:rPr>
                            </w:pPr>
                            <w:bookmarkStart w:id="70" w:name="_Toc16668067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14</w:t>
                            </w:r>
                            <w:r>
                              <w:fldChar w:fldCharType="end"/>
                            </w:r>
                            <w:r>
                              <w:t xml:space="preserve"> Service FPT Server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90EBE" id="Text Box 76" o:spid="_x0000_s1041" type="#_x0000_t202" style="position:absolute;left:0;text-align:left;margin-left:-29pt;margin-top:539.05pt;width:46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" stroked="f">
                <v:textbox style="mso-fit-shape-to-text:t" inset="0,0,0,0">
                  <w:txbxContent>
                    <w:p w14:paraId="0E5DC451" w14:textId="5334EDBC" w:rsidR="00562AD1" w:rsidRPr="00B92857" w:rsidRDefault="00562AD1" w:rsidP="00942EC9">
                      <w:pPr>
                        <w:pStyle w:val="Caption"/>
                        <w:rPr>
                          <w:noProof/>
                        </w:rPr>
                      </w:pPr>
                      <w:bookmarkStart w:id="71" w:name="_Toc16668067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14</w:t>
                      </w:r>
                      <w:r>
                        <w:fldChar w:fldCharType="end"/>
                      </w:r>
                      <w:r>
                        <w:t xml:space="preserve"> Service FPT Server</w:t>
                      </w:r>
                      <w:bookmarkEnd w:id="71"/>
                    </w:p>
                  </w:txbxContent>
                </v:textbox>
                <w10:wrap type="topAndBottom"/>
              </v:shape>
            </w:pict>
          </mc:Fallback>
        </mc:AlternateContent>
      </w:r>
      <w:r w:rsidRPr="00FE231B">
        <w:rPr>
          <w:noProof/>
        </w:rPr>
        <w:drawing>
          <wp:anchor distT="0" distB="0" distL="114300" distR="114300" simplePos="0" relativeHeight="251728896" behindDoc="0" locked="0" layoutInCell="1" allowOverlap="1" wp14:anchorId="69EFA89C" wp14:editId="35D91A23">
            <wp:simplePos x="0" y="0"/>
            <wp:positionH relativeFrom="page">
              <wp:posOffset>607060</wp:posOffset>
            </wp:positionH>
            <wp:positionV relativeFrom="paragraph">
              <wp:posOffset>0</wp:posOffset>
            </wp:positionV>
            <wp:extent cx="6567170" cy="6681470"/>
            <wp:effectExtent l="0" t="0" r="508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67170" cy="6681470"/>
                    </a:xfrm>
                    <a:prstGeom prst="rect">
                      <a:avLst/>
                    </a:prstGeom>
                  </pic:spPr>
                </pic:pic>
              </a:graphicData>
            </a:graphic>
            <wp14:sizeRelH relativeFrom="margin">
              <wp14:pctWidth>0</wp14:pctWidth>
            </wp14:sizeRelH>
            <wp14:sizeRelV relativeFrom="margin">
              <wp14:pctHeight>0</wp14:pctHeight>
            </wp14:sizeRelV>
          </wp:anchor>
        </w:drawing>
      </w:r>
    </w:p>
    <w:p w14:paraId="5FF01C32" w14:textId="29B6EE5F" w:rsidR="00706579" w:rsidRDefault="00706579" w:rsidP="00942EC9">
      <w:pPr>
        <w:pStyle w:val="Nidungvnbn"/>
      </w:pPr>
    </w:p>
    <w:p w14:paraId="19DD4448" w14:textId="056A6FA0" w:rsidR="00706579" w:rsidRDefault="00BD0388" w:rsidP="00565ED0">
      <w:pPr>
        <w:pStyle w:val="Nidungvnbn"/>
      </w:pPr>
      <w:r w:rsidRPr="00650D28">
        <w:rPr>
          <w:noProof/>
        </w:rPr>
        <w:lastRenderedPageBreak/>
        <w:drawing>
          <wp:anchor distT="0" distB="0" distL="114300" distR="114300" simplePos="0" relativeHeight="251730944" behindDoc="0" locked="0" layoutInCell="1" allowOverlap="1" wp14:anchorId="48298756" wp14:editId="0309C194">
            <wp:simplePos x="0" y="0"/>
            <wp:positionH relativeFrom="page">
              <wp:posOffset>660084</wp:posOffset>
            </wp:positionH>
            <wp:positionV relativeFrom="paragraph">
              <wp:posOffset>0</wp:posOffset>
            </wp:positionV>
            <wp:extent cx="6596380" cy="66389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96380" cy="6638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6706C29C" wp14:editId="50212831">
                <wp:simplePos x="0" y="0"/>
                <wp:positionH relativeFrom="column">
                  <wp:posOffset>-397851</wp:posOffset>
                </wp:positionH>
                <wp:positionV relativeFrom="paragraph">
                  <wp:posOffset>6734494</wp:posOffset>
                </wp:positionV>
                <wp:extent cx="59436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B669CD" w14:textId="7B3A4F71" w:rsidR="00562AD1" w:rsidRPr="0089657C" w:rsidRDefault="00562AD1" w:rsidP="00942EC9">
                            <w:pPr>
                              <w:pStyle w:val="Caption"/>
                              <w:rPr>
                                <w:noProof/>
                              </w:rPr>
                            </w:pPr>
                            <w:bookmarkStart w:id="72" w:name="_Toc16668067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15</w:t>
                            </w:r>
                            <w:r>
                              <w:fldChar w:fldCharType="end"/>
                            </w:r>
                            <w:r>
                              <w:t xml:space="preserve"> </w:t>
                            </w:r>
                            <w:r>
                              <w:rPr>
                                <w:lang w:val="vi-VN"/>
                              </w:rPr>
                              <w:t>Tạo file demo.txt trên PC P.</w:t>
                            </w:r>
                            <w:r>
                              <w:t>KyThuat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6C29C" id="Text Box 77" o:spid="_x0000_s1042" type="#_x0000_t202" style="position:absolute;left:0;text-align:left;margin-left:-31.35pt;margin-top:530.3pt;width:46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deq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" stroked="f">
                <v:textbox style="mso-fit-shape-to-text:t" inset="0,0,0,0">
                  <w:txbxContent>
                    <w:p w14:paraId="03B669CD" w14:textId="7B3A4F71" w:rsidR="00562AD1" w:rsidRPr="0089657C" w:rsidRDefault="00562AD1" w:rsidP="00942EC9">
                      <w:pPr>
                        <w:pStyle w:val="Caption"/>
                        <w:rPr>
                          <w:noProof/>
                        </w:rPr>
                      </w:pPr>
                      <w:bookmarkStart w:id="73" w:name="_Toc16668067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15</w:t>
                      </w:r>
                      <w:r>
                        <w:fldChar w:fldCharType="end"/>
                      </w:r>
                      <w:r>
                        <w:t xml:space="preserve"> </w:t>
                      </w:r>
                      <w:r>
                        <w:rPr>
                          <w:lang w:val="vi-VN"/>
                        </w:rPr>
                        <w:t>Tạo file demo.txt trên PC P.</w:t>
                      </w:r>
                      <w:r>
                        <w:t>KyThuat</w:t>
                      </w:r>
                      <w:bookmarkEnd w:id="73"/>
                    </w:p>
                  </w:txbxContent>
                </v:textbox>
                <w10:wrap type="topAndBottom"/>
              </v:shape>
            </w:pict>
          </mc:Fallback>
        </mc:AlternateContent>
      </w:r>
    </w:p>
    <w:p w14:paraId="0FC9A55F" w14:textId="60DA8CB2" w:rsidR="00706579" w:rsidRDefault="00706579" w:rsidP="00013953">
      <w:pPr>
        <w:pStyle w:val="Nidungvnbn"/>
      </w:pPr>
    </w:p>
    <w:p w14:paraId="146C9C50" w14:textId="3D78F2C2" w:rsidR="00706579" w:rsidRDefault="00BD0388" w:rsidP="00BD0388">
      <w:pPr>
        <w:pStyle w:val="Nidungvnbn"/>
        <w:ind w:firstLine="0"/>
      </w:pPr>
      <w:r>
        <w:rPr>
          <w:noProof/>
        </w:rPr>
        <w:lastRenderedPageBreak/>
        <mc:AlternateContent>
          <mc:Choice Requires="wps">
            <w:drawing>
              <wp:anchor distT="0" distB="0" distL="114300" distR="114300" simplePos="0" relativeHeight="251795456" behindDoc="0" locked="0" layoutInCell="1" allowOverlap="1" wp14:anchorId="41EA4DA7" wp14:editId="04C53F87">
                <wp:simplePos x="0" y="0"/>
                <wp:positionH relativeFrom="column">
                  <wp:posOffset>-281794</wp:posOffset>
                </wp:positionH>
                <wp:positionV relativeFrom="paragraph">
                  <wp:posOffset>6835162</wp:posOffset>
                </wp:positionV>
                <wp:extent cx="59436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D42B3A" w14:textId="61D24EBF" w:rsidR="00562AD1" w:rsidRPr="0089657C" w:rsidRDefault="00562AD1" w:rsidP="0089657C">
                            <w:pPr>
                              <w:pStyle w:val="Caption"/>
                              <w:rPr>
                                <w:noProof/>
                              </w:rPr>
                            </w:pPr>
                            <w:bookmarkStart w:id="74" w:name="_Toc16668067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16</w:t>
                            </w:r>
                            <w:r>
                              <w:fldChar w:fldCharType="end"/>
                            </w:r>
                            <w:r>
                              <w:t xml:space="preserve"> File demo.txt tr</w:t>
                            </w:r>
                            <w:r>
                              <w:rPr>
                                <w:lang w:val="vi-VN"/>
                              </w:rPr>
                              <w:t>ên PC P.KyThuat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A4DA7" id="Text Box 78" o:spid="_x0000_s1043" type="#_x0000_t202" style="position:absolute;left:0;text-align:left;margin-left:-22.2pt;margin-top:538.2pt;width:46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8i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" stroked="f">
                <v:textbox style="mso-fit-shape-to-text:t" inset="0,0,0,0">
                  <w:txbxContent>
                    <w:p w14:paraId="0DD42B3A" w14:textId="61D24EBF" w:rsidR="00562AD1" w:rsidRPr="0089657C" w:rsidRDefault="00562AD1" w:rsidP="0089657C">
                      <w:pPr>
                        <w:pStyle w:val="Caption"/>
                        <w:rPr>
                          <w:noProof/>
                        </w:rPr>
                      </w:pPr>
                      <w:bookmarkStart w:id="75" w:name="_Toc16668067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16</w:t>
                      </w:r>
                      <w:r>
                        <w:fldChar w:fldCharType="end"/>
                      </w:r>
                      <w:r>
                        <w:t xml:space="preserve"> File demo.txt tr</w:t>
                      </w:r>
                      <w:r>
                        <w:rPr>
                          <w:lang w:val="vi-VN"/>
                        </w:rPr>
                        <w:t>ên PC P.KyThuat</w:t>
                      </w:r>
                      <w:bookmarkEnd w:id="75"/>
                    </w:p>
                  </w:txbxContent>
                </v:textbox>
                <w10:wrap type="topAndBottom"/>
              </v:shape>
            </w:pict>
          </mc:Fallback>
        </mc:AlternateContent>
      </w:r>
      <w:r w:rsidRPr="00650D28">
        <w:rPr>
          <w:noProof/>
        </w:rPr>
        <w:drawing>
          <wp:anchor distT="0" distB="0" distL="114300" distR="114300" simplePos="0" relativeHeight="251732992" behindDoc="0" locked="0" layoutInCell="1" allowOverlap="1" wp14:anchorId="74F58543" wp14:editId="2EAEE3F9">
            <wp:simplePos x="0" y="0"/>
            <wp:positionH relativeFrom="page">
              <wp:posOffset>660400</wp:posOffset>
            </wp:positionH>
            <wp:positionV relativeFrom="paragraph">
              <wp:posOffset>0</wp:posOffset>
            </wp:positionV>
            <wp:extent cx="6659245" cy="6712585"/>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59245" cy="6712585"/>
                    </a:xfrm>
                    <a:prstGeom prst="rect">
                      <a:avLst/>
                    </a:prstGeom>
                  </pic:spPr>
                </pic:pic>
              </a:graphicData>
            </a:graphic>
            <wp14:sizeRelH relativeFrom="margin">
              <wp14:pctWidth>0</wp14:pctWidth>
            </wp14:sizeRelH>
            <wp14:sizeRelV relativeFrom="margin">
              <wp14:pctHeight>0</wp14:pctHeight>
            </wp14:sizeRelV>
          </wp:anchor>
        </w:drawing>
      </w:r>
    </w:p>
    <w:p w14:paraId="50A64DD6" w14:textId="3F5A0AF0" w:rsidR="00706579" w:rsidRDefault="00706579" w:rsidP="00BD0388">
      <w:pPr>
        <w:pStyle w:val="Nidungvnbn"/>
        <w:ind w:firstLine="0"/>
      </w:pPr>
    </w:p>
    <w:p w14:paraId="18266A4F" w14:textId="5F82CBEB" w:rsidR="00706579" w:rsidRDefault="00BD0388" w:rsidP="00013953">
      <w:pPr>
        <w:pStyle w:val="Nidungvnbn"/>
      </w:pPr>
      <w:r>
        <w:rPr>
          <w:noProof/>
        </w:rPr>
        <w:lastRenderedPageBreak/>
        <mc:AlternateContent>
          <mc:Choice Requires="wps">
            <w:drawing>
              <wp:anchor distT="0" distB="0" distL="114300" distR="114300" simplePos="0" relativeHeight="251797504" behindDoc="0" locked="0" layoutInCell="1" allowOverlap="1" wp14:anchorId="1C660E33" wp14:editId="61E5A443">
                <wp:simplePos x="0" y="0"/>
                <wp:positionH relativeFrom="column">
                  <wp:posOffset>-257230</wp:posOffset>
                </wp:positionH>
                <wp:positionV relativeFrom="paragraph">
                  <wp:posOffset>6917389</wp:posOffset>
                </wp:positionV>
                <wp:extent cx="5943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7CA671" w14:textId="7C40161D" w:rsidR="00562AD1" w:rsidRPr="0089657C" w:rsidRDefault="00562AD1" w:rsidP="0089657C">
                            <w:pPr>
                              <w:pStyle w:val="Caption"/>
                              <w:rPr>
                                <w:noProof/>
                                <w:lang w:val="vi-VN"/>
                              </w:rPr>
                            </w:pPr>
                            <w:bookmarkStart w:id="76" w:name="_Toc16668067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17</w:t>
                            </w:r>
                            <w:r>
                              <w:fldChar w:fldCharType="end"/>
                            </w:r>
                            <w:r>
                              <w:t xml:space="preserve"> G</w:t>
                            </w:r>
                            <w:r>
                              <w:rPr>
                                <w:lang w:val="vi-VN"/>
                              </w:rPr>
                              <w:t>ửi file demo.txt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60E33" id="Text Box 79" o:spid="_x0000_s1044" type="#_x0000_t202" style="position:absolute;left:0;text-align:left;margin-left:-20.25pt;margin-top:544.7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" stroked="f">
                <v:textbox style="mso-fit-shape-to-text:t" inset="0,0,0,0">
                  <w:txbxContent>
                    <w:p w14:paraId="587CA671" w14:textId="7C40161D" w:rsidR="00562AD1" w:rsidRPr="0089657C" w:rsidRDefault="00562AD1" w:rsidP="0089657C">
                      <w:pPr>
                        <w:pStyle w:val="Caption"/>
                        <w:rPr>
                          <w:noProof/>
                          <w:lang w:val="vi-VN"/>
                        </w:rPr>
                      </w:pPr>
                      <w:bookmarkStart w:id="77" w:name="_Toc16668067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17</w:t>
                      </w:r>
                      <w:r>
                        <w:fldChar w:fldCharType="end"/>
                      </w:r>
                      <w:r>
                        <w:t xml:space="preserve"> G</w:t>
                      </w:r>
                      <w:r>
                        <w:rPr>
                          <w:lang w:val="vi-VN"/>
                        </w:rPr>
                        <w:t>ửi file demo.txt</w:t>
                      </w:r>
                      <w:bookmarkEnd w:id="77"/>
                    </w:p>
                  </w:txbxContent>
                </v:textbox>
                <w10:wrap type="topAndBottom"/>
              </v:shape>
            </w:pict>
          </mc:Fallback>
        </mc:AlternateContent>
      </w:r>
      <w:r w:rsidRPr="00B42B1D">
        <w:rPr>
          <w:noProof/>
        </w:rPr>
        <w:drawing>
          <wp:anchor distT="0" distB="0" distL="114300" distR="114300" simplePos="0" relativeHeight="251735040" behindDoc="0" locked="0" layoutInCell="1" allowOverlap="1" wp14:anchorId="2E41CF10" wp14:editId="183E1AD9">
            <wp:simplePos x="0" y="0"/>
            <wp:positionH relativeFrom="page">
              <wp:posOffset>623401</wp:posOffset>
            </wp:positionH>
            <wp:positionV relativeFrom="paragraph">
              <wp:posOffset>124</wp:posOffset>
            </wp:positionV>
            <wp:extent cx="6711950" cy="68338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711950" cy="6833870"/>
                    </a:xfrm>
                    <a:prstGeom prst="rect">
                      <a:avLst/>
                    </a:prstGeom>
                  </pic:spPr>
                </pic:pic>
              </a:graphicData>
            </a:graphic>
            <wp14:sizeRelH relativeFrom="margin">
              <wp14:pctWidth>0</wp14:pctWidth>
            </wp14:sizeRelH>
            <wp14:sizeRelV relativeFrom="margin">
              <wp14:pctHeight>0</wp14:pctHeight>
            </wp14:sizeRelV>
          </wp:anchor>
        </w:drawing>
      </w:r>
    </w:p>
    <w:p w14:paraId="6F730B36" w14:textId="0E63ABE8" w:rsidR="00706579" w:rsidRDefault="00706579" w:rsidP="00013953">
      <w:pPr>
        <w:pStyle w:val="Nidungvnbn"/>
      </w:pPr>
    </w:p>
    <w:p w14:paraId="79218A22" w14:textId="39F87B41" w:rsidR="00706579" w:rsidRDefault="00BD0388" w:rsidP="00BD0388">
      <w:pPr>
        <w:pStyle w:val="Nidungvnbn"/>
        <w:ind w:firstLine="0"/>
      </w:pPr>
      <w:r>
        <w:rPr>
          <w:noProof/>
        </w:rPr>
        <w:lastRenderedPageBreak/>
        <mc:AlternateContent>
          <mc:Choice Requires="wps">
            <w:drawing>
              <wp:anchor distT="0" distB="0" distL="114300" distR="114300" simplePos="0" relativeHeight="251799552" behindDoc="0" locked="0" layoutInCell="1" allowOverlap="1" wp14:anchorId="463D111B" wp14:editId="09B2D5A9">
                <wp:simplePos x="0" y="0"/>
                <wp:positionH relativeFrom="column">
                  <wp:posOffset>-435320</wp:posOffset>
                </wp:positionH>
                <wp:positionV relativeFrom="paragraph">
                  <wp:posOffset>2190926</wp:posOffset>
                </wp:positionV>
                <wp:extent cx="59436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0C6B15" w14:textId="328EB3A1" w:rsidR="00562AD1" w:rsidRPr="0089657C" w:rsidRDefault="00562AD1" w:rsidP="0089657C">
                            <w:pPr>
                              <w:pStyle w:val="Caption"/>
                              <w:rPr>
                                <w:noProof/>
                                <w:lang w:val="vi-VN"/>
                              </w:rPr>
                            </w:pPr>
                            <w:bookmarkStart w:id="78" w:name="_Toc16668067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18</w:t>
                            </w:r>
                            <w:r>
                              <w:fldChar w:fldCharType="end"/>
                            </w:r>
                            <w:r>
                              <w:rPr>
                                <w:lang w:val="vi-VN"/>
                              </w:rPr>
                              <w:t xml:space="preserve"> File demo.txt trên Server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D111B" id="Text Box 80" o:spid="_x0000_s1045" type="#_x0000_t202" style="position:absolute;left:0;text-align:left;margin-left:-34.3pt;margin-top:172.5pt;width:468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" stroked="f">
                <v:textbox style="mso-fit-shape-to-text:t" inset="0,0,0,0">
                  <w:txbxContent>
                    <w:p w14:paraId="3F0C6B15" w14:textId="328EB3A1" w:rsidR="00562AD1" w:rsidRPr="0089657C" w:rsidRDefault="00562AD1" w:rsidP="0089657C">
                      <w:pPr>
                        <w:pStyle w:val="Caption"/>
                        <w:rPr>
                          <w:noProof/>
                          <w:lang w:val="vi-VN"/>
                        </w:rPr>
                      </w:pPr>
                      <w:bookmarkStart w:id="79" w:name="_Toc16668067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18</w:t>
                      </w:r>
                      <w:r>
                        <w:fldChar w:fldCharType="end"/>
                      </w:r>
                      <w:r>
                        <w:rPr>
                          <w:lang w:val="vi-VN"/>
                        </w:rPr>
                        <w:t xml:space="preserve"> File demo.txt trên Server</w:t>
                      </w:r>
                      <w:bookmarkEnd w:id="79"/>
                    </w:p>
                  </w:txbxContent>
                </v:textbox>
                <w10:wrap type="topAndBottom"/>
              </v:shape>
            </w:pict>
          </mc:Fallback>
        </mc:AlternateContent>
      </w:r>
      <w:r w:rsidRPr="00B42B1D">
        <w:rPr>
          <w:noProof/>
        </w:rPr>
        <w:drawing>
          <wp:anchor distT="0" distB="0" distL="114300" distR="114300" simplePos="0" relativeHeight="251737088" behindDoc="0" locked="0" layoutInCell="1" allowOverlap="1" wp14:anchorId="22B1350E" wp14:editId="55279650">
            <wp:simplePos x="0" y="0"/>
            <wp:positionH relativeFrom="page">
              <wp:posOffset>1331599</wp:posOffset>
            </wp:positionH>
            <wp:positionV relativeFrom="paragraph">
              <wp:posOffset>334</wp:posOffset>
            </wp:positionV>
            <wp:extent cx="4814570" cy="1899285"/>
            <wp:effectExtent l="0" t="0" r="508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4570" cy="1899285"/>
                    </a:xfrm>
                    <a:prstGeom prst="rect">
                      <a:avLst/>
                    </a:prstGeom>
                  </pic:spPr>
                </pic:pic>
              </a:graphicData>
            </a:graphic>
            <wp14:sizeRelH relativeFrom="margin">
              <wp14:pctWidth>0</wp14:pctWidth>
            </wp14:sizeRelH>
            <wp14:sizeRelV relativeFrom="margin">
              <wp14:pctHeight>0</wp14:pctHeight>
            </wp14:sizeRelV>
          </wp:anchor>
        </w:drawing>
      </w:r>
    </w:p>
    <w:p w14:paraId="410FA85F" w14:textId="26286676" w:rsidR="00706579" w:rsidRDefault="00BD0388" w:rsidP="00BD0388">
      <w:pPr>
        <w:pStyle w:val="Nidungvnbn"/>
        <w:ind w:firstLine="0"/>
      </w:pPr>
      <w:r w:rsidRPr="00B42B1D">
        <w:rPr>
          <w:noProof/>
        </w:rPr>
        <w:drawing>
          <wp:anchor distT="0" distB="0" distL="114300" distR="114300" simplePos="0" relativeHeight="251739136" behindDoc="0" locked="0" layoutInCell="1" allowOverlap="1" wp14:anchorId="637991A4" wp14:editId="7C15BEAA">
            <wp:simplePos x="0" y="0"/>
            <wp:positionH relativeFrom="page">
              <wp:posOffset>1151890</wp:posOffset>
            </wp:positionH>
            <wp:positionV relativeFrom="paragraph">
              <wp:posOffset>746760</wp:posOffset>
            </wp:positionV>
            <wp:extent cx="4081780" cy="413829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1780" cy="4138295"/>
                    </a:xfrm>
                    <a:prstGeom prst="rect">
                      <a:avLst/>
                    </a:prstGeom>
                  </pic:spPr>
                </pic:pic>
              </a:graphicData>
            </a:graphic>
            <wp14:sizeRelH relativeFrom="margin">
              <wp14:pctWidth>0</wp14:pctWidth>
            </wp14:sizeRelH>
            <wp14:sizeRelV relativeFrom="margin">
              <wp14:pctHeight>0</wp14:pctHeight>
            </wp14:sizeRelV>
          </wp:anchor>
        </w:drawing>
      </w:r>
    </w:p>
    <w:p w14:paraId="0CE31403" w14:textId="5B821424" w:rsidR="00706579" w:rsidRDefault="00BD0388" w:rsidP="00BD0388">
      <w:pPr>
        <w:pStyle w:val="Nidungvnbn"/>
      </w:pPr>
      <w:r>
        <w:rPr>
          <w:noProof/>
        </w:rPr>
        <mc:AlternateContent>
          <mc:Choice Requires="wps">
            <w:drawing>
              <wp:anchor distT="0" distB="0" distL="114300" distR="114300" simplePos="0" relativeHeight="251801600" behindDoc="0" locked="0" layoutInCell="1" allowOverlap="1" wp14:anchorId="40139348" wp14:editId="46E070F5">
                <wp:simplePos x="0" y="0"/>
                <wp:positionH relativeFrom="column">
                  <wp:posOffset>-822813</wp:posOffset>
                </wp:positionH>
                <wp:positionV relativeFrom="paragraph">
                  <wp:posOffset>4417581</wp:posOffset>
                </wp:positionV>
                <wp:extent cx="59436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E06C3D" w14:textId="168F326F" w:rsidR="00562AD1" w:rsidRPr="007C46E6" w:rsidRDefault="00562AD1" w:rsidP="007C46E6">
                            <w:pPr>
                              <w:pStyle w:val="Caption"/>
                              <w:rPr>
                                <w:noProof/>
                              </w:rPr>
                            </w:pPr>
                            <w:bookmarkStart w:id="80" w:name="_Toc16668067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19</w:t>
                            </w:r>
                            <w:r>
                              <w:fldChar w:fldCharType="end"/>
                            </w:r>
                            <w:r>
                              <w:rPr>
                                <w:lang w:val="vi-VN"/>
                              </w:rPr>
                              <w:t xml:space="preserve"> PC P.Marketing </w:t>
                            </w:r>
                            <w:r>
                              <w:t>n</w:t>
                            </w:r>
                            <w:r>
                              <w:rPr>
                                <w:lang w:val="vi-VN"/>
                              </w:rPr>
                              <w:t>hận file demo.txt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39348" id="Text Box 81" o:spid="_x0000_s1046" type="#_x0000_t202" style="position:absolute;left:0;text-align:left;margin-left:-64.8pt;margin-top:347.85pt;width:468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P0LwIAAGcEAAAOAAAAZHJzL2Uyb0RvYy54bWysVMFu2zAMvQ/YPwi6L07SNei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" stroked="f">
                <v:textbox style="mso-fit-shape-to-text:t" inset="0,0,0,0">
                  <w:txbxContent>
                    <w:p w14:paraId="62E06C3D" w14:textId="168F326F" w:rsidR="00562AD1" w:rsidRPr="007C46E6" w:rsidRDefault="00562AD1" w:rsidP="007C46E6">
                      <w:pPr>
                        <w:pStyle w:val="Caption"/>
                        <w:rPr>
                          <w:noProof/>
                        </w:rPr>
                      </w:pPr>
                      <w:bookmarkStart w:id="81" w:name="_Toc16668067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19</w:t>
                      </w:r>
                      <w:r>
                        <w:fldChar w:fldCharType="end"/>
                      </w:r>
                      <w:r>
                        <w:rPr>
                          <w:lang w:val="vi-VN"/>
                        </w:rPr>
                        <w:t xml:space="preserve"> PC P.Marketing </w:t>
                      </w:r>
                      <w:r>
                        <w:t>n</w:t>
                      </w:r>
                      <w:r>
                        <w:rPr>
                          <w:lang w:val="vi-VN"/>
                        </w:rPr>
                        <w:t>hận file demo.txt</w:t>
                      </w:r>
                      <w:bookmarkEnd w:id="81"/>
                    </w:p>
                  </w:txbxContent>
                </v:textbox>
                <w10:wrap type="topAndBottom"/>
              </v:shape>
            </w:pict>
          </mc:Fallback>
        </mc:AlternateContent>
      </w:r>
    </w:p>
    <w:p w14:paraId="1ED976AA" w14:textId="5CD043FF" w:rsidR="00706579" w:rsidRPr="00CC077B" w:rsidRDefault="00BD0388" w:rsidP="00013953">
      <w:pPr>
        <w:pStyle w:val="Nidungvnbn"/>
      </w:pPr>
      <w:r>
        <w:rPr>
          <w:noProof/>
        </w:rPr>
        <w:lastRenderedPageBreak/>
        <mc:AlternateContent>
          <mc:Choice Requires="wps">
            <w:drawing>
              <wp:anchor distT="0" distB="0" distL="114300" distR="114300" simplePos="0" relativeHeight="251803648" behindDoc="0" locked="0" layoutInCell="1" allowOverlap="1" wp14:anchorId="386C27C6" wp14:editId="5E99C69D">
                <wp:simplePos x="0" y="0"/>
                <wp:positionH relativeFrom="column">
                  <wp:posOffset>-302616</wp:posOffset>
                </wp:positionH>
                <wp:positionV relativeFrom="paragraph">
                  <wp:posOffset>6807640</wp:posOffset>
                </wp:positionV>
                <wp:extent cx="59436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CD77D8" w14:textId="38C69BA9" w:rsidR="00562AD1" w:rsidRPr="007C46E6" w:rsidRDefault="00562AD1" w:rsidP="007C46E6">
                            <w:pPr>
                              <w:pStyle w:val="Caption"/>
                              <w:rPr>
                                <w:noProof/>
                              </w:rPr>
                            </w:pPr>
                            <w:bookmarkStart w:id="82" w:name="_Toc16668068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20</w:t>
                            </w:r>
                            <w:r>
                              <w:fldChar w:fldCharType="end"/>
                            </w:r>
                            <w:r>
                              <w:t xml:space="preserve"> File demo.txt tr</w:t>
                            </w:r>
                            <w:r>
                              <w:rPr>
                                <w:lang w:val="vi-VN"/>
                              </w:rPr>
                              <w:t>ên PC P.</w:t>
                            </w:r>
                            <w:r>
                              <w:t>Marketing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C27C6" id="Text Box 82" o:spid="_x0000_s1047" type="#_x0000_t202" style="position:absolute;left:0;text-align:left;margin-left:-23.85pt;margin-top:536.05pt;width:46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pLwIAAGc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bcmaF&#10;IY12qgvsM3SMXMRP63xOaVtHiaEjP+k8+D05I+yuQhO/BIhRnJg+X9mN1SQ5bz99vJmNKSQpNru5&#10;jT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" stroked="f">
                <v:textbox style="mso-fit-shape-to-text:t" inset="0,0,0,0">
                  <w:txbxContent>
                    <w:p w14:paraId="37CD77D8" w14:textId="38C69BA9" w:rsidR="00562AD1" w:rsidRPr="007C46E6" w:rsidRDefault="00562AD1" w:rsidP="007C46E6">
                      <w:pPr>
                        <w:pStyle w:val="Caption"/>
                        <w:rPr>
                          <w:noProof/>
                        </w:rPr>
                      </w:pPr>
                      <w:bookmarkStart w:id="83" w:name="_Toc16668068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20</w:t>
                      </w:r>
                      <w:r>
                        <w:fldChar w:fldCharType="end"/>
                      </w:r>
                      <w:r>
                        <w:t xml:space="preserve"> File demo.txt tr</w:t>
                      </w:r>
                      <w:r>
                        <w:rPr>
                          <w:lang w:val="vi-VN"/>
                        </w:rPr>
                        <w:t>ên PC P.</w:t>
                      </w:r>
                      <w:r>
                        <w:t>Marketing</w:t>
                      </w:r>
                      <w:bookmarkEnd w:id="83"/>
                    </w:p>
                  </w:txbxContent>
                </v:textbox>
                <w10:wrap type="topAndBottom"/>
              </v:shape>
            </w:pict>
          </mc:Fallback>
        </mc:AlternateContent>
      </w:r>
      <w:r w:rsidR="00706579" w:rsidRPr="00B32BA9">
        <w:rPr>
          <w:noProof/>
        </w:rPr>
        <w:drawing>
          <wp:anchor distT="0" distB="0" distL="114300" distR="114300" simplePos="0" relativeHeight="251741184" behindDoc="0" locked="0" layoutInCell="1" allowOverlap="1" wp14:anchorId="4A471D01" wp14:editId="10B966B7">
            <wp:simplePos x="0" y="0"/>
            <wp:positionH relativeFrom="page">
              <wp:posOffset>834870</wp:posOffset>
            </wp:positionH>
            <wp:positionV relativeFrom="paragraph">
              <wp:posOffset>0</wp:posOffset>
            </wp:positionV>
            <wp:extent cx="6532245" cy="6622415"/>
            <wp:effectExtent l="0" t="0" r="1905"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32245" cy="6622415"/>
                    </a:xfrm>
                    <a:prstGeom prst="rect">
                      <a:avLst/>
                    </a:prstGeom>
                  </pic:spPr>
                </pic:pic>
              </a:graphicData>
            </a:graphic>
            <wp14:sizeRelH relativeFrom="margin">
              <wp14:pctWidth>0</wp14:pctWidth>
            </wp14:sizeRelH>
            <wp14:sizeRelV relativeFrom="margin">
              <wp14:pctHeight>0</wp14:pctHeight>
            </wp14:sizeRelV>
          </wp:anchor>
        </w:drawing>
      </w:r>
    </w:p>
    <w:p w14:paraId="168F2A7B" w14:textId="0A469F09" w:rsidR="008A331B" w:rsidRPr="00CC077B" w:rsidRDefault="008A331B" w:rsidP="00BD0388">
      <w:pPr>
        <w:pStyle w:val="Nidungvnbn"/>
        <w:ind w:firstLine="0"/>
      </w:pPr>
    </w:p>
    <w:p w14:paraId="4180B3B3" w14:textId="7258AB45" w:rsidR="00B87066" w:rsidRPr="00CC077B" w:rsidRDefault="00BD0388" w:rsidP="00013953">
      <w:pPr>
        <w:pStyle w:val="Heading3"/>
      </w:pPr>
      <w:bookmarkStart w:id="84" w:name="_Toc166680722"/>
      <w:r>
        <w:rPr>
          <w:noProof/>
        </w:rPr>
        <w:lastRenderedPageBreak/>
        <mc:AlternateContent>
          <mc:Choice Requires="wps">
            <w:drawing>
              <wp:anchor distT="0" distB="0" distL="114300" distR="114300" simplePos="0" relativeHeight="251805696" behindDoc="0" locked="0" layoutInCell="1" allowOverlap="1" wp14:anchorId="2452D12D" wp14:editId="7D7DE56E">
                <wp:simplePos x="0" y="0"/>
                <wp:positionH relativeFrom="column">
                  <wp:posOffset>-349367</wp:posOffset>
                </wp:positionH>
                <wp:positionV relativeFrom="paragraph">
                  <wp:posOffset>6908878</wp:posOffset>
                </wp:positionV>
                <wp:extent cx="59436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57A8EA" w14:textId="6883B080" w:rsidR="00562AD1" w:rsidRPr="00AE0C14" w:rsidRDefault="00562AD1" w:rsidP="007C46E6">
                            <w:pPr>
                              <w:pStyle w:val="Caption"/>
                              <w:rPr>
                                <w:noProof/>
                              </w:rPr>
                            </w:pPr>
                            <w:bookmarkStart w:id="85" w:name="_Toc16668068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21</w:t>
                            </w:r>
                            <w:r>
                              <w:fldChar w:fldCharType="end"/>
                            </w:r>
                            <w:r>
                              <w:t xml:space="preserve">  Config Mail Server</w:t>
                            </w:r>
                            <w:bookmarkEnd w:id="8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2D12D" id="Text Box 83" o:spid="_x0000_s1048" type="#_x0000_t202" style="position:absolute;left:0;text-align:left;margin-left:-27.5pt;margin-top:544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inMAIAAGc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" stroked="f">
                <v:textbox style="mso-fit-shape-to-text:t" inset="0,0,0,0">
                  <w:txbxContent>
                    <w:p w14:paraId="3657A8EA" w14:textId="6883B080" w:rsidR="00562AD1" w:rsidRPr="00AE0C14" w:rsidRDefault="00562AD1" w:rsidP="007C46E6">
                      <w:pPr>
                        <w:pStyle w:val="Caption"/>
                        <w:rPr>
                          <w:noProof/>
                        </w:rPr>
                      </w:pPr>
                      <w:bookmarkStart w:id="86" w:name="_Toc16668068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21</w:t>
                      </w:r>
                      <w:r>
                        <w:fldChar w:fldCharType="end"/>
                      </w:r>
                      <w:r>
                        <w:t xml:space="preserve">  Config Mail Server</w:t>
                      </w:r>
                      <w:bookmarkEnd w:id="86"/>
                      <w:r>
                        <w:t xml:space="preserve"> </w:t>
                      </w:r>
                    </w:p>
                  </w:txbxContent>
                </v:textbox>
                <w10:wrap type="topAndBottom"/>
              </v:shape>
            </w:pict>
          </mc:Fallback>
        </mc:AlternateContent>
      </w:r>
      <w:r w:rsidRPr="00D0764B">
        <w:rPr>
          <w:noProof/>
        </w:rPr>
        <w:drawing>
          <wp:anchor distT="0" distB="0" distL="114300" distR="114300" simplePos="0" relativeHeight="251743232" behindDoc="0" locked="0" layoutInCell="1" allowOverlap="1" wp14:anchorId="665CB08C" wp14:editId="5F510962">
            <wp:simplePos x="0" y="0"/>
            <wp:positionH relativeFrom="page">
              <wp:posOffset>713105</wp:posOffset>
            </wp:positionH>
            <wp:positionV relativeFrom="paragraph">
              <wp:posOffset>372745</wp:posOffset>
            </wp:positionV>
            <wp:extent cx="6316345" cy="6421755"/>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16345" cy="6421755"/>
                    </a:xfrm>
                    <a:prstGeom prst="rect">
                      <a:avLst/>
                    </a:prstGeom>
                  </pic:spPr>
                </pic:pic>
              </a:graphicData>
            </a:graphic>
            <wp14:sizeRelH relativeFrom="margin">
              <wp14:pctWidth>0</wp14:pctWidth>
            </wp14:sizeRelH>
            <wp14:sizeRelV relativeFrom="margin">
              <wp14:pctHeight>0</wp14:pctHeight>
            </wp14:sizeRelV>
          </wp:anchor>
        </w:drawing>
      </w:r>
      <w:r w:rsidR="00EE139D" w:rsidRPr="00CC077B">
        <w:t xml:space="preserve"> Mail Server</w:t>
      </w:r>
      <w:bookmarkEnd w:id="84"/>
    </w:p>
    <w:p w14:paraId="4E74CE53" w14:textId="61CF8CC7" w:rsidR="008A331B" w:rsidRPr="00CC077B" w:rsidRDefault="008A331B" w:rsidP="00013953">
      <w:pPr>
        <w:pStyle w:val="Nidungvnbn"/>
      </w:pPr>
    </w:p>
    <w:p w14:paraId="63682E91" w14:textId="10D9E525" w:rsidR="00706579" w:rsidRDefault="00706579" w:rsidP="00BD0388">
      <w:pPr>
        <w:pStyle w:val="Nidungvnbn"/>
        <w:ind w:firstLine="0"/>
      </w:pPr>
    </w:p>
    <w:p w14:paraId="11AC1A6A" w14:textId="34F48F6B" w:rsidR="00706579" w:rsidRDefault="00BD0388" w:rsidP="00BD0388">
      <w:pPr>
        <w:pStyle w:val="Nidungvnbn"/>
      </w:pPr>
      <w:r>
        <w:rPr>
          <w:noProof/>
        </w:rPr>
        <w:lastRenderedPageBreak/>
        <mc:AlternateContent>
          <mc:Choice Requires="wps">
            <w:drawing>
              <wp:anchor distT="0" distB="0" distL="114300" distR="114300" simplePos="0" relativeHeight="251807744" behindDoc="0" locked="0" layoutInCell="1" allowOverlap="1" wp14:anchorId="60FF9171" wp14:editId="54B96AA4">
                <wp:simplePos x="0" y="0"/>
                <wp:positionH relativeFrom="column">
                  <wp:posOffset>-375920</wp:posOffset>
                </wp:positionH>
                <wp:positionV relativeFrom="paragraph">
                  <wp:posOffset>6935470</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4CECD7" w14:textId="1B499902" w:rsidR="00562AD1" w:rsidRPr="00133A5C" w:rsidRDefault="00562AD1" w:rsidP="007C46E6">
                            <w:pPr>
                              <w:pStyle w:val="Caption"/>
                              <w:rPr>
                                <w:noProof/>
                              </w:rPr>
                            </w:pPr>
                            <w:bookmarkStart w:id="87" w:name="_Toc16668068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22</w:t>
                            </w:r>
                            <w:r>
                              <w:fldChar w:fldCharType="end"/>
                            </w:r>
                            <w:r>
                              <w:t xml:space="preserve"> Service Mail Server HCM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F9171" id="Text Box 84" o:spid="_x0000_s1049" type="#_x0000_t202" style="position:absolute;left:0;text-align:left;margin-left:-29.6pt;margin-top:546.1pt;width:468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pJMAIAAGc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" stroked="f">
                <v:textbox style="mso-fit-shape-to-text:t" inset="0,0,0,0">
                  <w:txbxContent>
                    <w:p w14:paraId="324CECD7" w14:textId="1B499902" w:rsidR="00562AD1" w:rsidRPr="00133A5C" w:rsidRDefault="00562AD1" w:rsidP="007C46E6">
                      <w:pPr>
                        <w:pStyle w:val="Caption"/>
                        <w:rPr>
                          <w:noProof/>
                        </w:rPr>
                      </w:pPr>
                      <w:bookmarkStart w:id="88" w:name="_Toc16668068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22</w:t>
                      </w:r>
                      <w:r>
                        <w:fldChar w:fldCharType="end"/>
                      </w:r>
                      <w:r>
                        <w:t xml:space="preserve"> Service Mail Server HCM</w:t>
                      </w:r>
                      <w:bookmarkEnd w:id="88"/>
                    </w:p>
                  </w:txbxContent>
                </v:textbox>
                <w10:wrap type="topAndBottom"/>
              </v:shape>
            </w:pict>
          </mc:Fallback>
        </mc:AlternateContent>
      </w:r>
      <w:r w:rsidR="00706579" w:rsidRPr="00D0764B">
        <w:rPr>
          <w:noProof/>
        </w:rPr>
        <w:drawing>
          <wp:anchor distT="0" distB="0" distL="114300" distR="114300" simplePos="0" relativeHeight="251745280" behindDoc="0" locked="0" layoutInCell="1" allowOverlap="1" wp14:anchorId="5874582F" wp14:editId="5E2CC7BE">
            <wp:simplePos x="0" y="0"/>
            <wp:positionH relativeFrom="page">
              <wp:posOffset>581025</wp:posOffset>
            </wp:positionH>
            <wp:positionV relativeFrom="paragraph">
              <wp:posOffset>0</wp:posOffset>
            </wp:positionV>
            <wp:extent cx="6766560" cy="678116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66560" cy="6781165"/>
                    </a:xfrm>
                    <a:prstGeom prst="rect">
                      <a:avLst/>
                    </a:prstGeom>
                  </pic:spPr>
                </pic:pic>
              </a:graphicData>
            </a:graphic>
            <wp14:sizeRelH relativeFrom="margin">
              <wp14:pctWidth>0</wp14:pctWidth>
            </wp14:sizeRelH>
            <wp14:sizeRelV relativeFrom="margin">
              <wp14:pctHeight>0</wp14:pctHeight>
            </wp14:sizeRelV>
          </wp:anchor>
        </w:drawing>
      </w:r>
    </w:p>
    <w:p w14:paraId="0A915086" w14:textId="69284926" w:rsidR="00706579" w:rsidRDefault="00BD0388" w:rsidP="00E34298">
      <w:pPr>
        <w:pStyle w:val="Nidungvnbn"/>
      </w:pPr>
      <w:r w:rsidRPr="002F16C0">
        <w:rPr>
          <w:noProof/>
        </w:rPr>
        <w:lastRenderedPageBreak/>
        <w:drawing>
          <wp:anchor distT="0" distB="0" distL="114300" distR="114300" simplePos="0" relativeHeight="251747328" behindDoc="0" locked="0" layoutInCell="1" allowOverlap="1" wp14:anchorId="113F2641" wp14:editId="044C1089">
            <wp:simplePos x="0" y="0"/>
            <wp:positionH relativeFrom="page">
              <wp:posOffset>634241</wp:posOffset>
            </wp:positionH>
            <wp:positionV relativeFrom="paragraph">
              <wp:posOffset>466</wp:posOffset>
            </wp:positionV>
            <wp:extent cx="6781165" cy="6879590"/>
            <wp:effectExtent l="0" t="0" r="63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81165" cy="6879590"/>
                    </a:xfrm>
                    <a:prstGeom prst="rect">
                      <a:avLst/>
                    </a:prstGeom>
                  </pic:spPr>
                </pic:pic>
              </a:graphicData>
            </a:graphic>
            <wp14:sizeRelH relativeFrom="margin">
              <wp14:pctWidth>0</wp14:pctWidth>
            </wp14:sizeRelH>
            <wp14:sizeRelV relativeFrom="margin">
              <wp14:pctHeight>0</wp14:pctHeight>
            </wp14:sizeRelV>
          </wp:anchor>
        </w:drawing>
      </w:r>
      <w:r w:rsidR="00E34298">
        <w:rPr>
          <w:noProof/>
        </w:rPr>
        <mc:AlternateContent>
          <mc:Choice Requires="wps">
            <w:drawing>
              <wp:anchor distT="0" distB="0" distL="114300" distR="114300" simplePos="0" relativeHeight="251809792" behindDoc="0" locked="0" layoutInCell="1" allowOverlap="1" wp14:anchorId="0D0DF85A" wp14:editId="4707CEFD">
                <wp:simplePos x="0" y="0"/>
                <wp:positionH relativeFrom="column">
                  <wp:posOffset>-493978</wp:posOffset>
                </wp:positionH>
                <wp:positionV relativeFrom="paragraph">
                  <wp:posOffset>6998782</wp:posOffset>
                </wp:positionV>
                <wp:extent cx="59436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391D17" w14:textId="259E54DE" w:rsidR="00562AD1" w:rsidRPr="00E34298" w:rsidRDefault="00562AD1" w:rsidP="00E34298">
                            <w:pPr>
                              <w:pStyle w:val="Caption"/>
                              <w:rPr>
                                <w:noProof/>
                                <w:lang w:val="vi-VN"/>
                              </w:rPr>
                            </w:pPr>
                            <w:bookmarkStart w:id="89" w:name="_Toc16668068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23</w:t>
                            </w:r>
                            <w:r>
                              <w:fldChar w:fldCharType="end"/>
                            </w:r>
                            <w:r>
                              <w:t xml:space="preserve"> PC P.KyThuat </w:t>
                            </w:r>
                            <w:r>
                              <w:rPr>
                                <w:lang w:val="vi-VN"/>
                              </w:rPr>
                              <w:t>gửi mail cho PC P.HanhChinh</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F85A" id="Text Box 85" o:spid="_x0000_s1050" type="#_x0000_t202" style="position:absolute;left:0;text-align:left;margin-left:-38.9pt;margin-top:551.1pt;width:46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" stroked="f">
                <v:textbox style="mso-fit-shape-to-text:t" inset="0,0,0,0">
                  <w:txbxContent>
                    <w:p w14:paraId="06391D17" w14:textId="259E54DE" w:rsidR="00562AD1" w:rsidRPr="00E34298" w:rsidRDefault="00562AD1" w:rsidP="00E34298">
                      <w:pPr>
                        <w:pStyle w:val="Caption"/>
                        <w:rPr>
                          <w:noProof/>
                          <w:lang w:val="vi-VN"/>
                        </w:rPr>
                      </w:pPr>
                      <w:bookmarkStart w:id="90" w:name="_Toc16668068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23</w:t>
                      </w:r>
                      <w:r>
                        <w:fldChar w:fldCharType="end"/>
                      </w:r>
                      <w:r>
                        <w:t xml:space="preserve"> PC P.KyThuat </w:t>
                      </w:r>
                      <w:r>
                        <w:rPr>
                          <w:lang w:val="vi-VN"/>
                        </w:rPr>
                        <w:t>gửi mail cho PC P.HanhChinh</w:t>
                      </w:r>
                      <w:bookmarkEnd w:id="90"/>
                    </w:p>
                  </w:txbxContent>
                </v:textbox>
                <w10:wrap type="topAndBottom"/>
              </v:shape>
            </w:pict>
          </mc:Fallback>
        </mc:AlternateContent>
      </w:r>
    </w:p>
    <w:p w14:paraId="6DCF29DA" w14:textId="5AD1B114" w:rsidR="00706579" w:rsidRDefault="00BD0388" w:rsidP="00013953">
      <w:pPr>
        <w:pStyle w:val="Nidungvnbn"/>
      </w:pPr>
      <w:r w:rsidRPr="002F16C0">
        <w:rPr>
          <w:noProof/>
        </w:rPr>
        <w:lastRenderedPageBreak/>
        <w:drawing>
          <wp:anchor distT="0" distB="0" distL="114300" distR="114300" simplePos="0" relativeHeight="251749376" behindDoc="0" locked="0" layoutInCell="1" allowOverlap="1" wp14:anchorId="1C64373B" wp14:editId="1D4FF8A1">
            <wp:simplePos x="0" y="0"/>
            <wp:positionH relativeFrom="page">
              <wp:posOffset>861226</wp:posOffset>
            </wp:positionH>
            <wp:positionV relativeFrom="paragraph">
              <wp:posOffset>466</wp:posOffset>
            </wp:positionV>
            <wp:extent cx="6268085" cy="62776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68085" cy="62776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1840" behindDoc="0" locked="0" layoutInCell="1" allowOverlap="1" wp14:anchorId="0720E835" wp14:editId="1DD2990C">
                <wp:simplePos x="0" y="0"/>
                <wp:positionH relativeFrom="column">
                  <wp:posOffset>-188088</wp:posOffset>
                </wp:positionH>
                <wp:positionV relativeFrom="paragraph">
                  <wp:posOffset>6397435</wp:posOffset>
                </wp:positionV>
                <wp:extent cx="59436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BD6B73" w14:textId="4726C767" w:rsidR="00562AD1" w:rsidRPr="001D677A" w:rsidRDefault="00562AD1" w:rsidP="001D677A">
                            <w:pPr>
                              <w:pStyle w:val="Caption"/>
                              <w:rPr>
                                <w:noProof/>
                                <w:lang w:val="vi-VN"/>
                              </w:rPr>
                            </w:pPr>
                            <w:bookmarkStart w:id="91" w:name="_Toc16668068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24</w:t>
                            </w:r>
                            <w:r>
                              <w:fldChar w:fldCharType="end"/>
                            </w:r>
                            <w:r>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25</w:t>
                            </w:r>
                            <w:r>
                              <w:fldChar w:fldCharType="end"/>
                            </w:r>
                            <w:r>
                              <w:t xml:space="preserve"> PC P.KyThuat </w:t>
                            </w:r>
                            <w:r>
                              <w:rPr>
                                <w:lang w:val="vi-VN"/>
                              </w:rPr>
                              <w:t>gửi mail cho PC P.HanhChinh thành công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E835" id="Text Box 86" o:spid="_x0000_s1051" type="#_x0000_t202" style="position:absolute;left:0;text-align:left;margin-left:-14.8pt;margin-top:503.75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OOLwIAAGcEAAAOAAAAZHJzL2Uyb0RvYy54bWysVMFu2zAMvQ/YPwi6L07SNei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" stroked="f">
                <v:textbox style="mso-fit-shape-to-text:t" inset="0,0,0,0">
                  <w:txbxContent>
                    <w:p w14:paraId="45BD6B73" w14:textId="4726C767" w:rsidR="00562AD1" w:rsidRPr="001D677A" w:rsidRDefault="00562AD1" w:rsidP="001D677A">
                      <w:pPr>
                        <w:pStyle w:val="Caption"/>
                        <w:rPr>
                          <w:noProof/>
                          <w:lang w:val="vi-VN"/>
                        </w:rPr>
                      </w:pPr>
                      <w:bookmarkStart w:id="92" w:name="_Toc16668068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24</w:t>
                      </w:r>
                      <w:r>
                        <w:fldChar w:fldCharType="end"/>
                      </w:r>
                      <w:r>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25</w:t>
                      </w:r>
                      <w:r>
                        <w:fldChar w:fldCharType="end"/>
                      </w:r>
                      <w:r>
                        <w:t xml:space="preserve"> PC P.KyThuat </w:t>
                      </w:r>
                      <w:r>
                        <w:rPr>
                          <w:lang w:val="vi-VN"/>
                        </w:rPr>
                        <w:t>gửi mail cho PC P.HanhChinh thành công</w:t>
                      </w:r>
                      <w:bookmarkEnd w:id="92"/>
                    </w:p>
                  </w:txbxContent>
                </v:textbox>
                <w10:wrap type="topAndBottom"/>
              </v:shape>
            </w:pict>
          </mc:Fallback>
        </mc:AlternateContent>
      </w:r>
    </w:p>
    <w:p w14:paraId="67404363" w14:textId="3B61010F" w:rsidR="00706579" w:rsidRDefault="00706579" w:rsidP="00BD0388">
      <w:pPr>
        <w:pStyle w:val="Nidungvnbn"/>
        <w:ind w:firstLine="0"/>
      </w:pPr>
    </w:p>
    <w:p w14:paraId="742C993F" w14:textId="33B0472E" w:rsidR="00706579" w:rsidRDefault="00706579" w:rsidP="00BD0388">
      <w:pPr>
        <w:pStyle w:val="Nidungvnbn"/>
        <w:ind w:firstLine="0"/>
      </w:pPr>
    </w:p>
    <w:p w14:paraId="3D8DF33A" w14:textId="67CDB95E" w:rsidR="008A331B" w:rsidRPr="00CC077B" w:rsidRDefault="00BD0388" w:rsidP="00013953">
      <w:pPr>
        <w:pStyle w:val="Nidungvnbn"/>
      </w:pPr>
      <w:r w:rsidRPr="00970BDE">
        <w:rPr>
          <w:noProof/>
        </w:rPr>
        <w:lastRenderedPageBreak/>
        <w:drawing>
          <wp:anchor distT="0" distB="0" distL="114300" distR="114300" simplePos="0" relativeHeight="251751424" behindDoc="0" locked="0" layoutInCell="1" allowOverlap="1" wp14:anchorId="716AEE8A" wp14:editId="0A17C023">
            <wp:simplePos x="0" y="0"/>
            <wp:positionH relativeFrom="page">
              <wp:posOffset>744744</wp:posOffset>
            </wp:positionH>
            <wp:positionV relativeFrom="paragraph">
              <wp:posOffset>0</wp:posOffset>
            </wp:positionV>
            <wp:extent cx="6401435" cy="644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01435" cy="64477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3888" behindDoc="0" locked="0" layoutInCell="1" allowOverlap="1" wp14:anchorId="7876E217" wp14:editId="47F3B714">
                <wp:simplePos x="0" y="0"/>
                <wp:positionH relativeFrom="column">
                  <wp:posOffset>-291920</wp:posOffset>
                </wp:positionH>
                <wp:positionV relativeFrom="paragraph">
                  <wp:posOffset>6726485</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F05B49" w14:textId="5A27566D" w:rsidR="00562AD1" w:rsidRPr="001D677A" w:rsidRDefault="00562AD1" w:rsidP="001D677A">
                            <w:pPr>
                              <w:pStyle w:val="Caption"/>
                              <w:rPr>
                                <w:noProof/>
                                <w:lang w:val="vi-VN"/>
                              </w:rPr>
                            </w:pPr>
                            <w:bookmarkStart w:id="93" w:name="_Toc16668068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26</w:t>
                            </w:r>
                            <w:r>
                              <w:fldChar w:fldCharType="end"/>
                            </w:r>
                            <w:r>
                              <w:rPr>
                                <w:lang w:val="vi-VN"/>
                              </w:rPr>
                              <w:t xml:space="preserve"> PC P.HanhChinh nhận được mail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E217" id="Text Box 87" o:spid="_x0000_s1052" type="#_x0000_t202" style="position:absolute;left:0;text-align:left;margin-left:-23pt;margin-top:529.65pt;width:468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8AMA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" stroked="f">
                <v:textbox style="mso-fit-shape-to-text:t" inset="0,0,0,0">
                  <w:txbxContent>
                    <w:p w14:paraId="68F05B49" w14:textId="5A27566D" w:rsidR="00562AD1" w:rsidRPr="001D677A" w:rsidRDefault="00562AD1" w:rsidP="001D677A">
                      <w:pPr>
                        <w:pStyle w:val="Caption"/>
                        <w:rPr>
                          <w:noProof/>
                          <w:lang w:val="vi-VN"/>
                        </w:rPr>
                      </w:pPr>
                      <w:bookmarkStart w:id="94" w:name="_Toc16668068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26</w:t>
                      </w:r>
                      <w:r>
                        <w:fldChar w:fldCharType="end"/>
                      </w:r>
                      <w:r>
                        <w:rPr>
                          <w:lang w:val="vi-VN"/>
                        </w:rPr>
                        <w:t xml:space="preserve"> PC P.HanhChinh nhận được mail</w:t>
                      </w:r>
                      <w:bookmarkEnd w:id="94"/>
                    </w:p>
                  </w:txbxContent>
                </v:textbox>
                <w10:wrap type="topAndBottom"/>
              </v:shape>
            </w:pict>
          </mc:Fallback>
        </mc:AlternateContent>
      </w:r>
    </w:p>
    <w:p w14:paraId="0869284C" w14:textId="297B736E" w:rsidR="00FF6248" w:rsidRPr="00CC077B" w:rsidRDefault="00F679B4" w:rsidP="00013953">
      <w:pPr>
        <w:pStyle w:val="Heading2"/>
      </w:pPr>
      <w:r w:rsidRPr="00CC077B">
        <w:lastRenderedPageBreak/>
        <w:t xml:space="preserve"> </w:t>
      </w:r>
      <w:bookmarkStart w:id="95" w:name="_Toc166680723"/>
      <w:r w:rsidRPr="00CC077B">
        <w:t xml:space="preserve">Cấu </w:t>
      </w:r>
      <w:r w:rsidRPr="00B72223">
        <w:t>hình</w:t>
      </w:r>
      <w:r w:rsidRPr="00CC077B">
        <w:t xml:space="preserve"> định tuyến OSPF</w:t>
      </w:r>
      <w:bookmarkEnd w:id="95"/>
    </w:p>
    <w:p w14:paraId="777AFC32" w14:textId="52511225" w:rsidR="002371F9" w:rsidRPr="00013953" w:rsidRDefault="00A625B8" w:rsidP="00013953">
      <w:pPr>
        <w:pStyle w:val="Heading3"/>
      </w:pPr>
      <w:bookmarkStart w:id="96" w:name="_Toc166680724"/>
      <w:r w:rsidRPr="00013953">
        <w:t>Trụ sở chính tại TP HCM</w:t>
      </w:r>
      <w:bookmarkEnd w:id="96"/>
    </w:p>
    <w:p w14:paraId="2966338D" w14:textId="45A48F68" w:rsidR="00245E26" w:rsidRPr="00013953" w:rsidRDefault="005B2DF6" w:rsidP="00013953">
      <w:pPr>
        <w:pStyle w:val="Nidungvnbn"/>
        <w:rPr>
          <w:b/>
        </w:rPr>
      </w:pPr>
      <w:r w:rsidRPr="00013953">
        <w:rPr>
          <w:b/>
        </w:rPr>
        <w:t>Router</w:t>
      </w:r>
      <w:r w:rsidR="00CC392E" w:rsidRPr="00013953">
        <w:rPr>
          <w:b/>
        </w:rPr>
        <w:t xml:space="preserve"> </w:t>
      </w:r>
      <w:r w:rsidR="00A625B8" w:rsidRPr="00013953">
        <w:rPr>
          <w:b/>
        </w:rPr>
        <w:t>HCM</w:t>
      </w:r>
    </w:p>
    <w:p w14:paraId="10BECA1C" w14:textId="3DCC1182" w:rsidR="00245E26" w:rsidRPr="00013953" w:rsidRDefault="005B2DF6" w:rsidP="00013953">
      <w:pPr>
        <w:pStyle w:val="Nidungvnbn"/>
      </w:pPr>
      <w:r w:rsidRPr="00013953">
        <w:t>router ospf 1</w:t>
      </w:r>
      <w:r w:rsidR="00A625B8" w:rsidRPr="00013953">
        <w:t>0</w:t>
      </w:r>
    </w:p>
    <w:p w14:paraId="11AD7364" w14:textId="2C411B7C" w:rsidR="004E04ED" w:rsidRPr="00013953" w:rsidRDefault="004E04ED" w:rsidP="00013953">
      <w:pPr>
        <w:pStyle w:val="Nidungvnbn"/>
      </w:pPr>
      <w:r w:rsidRPr="00013953">
        <w:t xml:space="preserve">network 10.0.0.0 0.0.0.31 area 0 </w:t>
      </w:r>
    </w:p>
    <w:p w14:paraId="69919C59" w14:textId="66DE6952" w:rsidR="004E04ED" w:rsidRPr="00013953" w:rsidRDefault="004E04ED" w:rsidP="00013953">
      <w:pPr>
        <w:pStyle w:val="Nidungvnbn"/>
      </w:pPr>
      <w:r w:rsidRPr="00013953">
        <w:t xml:space="preserve">network 20.0.0.0 0.0.0.31 area 0 </w:t>
      </w:r>
    </w:p>
    <w:p w14:paraId="34AFA5A1" w14:textId="6625CAB2" w:rsidR="005B2DF6" w:rsidRPr="00013953" w:rsidRDefault="004E04ED" w:rsidP="00013953">
      <w:pPr>
        <w:pStyle w:val="Nidungvnbn"/>
      </w:pPr>
      <w:r w:rsidRPr="00013953">
        <w:t>network 30.0.0.0 0.0.0.31 area 0</w:t>
      </w:r>
    </w:p>
    <w:p w14:paraId="6F3CA526" w14:textId="1371E391" w:rsidR="004E04ED" w:rsidRPr="00013953" w:rsidRDefault="00A63560" w:rsidP="00013953">
      <w:pPr>
        <w:pStyle w:val="Nidungvnbn"/>
      </w:pPr>
      <w:r w:rsidRPr="00013953">
        <w:t>network 4</w:t>
      </w:r>
      <w:r w:rsidR="004E04ED" w:rsidRPr="00013953">
        <w:t xml:space="preserve">0.0.0.0 0.0.0.31 area 0 </w:t>
      </w:r>
    </w:p>
    <w:p w14:paraId="1A9A2479" w14:textId="65DEB71E" w:rsidR="005B2DF6" w:rsidRDefault="004E04ED" w:rsidP="00BD0388">
      <w:pPr>
        <w:pStyle w:val="Nidungvnbn"/>
      </w:pPr>
      <w:r w:rsidRPr="00013953">
        <w:t>n</w:t>
      </w:r>
      <w:r w:rsidR="00A63560" w:rsidRPr="00013953">
        <w:t>etwork 5</w:t>
      </w:r>
      <w:r w:rsidRPr="00013953">
        <w:t>0.0.0.0 0.0.0.31 area 0</w:t>
      </w:r>
    </w:p>
    <w:p w14:paraId="3830E47A" w14:textId="26E4CF57" w:rsidR="003A569B" w:rsidRPr="00CC077B" w:rsidRDefault="003A569B" w:rsidP="00013953">
      <w:pPr>
        <w:pStyle w:val="Nidungvnbn"/>
      </w:pPr>
    </w:p>
    <w:p w14:paraId="38B58913" w14:textId="6B8D1D18" w:rsidR="005B2DF6" w:rsidRPr="00CC077B" w:rsidRDefault="005B2DF6" w:rsidP="00BF7AEE">
      <w:pPr>
        <w:pStyle w:val="Nidungvnbn"/>
        <w:ind w:firstLine="0"/>
      </w:pPr>
    </w:p>
    <w:p w14:paraId="4765D42E" w14:textId="40F703D5" w:rsidR="00CC392E" w:rsidRPr="00013953" w:rsidRDefault="005B2DF6" w:rsidP="00013953">
      <w:pPr>
        <w:pStyle w:val="Nidungvnbn"/>
        <w:rPr>
          <w:rStyle w:val="fontstyle01"/>
          <w:rFonts w:ascii="Times New Roman" w:hAnsi="Times New Roman"/>
          <w:b/>
          <w:color w:val="auto"/>
          <w:sz w:val="26"/>
          <w:szCs w:val="26"/>
        </w:rPr>
      </w:pPr>
      <w:r w:rsidRPr="00013953">
        <w:rPr>
          <w:rStyle w:val="fontstyle01"/>
          <w:rFonts w:ascii="Times New Roman" w:hAnsi="Times New Roman"/>
          <w:b/>
          <w:color w:val="auto"/>
          <w:sz w:val="26"/>
          <w:szCs w:val="26"/>
        </w:rPr>
        <w:t xml:space="preserve">Multilayer </w:t>
      </w:r>
      <w:r w:rsidR="00B12C39" w:rsidRPr="00013953">
        <w:rPr>
          <w:rStyle w:val="fontstyle01"/>
          <w:rFonts w:ascii="Times New Roman" w:hAnsi="Times New Roman"/>
          <w:b/>
          <w:color w:val="auto"/>
          <w:sz w:val="26"/>
          <w:szCs w:val="26"/>
        </w:rPr>
        <w:t>Switch</w:t>
      </w:r>
      <w:r w:rsidR="00AB6583" w:rsidRPr="00013953">
        <w:rPr>
          <w:rStyle w:val="fontstyle01"/>
          <w:rFonts w:ascii="Times New Roman" w:hAnsi="Times New Roman"/>
          <w:b/>
          <w:color w:val="auto"/>
          <w:sz w:val="26"/>
          <w:szCs w:val="26"/>
        </w:rPr>
        <w:t xml:space="preserve"> </w:t>
      </w:r>
      <w:r w:rsidR="00B12C39" w:rsidRPr="00013953">
        <w:rPr>
          <w:rStyle w:val="fontstyle01"/>
          <w:rFonts w:ascii="Times New Roman" w:hAnsi="Times New Roman"/>
          <w:b/>
          <w:color w:val="auto"/>
          <w:sz w:val="26"/>
          <w:szCs w:val="26"/>
        </w:rPr>
        <w:t xml:space="preserve">1 </w:t>
      </w:r>
      <w:r w:rsidR="00601D2C" w:rsidRPr="00013953">
        <w:rPr>
          <w:rStyle w:val="fontstyle01"/>
          <w:rFonts w:ascii="Times New Roman" w:hAnsi="Times New Roman"/>
          <w:b/>
          <w:color w:val="auto"/>
          <w:sz w:val="26"/>
          <w:szCs w:val="26"/>
        </w:rPr>
        <w:t>tại TP</w:t>
      </w:r>
      <w:r w:rsidR="00AB6583" w:rsidRPr="00013953">
        <w:rPr>
          <w:rStyle w:val="fontstyle01"/>
          <w:rFonts w:ascii="Times New Roman" w:hAnsi="Times New Roman"/>
          <w:b/>
          <w:color w:val="auto"/>
          <w:sz w:val="26"/>
          <w:szCs w:val="26"/>
        </w:rPr>
        <w:t xml:space="preserve"> </w:t>
      </w:r>
      <w:r w:rsidR="00601D2C" w:rsidRPr="00013953">
        <w:rPr>
          <w:rStyle w:val="fontstyle01"/>
          <w:rFonts w:ascii="Times New Roman" w:hAnsi="Times New Roman"/>
          <w:b/>
          <w:color w:val="auto"/>
          <w:sz w:val="26"/>
          <w:szCs w:val="26"/>
        </w:rPr>
        <w:t>HCM</w:t>
      </w:r>
    </w:p>
    <w:p w14:paraId="63196313" w14:textId="5CF45BF6" w:rsidR="00AB6583" w:rsidRPr="00013953" w:rsidRDefault="00AB6583" w:rsidP="00013953">
      <w:pPr>
        <w:pStyle w:val="Nidungvnbn"/>
      </w:pPr>
      <w:r w:rsidRPr="00013953">
        <w:t xml:space="preserve">router ospf 10 </w:t>
      </w:r>
    </w:p>
    <w:p w14:paraId="2FA7A02D" w14:textId="6554C061" w:rsidR="00AB6583" w:rsidRPr="00013953" w:rsidRDefault="00AB6583" w:rsidP="00013953">
      <w:pPr>
        <w:pStyle w:val="Nidungvnbn"/>
      </w:pPr>
      <w:r w:rsidRPr="00013953">
        <w:t>network 192.168.1.0 0.0.0.31 area 0</w:t>
      </w:r>
    </w:p>
    <w:p w14:paraId="4CB8BBEF" w14:textId="6857AB54" w:rsidR="00AB6583" w:rsidRPr="00013953" w:rsidRDefault="00AB6583" w:rsidP="00013953">
      <w:pPr>
        <w:pStyle w:val="Nidungvnbn"/>
      </w:pPr>
      <w:r w:rsidRPr="00013953">
        <w:t>network 192.168.1.32 0.0.0.31 area 0</w:t>
      </w:r>
    </w:p>
    <w:p w14:paraId="660E94A4" w14:textId="6F439922" w:rsidR="00AB6583" w:rsidRPr="00013953" w:rsidRDefault="00AB6583" w:rsidP="00013953">
      <w:pPr>
        <w:pStyle w:val="Nidungvnbn"/>
      </w:pPr>
      <w:r w:rsidRPr="00013953">
        <w:t>network 192.168.1.64 0.0.0.31 area 0</w:t>
      </w:r>
    </w:p>
    <w:p w14:paraId="58694918" w14:textId="44573EBA" w:rsidR="00AB6583" w:rsidRPr="00013953" w:rsidRDefault="00AB6583" w:rsidP="00013953">
      <w:pPr>
        <w:pStyle w:val="Nidungvnbn"/>
      </w:pPr>
      <w:r w:rsidRPr="00013953">
        <w:t>network 192.168.1.96 0.0.0.31 area 0</w:t>
      </w:r>
    </w:p>
    <w:p w14:paraId="5A25FEAD" w14:textId="24857D7B" w:rsidR="00AB6583" w:rsidRPr="00013953" w:rsidRDefault="00AB6583" w:rsidP="00013953">
      <w:pPr>
        <w:pStyle w:val="Nidungvnbn"/>
      </w:pPr>
      <w:r w:rsidRPr="00013953">
        <w:t>network 192.168.2.0 0.0.0.31 area 0</w:t>
      </w:r>
    </w:p>
    <w:p w14:paraId="7EA80E55" w14:textId="15BB969A" w:rsidR="00AB6583" w:rsidRPr="00013953" w:rsidRDefault="00AB6583" w:rsidP="00013953">
      <w:pPr>
        <w:pStyle w:val="Nidungvnbn"/>
      </w:pPr>
      <w:r w:rsidRPr="00013953">
        <w:t>network 192.168.2.32 0.0.0.31 area 0</w:t>
      </w:r>
    </w:p>
    <w:p w14:paraId="103ACAC4" w14:textId="61B8FEA9" w:rsidR="00AB6583" w:rsidRPr="00013953" w:rsidRDefault="00AB6583" w:rsidP="00013953">
      <w:pPr>
        <w:pStyle w:val="Nidungvnbn"/>
      </w:pPr>
      <w:r w:rsidRPr="00013953">
        <w:t>network 192.168.2.64 0.0.0.31 area 0</w:t>
      </w:r>
    </w:p>
    <w:p w14:paraId="3A818CA8" w14:textId="7CDADA37" w:rsidR="00AB6583" w:rsidRPr="00013953" w:rsidRDefault="00AB6583" w:rsidP="00013953">
      <w:pPr>
        <w:pStyle w:val="Nidungvnbn"/>
      </w:pPr>
      <w:r w:rsidRPr="00013953">
        <w:t>network 192.168.2.96 0.0.0.31 area 0</w:t>
      </w:r>
    </w:p>
    <w:p w14:paraId="16FDDF80" w14:textId="6DC6704C" w:rsidR="00AB6583" w:rsidRPr="00013953" w:rsidRDefault="00AB6583" w:rsidP="00013953">
      <w:pPr>
        <w:pStyle w:val="Nidungvnbn"/>
      </w:pPr>
      <w:r w:rsidRPr="00013953">
        <w:t>network 192.168.3.0 0.0.0.31 area 0</w:t>
      </w:r>
    </w:p>
    <w:p w14:paraId="2473FC81" w14:textId="77777777" w:rsidR="00AB6583" w:rsidRPr="00013953" w:rsidRDefault="00AB6583" w:rsidP="00013953">
      <w:pPr>
        <w:pStyle w:val="Nidungvnbn"/>
      </w:pPr>
      <w:r w:rsidRPr="00013953">
        <w:t>network 192.168.3.32 0.0.0.31 area 0</w:t>
      </w:r>
    </w:p>
    <w:p w14:paraId="10AAB3E3" w14:textId="3C39BFB1" w:rsidR="00AB6583" w:rsidRPr="00013953" w:rsidRDefault="00AB6583" w:rsidP="00013953">
      <w:pPr>
        <w:pStyle w:val="Nidungvnbn"/>
      </w:pPr>
      <w:r w:rsidRPr="00013953">
        <w:t>network 192.168.3.64 0.0.0.31 area 0</w:t>
      </w:r>
    </w:p>
    <w:p w14:paraId="7FC3C8D4" w14:textId="4FAFE308" w:rsidR="00AB6583" w:rsidRPr="00013953" w:rsidRDefault="00AB6583" w:rsidP="00013953">
      <w:pPr>
        <w:pStyle w:val="Nidungvnbn"/>
      </w:pPr>
      <w:r w:rsidRPr="00013953">
        <w:t>network 192.168.3.96 0.0.0.31 area 0</w:t>
      </w:r>
    </w:p>
    <w:p w14:paraId="2D1A6232" w14:textId="12174B2F" w:rsidR="005B2DF6" w:rsidRPr="00013953" w:rsidRDefault="00AB6583" w:rsidP="00013953">
      <w:pPr>
        <w:pStyle w:val="Nidungvnbn"/>
        <w:rPr>
          <w:rStyle w:val="fontstyle01"/>
          <w:rFonts w:ascii="Times New Roman" w:hAnsi="Times New Roman"/>
          <w:color w:val="auto"/>
          <w:sz w:val="26"/>
          <w:szCs w:val="26"/>
        </w:rPr>
      </w:pPr>
      <w:r w:rsidRPr="00013953">
        <w:t>network 20.0.0.0 0.0.0.3 area 0</w:t>
      </w:r>
    </w:p>
    <w:p w14:paraId="0ACDE06E" w14:textId="35DE3619" w:rsidR="00EF645D" w:rsidRDefault="00BD0388" w:rsidP="00013953">
      <w:pPr>
        <w:pStyle w:val="Nidungvnbn"/>
        <w:rPr>
          <w:rStyle w:val="fontstyle01"/>
          <w:rFonts w:ascii="Times New Roman" w:hAnsi="Times New Roman"/>
          <w:b/>
          <w:bCs/>
        </w:rPr>
      </w:pPr>
      <w:r>
        <w:rPr>
          <w:noProof/>
        </w:rPr>
        <w:lastRenderedPageBreak/>
        <mc:AlternateContent>
          <mc:Choice Requires="wps">
            <w:drawing>
              <wp:anchor distT="0" distB="0" distL="114300" distR="114300" simplePos="0" relativeHeight="251815936" behindDoc="1" locked="0" layoutInCell="1" allowOverlap="1" wp14:anchorId="7BFBA2DA" wp14:editId="190B9B7F">
                <wp:simplePos x="0" y="0"/>
                <wp:positionH relativeFrom="column">
                  <wp:posOffset>-440147</wp:posOffset>
                </wp:positionH>
                <wp:positionV relativeFrom="page">
                  <wp:posOffset>7928870</wp:posOffset>
                </wp:positionV>
                <wp:extent cx="5791835" cy="316865"/>
                <wp:effectExtent l="0" t="0" r="0" b="6985"/>
                <wp:wrapTight wrapText="bothSides">
                  <wp:wrapPolygon edited="0">
                    <wp:start x="0" y="0"/>
                    <wp:lineTo x="0" y="20778"/>
                    <wp:lineTo x="21527" y="20778"/>
                    <wp:lineTo x="21527"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791835" cy="316865"/>
                        </a:xfrm>
                        <a:prstGeom prst="rect">
                          <a:avLst/>
                        </a:prstGeom>
                        <a:solidFill>
                          <a:prstClr val="white"/>
                        </a:solidFill>
                        <a:ln>
                          <a:noFill/>
                        </a:ln>
                      </wps:spPr>
                      <wps:txbx>
                        <w:txbxContent>
                          <w:p w14:paraId="745EC451" w14:textId="3CFF7649" w:rsidR="00562AD1" w:rsidRPr="001D677A" w:rsidRDefault="00562AD1" w:rsidP="001D677A">
                            <w:pPr>
                              <w:pStyle w:val="Caption"/>
                              <w:rPr>
                                <w:noProof/>
                                <w:lang w:val="vi-VN"/>
                              </w:rPr>
                            </w:pPr>
                            <w:bookmarkStart w:id="97" w:name="_Toc16668068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27</w:t>
                            </w:r>
                            <w:r>
                              <w:fldChar w:fldCharType="end"/>
                            </w:r>
                            <w:r>
                              <w:rPr>
                                <w:lang w:val="vi-VN"/>
                              </w:rPr>
                              <w:t xml:space="preserve"> Địa chỉ ospf Router HCM biết được</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BA2DA" id="Text Box 88" o:spid="_x0000_s1053" type="#_x0000_t202" style="position:absolute;left:0;text-align:left;margin-left:-34.65pt;margin-top:624.3pt;width:456.05pt;height:24.95pt;z-index:-251500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" stroked="f">
                <v:textbox style="mso-fit-shape-to-text:t" inset="0,0,0,0">
                  <w:txbxContent>
                    <w:p w14:paraId="745EC451" w14:textId="3CFF7649" w:rsidR="00562AD1" w:rsidRPr="001D677A" w:rsidRDefault="00562AD1" w:rsidP="001D677A">
                      <w:pPr>
                        <w:pStyle w:val="Caption"/>
                        <w:rPr>
                          <w:noProof/>
                          <w:lang w:val="vi-VN"/>
                        </w:rPr>
                      </w:pPr>
                      <w:bookmarkStart w:id="98" w:name="_Toc16668068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27</w:t>
                      </w:r>
                      <w:r>
                        <w:fldChar w:fldCharType="end"/>
                      </w:r>
                      <w:r>
                        <w:rPr>
                          <w:lang w:val="vi-VN"/>
                        </w:rPr>
                        <w:t xml:space="preserve"> Địa chỉ ospf Router HCM biết được</w:t>
                      </w:r>
                      <w:bookmarkEnd w:id="98"/>
                    </w:p>
                  </w:txbxContent>
                </v:textbox>
                <w10:wrap type="tight" anchory="page"/>
              </v:shape>
            </w:pict>
          </mc:Fallback>
        </mc:AlternateContent>
      </w:r>
      <w:r w:rsidRPr="003A569B">
        <w:rPr>
          <w:noProof/>
        </w:rPr>
        <w:drawing>
          <wp:anchor distT="0" distB="0" distL="114300" distR="114300" simplePos="0" relativeHeight="251675648" behindDoc="0" locked="0" layoutInCell="1" allowOverlap="1" wp14:anchorId="3E0ECC92" wp14:editId="08BDC157">
            <wp:simplePos x="0" y="0"/>
            <wp:positionH relativeFrom="page">
              <wp:posOffset>575909</wp:posOffset>
            </wp:positionH>
            <wp:positionV relativeFrom="paragraph">
              <wp:posOffset>55</wp:posOffset>
            </wp:positionV>
            <wp:extent cx="6458585" cy="6575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58585" cy="6575425"/>
                    </a:xfrm>
                    <a:prstGeom prst="rect">
                      <a:avLst/>
                    </a:prstGeom>
                  </pic:spPr>
                </pic:pic>
              </a:graphicData>
            </a:graphic>
            <wp14:sizeRelH relativeFrom="margin">
              <wp14:pctWidth>0</wp14:pctWidth>
            </wp14:sizeRelH>
            <wp14:sizeRelV relativeFrom="margin">
              <wp14:pctHeight>0</wp14:pctHeight>
            </wp14:sizeRelV>
          </wp:anchor>
        </w:drawing>
      </w:r>
    </w:p>
    <w:p w14:paraId="7F484784" w14:textId="22F38E79" w:rsidR="00BD0388" w:rsidRDefault="00BD0388" w:rsidP="00BD0388">
      <w:pPr>
        <w:pStyle w:val="Nidungvnbn"/>
        <w:ind w:firstLine="0"/>
        <w:rPr>
          <w:rStyle w:val="fontstyle01"/>
          <w:rFonts w:ascii="Times New Roman" w:hAnsi="Times New Roman"/>
          <w:b/>
          <w:bCs/>
        </w:rPr>
      </w:pPr>
    </w:p>
    <w:p w14:paraId="1FDCC8A1" w14:textId="290EF5E3" w:rsidR="00BD0388" w:rsidRDefault="00BD0388" w:rsidP="00013953">
      <w:pPr>
        <w:pStyle w:val="Nidungvnbn"/>
        <w:rPr>
          <w:rStyle w:val="fontstyle01"/>
          <w:rFonts w:ascii="Times New Roman" w:hAnsi="Times New Roman"/>
          <w:b/>
          <w:bCs/>
        </w:rPr>
      </w:pPr>
      <w:r>
        <w:rPr>
          <w:noProof/>
        </w:rPr>
        <w:lastRenderedPageBreak/>
        <mc:AlternateContent>
          <mc:Choice Requires="wps">
            <w:drawing>
              <wp:anchor distT="0" distB="0" distL="114300" distR="114300" simplePos="0" relativeHeight="251817984" behindDoc="1" locked="0" layoutInCell="1" allowOverlap="1" wp14:anchorId="184D831C" wp14:editId="0F75856F">
                <wp:simplePos x="0" y="0"/>
                <wp:positionH relativeFrom="column">
                  <wp:posOffset>-171027</wp:posOffset>
                </wp:positionH>
                <wp:positionV relativeFrom="paragraph">
                  <wp:posOffset>6666759</wp:posOffset>
                </wp:positionV>
                <wp:extent cx="5791835"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FDC2D6" w14:textId="2C4627DD" w:rsidR="00562AD1" w:rsidRPr="00FF0F7C" w:rsidRDefault="00562AD1" w:rsidP="00FF0F7C">
                            <w:pPr>
                              <w:pStyle w:val="Caption"/>
                              <w:rPr>
                                <w:b/>
                                <w:noProof/>
                                <w:color w:val="000000"/>
                                <w:sz w:val="24"/>
                                <w:szCs w:val="24"/>
                                <w:lang w:val="vi-VN"/>
                              </w:rPr>
                            </w:pPr>
                            <w:bookmarkStart w:id="99" w:name="_Toc16668068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28</w:t>
                            </w:r>
                            <w:r>
                              <w:fldChar w:fldCharType="end"/>
                            </w:r>
                            <w:r>
                              <w:rPr>
                                <w:lang w:val="vi-VN"/>
                              </w:rPr>
                              <w:t xml:space="preserve"> Địa chỉ IP Multilayer Switch 1 biết được</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D831C" id="Text Box 89" o:spid="_x0000_s1054" type="#_x0000_t202" style="position:absolute;left:0;text-align:left;margin-left:-13.45pt;margin-top:524.95pt;width:456.0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lTMAIAAGc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" stroked="f">
                <v:textbox style="mso-fit-shape-to-text:t" inset="0,0,0,0">
                  <w:txbxContent>
                    <w:p w14:paraId="3FFDC2D6" w14:textId="2C4627DD" w:rsidR="00562AD1" w:rsidRPr="00FF0F7C" w:rsidRDefault="00562AD1" w:rsidP="00FF0F7C">
                      <w:pPr>
                        <w:pStyle w:val="Caption"/>
                        <w:rPr>
                          <w:b/>
                          <w:noProof/>
                          <w:color w:val="000000"/>
                          <w:sz w:val="24"/>
                          <w:szCs w:val="24"/>
                          <w:lang w:val="vi-VN"/>
                        </w:rPr>
                      </w:pPr>
                      <w:bookmarkStart w:id="100" w:name="_Toc16668068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28</w:t>
                      </w:r>
                      <w:r>
                        <w:fldChar w:fldCharType="end"/>
                      </w:r>
                      <w:r>
                        <w:rPr>
                          <w:lang w:val="vi-VN"/>
                        </w:rPr>
                        <w:t xml:space="preserve"> Địa chỉ IP Multilayer Switch 1 biết được</w:t>
                      </w:r>
                      <w:bookmarkEnd w:id="100"/>
                    </w:p>
                  </w:txbxContent>
                </v:textbox>
                <w10:wrap type="tight"/>
              </v:shape>
            </w:pict>
          </mc:Fallback>
        </mc:AlternateContent>
      </w:r>
      <w:r w:rsidRPr="009F1320">
        <w:rPr>
          <w:rStyle w:val="fontstyle01"/>
          <w:rFonts w:ascii="Times New Roman" w:hAnsi="Times New Roman"/>
          <w:b/>
          <w:bCs/>
          <w:noProof/>
        </w:rPr>
        <w:drawing>
          <wp:anchor distT="0" distB="0" distL="114300" distR="114300" simplePos="0" relativeHeight="251677696" behindDoc="0" locked="0" layoutInCell="1" allowOverlap="1" wp14:anchorId="78E5F4B5" wp14:editId="0F5E1948">
            <wp:simplePos x="0" y="0"/>
            <wp:positionH relativeFrom="page">
              <wp:posOffset>824230</wp:posOffset>
            </wp:positionH>
            <wp:positionV relativeFrom="paragraph">
              <wp:posOffset>0</wp:posOffset>
            </wp:positionV>
            <wp:extent cx="6463030" cy="64954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63030" cy="6495415"/>
                    </a:xfrm>
                    <a:prstGeom prst="rect">
                      <a:avLst/>
                    </a:prstGeom>
                  </pic:spPr>
                </pic:pic>
              </a:graphicData>
            </a:graphic>
            <wp14:sizeRelH relativeFrom="margin">
              <wp14:pctWidth>0</wp14:pctWidth>
            </wp14:sizeRelH>
            <wp14:sizeRelV relativeFrom="margin">
              <wp14:pctHeight>0</wp14:pctHeight>
            </wp14:sizeRelV>
          </wp:anchor>
        </w:drawing>
      </w:r>
    </w:p>
    <w:p w14:paraId="147AFC94" w14:textId="55847C9B" w:rsidR="00BD0388" w:rsidRDefault="00BD0388" w:rsidP="00BD0388">
      <w:pPr>
        <w:pStyle w:val="Nidungvnbn"/>
        <w:ind w:firstLine="0"/>
        <w:rPr>
          <w:rStyle w:val="fontstyle01"/>
          <w:rFonts w:ascii="Times New Roman" w:hAnsi="Times New Roman"/>
          <w:b/>
          <w:bCs/>
        </w:rPr>
      </w:pPr>
    </w:p>
    <w:p w14:paraId="7EFABCFB" w14:textId="1C356C82" w:rsidR="00AB6583" w:rsidRPr="00013953" w:rsidRDefault="00BD0388" w:rsidP="00013953">
      <w:pPr>
        <w:pStyle w:val="Nidungvnbn"/>
        <w:rPr>
          <w:rStyle w:val="fontstyle01"/>
          <w:rFonts w:ascii="Times New Roman" w:hAnsi="Times New Roman"/>
          <w:b/>
          <w:color w:val="auto"/>
          <w:sz w:val="26"/>
          <w:szCs w:val="26"/>
        </w:rPr>
      </w:pPr>
      <w:r>
        <w:rPr>
          <w:noProof/>
        </w:rPr>
        <w:lastRenderedPageBreak/>
        <mc:AlternateContent>
          <mc:Choice Requires="wps">
            <w:drawing>
              <wp:anchor distT="0" distB="0" distL="114300" distR="114300" simplePos="0" relativeHeight="251820032" behindDoc="1" locked="0" layoutInCell="1" allowOverlap="1" wp14:anchorId="2FA4A9A2" wp14:editId="7CD05580">
                <wp:simplePos x="0" y="0"/>
                <wp:positionH relativeFrom="column">
                  <wp:posOffset>-142875</wp:posOffset>
                </wp:positionH>
                <wp:positionV relativeFrom="paragraph">
                  <wp:posOffset>7219315</wp:posOffset>
                </wp:positionV>
                <wp:extent cx="5791835"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448D04FF" w14:textId="1C7B1DEC" w:rsidR="00562AD1" w:rsidRPr="00907351" w:rsidRDefault="00562AD1" w:rsidP="00907351">
                            <w:pPr>
                              <w:pStyle w:val="Caption"/>
                              <w:rPr>
                                <w:noProof/>
                                <w:lang w:val="vi-VN"/>
                              </w:rPr>
                            </w:pPr>
                            <w:bookmarkStart w:id="101" w:name="_Toc16668068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29</w:t>
                            </w:r>
                            <w:r>
                              <w:fldChar w:fldCharType="end"/>
                            </w:r>
                            <w:r>
                              <w:rPr>
                                <w:lang w:val="vi-VN"/>
                              </w:rPr>
                              <w:t xml:space="preserve"> Địa chỉ IP Multilayer Switch 2 biết được</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4A9A2" id="Text Box 90" o:spid="_x0000_s1055" type="#_x0000_t202" style="position:absolute;left:0;text-align:left;margin-left:-11.25pt;margin-top:568.45pt;width:456.05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DmLwIAAGcEAAAOAAAAZHJzL2Uyb0RvYy54bWysVMGO2jAQvVfqP1i+lwDVbpe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" stroked="f">
                <v:textbox style="mso-fit-shape-to-text:t" inset="0,0,0,0">
                  <w:txbxContent>
                    <w:p w14:paraId="448D04FF" w14:textId="1C7B1DEC" w:rsidR="00562AD1" w:rsidRPr="00907351" w:rsidRDefault="00562AD1" w:rsidP="00907351">
                      <w:pPr>
                        <w:pStyle w:val="Caption"/>
                        <w:rPr>
                          <w:noProof/>
                          <w:lang w:val="vi-VN"/>
                        </w:rPr>
                      </w:pPr>
                      <w:bookmarkStart w:id="102" w:name="_Toc16668068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29</w:t>
                      </w:r>
                      <w:r>
                        <w:fldChar w:fldCharType="end"/>
                      </w:r>
                      <w:r>
                        <w:rPr>
                          <w:lang w:val="vi-VN"/>
                        </w:rPr>
                        <w:t xml:space="preserve"> Địa chỉ IP Multilayer Switch 2 biết được</w:t>
                      </w:r>
                      <w:bookmarkEnd w:id="102"/>
                    </w:p>
                  </w:txbxContent>
                </v:textbox>
                <w10:wrap type="tight"/>
              </v:shape>
            </w:pict>
          </mc:Fallback>
        </mc:AlternateContent>
      </w:r>
      <w:r w:rsidRPr="009F1320">
        <w:rPr>
          <w:noProof/>
        </w:rPr>
        <w:drawing>
          <wp:anchor distT="0" distB="0" distL="114300" distR="114300" simplePos="0" relativeHeight="251679744" behindDoc="0" locked="0" layoutInCell="1" allowOverlap="1" wp14:anchorId="711B837B" wp14:editId="3F2EAA22">
            <wp:simplePos x="0" y="0"/>
            <wp:positionH relativeFrom="page">
              <wp:posOffset>824230</wp:posOffset>
            </wp:positionH>
            <wp:positionV relativeFrom="paragraph">
              <wp:posOffset>356870</wp:posOffset>
            </wp:positionV>
            <wp:extent cx="6502400" cy="6601460"/>
            <wp:effectExtent l="0" t="0" r="0" b="8890"/>
            <wp:wrapTight wrapText="bothSides">
              <wp:wrapPolygon edited="0">
                <wp:start x="0" y="0"/>
                <wp:lineTo x="0" y="21567"/>
                <wp:lineTo x="21516" y="21567"/>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02400" cy="6601460"/>
                    </a:xfrm>
                    <a:prstGeom prst="rect">
                      <a:avLst/>
                    </a:prstGeom>
                  </pic:spPr>
                </pic:pic>
              </a:graphicData>
            </a:graphic>
            <wp14:sizeRelH relativeFrom="margin">
              <wp14:pctWidth>0</wp14:pctWidth>
            </wp14:sizeRelH>
            <wp14:sizeRelV relativeFrom="margin">
              <wp14:pctHeight>0</wp14:pctHeight>
            </wp14:sizeRelV>
          </wp:anchor>
        </w:drawing>
      </w:r>
      <w:r w:rsidR="00AB6583" w:rsidRPr="00013953">
        <w:rPr>
          <w:rStyle w:val="fontstyle01"/>
          <w:rFonts w:ascii="Times New Roman" w:hAnsi="Times New Roman"/>
          <w:b/>
          <w:color w:val="auto"/>
          <w:sz w:val="26"/>
          <w:szCs w:val="26"/>
        </w:rPr>
        <w:t>Multilayer Switch 2 tại TP HCM</w:t>
      </w:r>
    </w:p>
    <w:p w14:paraId="5940F779" w14:textId="67D677C0" w:rsidR="00EF645D" w:rsidRPr="00013953" w:rsidRDefault="00EF645D" w:rsidP="00013953">
      <w:pPr>
        <w:pStyle w:val="Nidungvnbn"/>
      </w:pPr>
      <w:r w:rsidRPr="00013953">
        <w:lastRenderedPageBreak/>
        <w:t>router ospf 10</w:t>
      </w:r>
    </w:p>
    <w:p w14:paraId="653BDD0D" w14:textId="3A5052D8" w:rsidR="00EF645D" w:rsidRPr="00013953" w:rsidRDefault="00EF645D" w:rsidP="00013953">
      <w:pPr>
        <w:pStyle w:val="Nidungvnbn"/>
      </w:pPr>
      <w:r w:rsidRPr="00013953">
        <w:t>network 192.168.1.0 0.0.0.31 area 0</w:t>
      </w:r>
    </w:p>
    <w:p w14:paraId="449C27FE" w14:textId="491DEDB7" w:rsidR="00EF645D" w:rsidRPr="00013953" w:rsidRDefault="00EF645D" w:rsidP="00013953">
      <w:pPr>
        <w:pStyle w:val="Nidungvnbn"/>
      </w:pPr>
      <w:r w:rsidRPr="00013953">
        <w:t>network 192.168.1.32 0.0.0.31 area 0</w:t>
      </w:r>
    </w:p>
    <w:p w14:paraId="35B7272C" w14:textId="704FCF29" w:rsidR="00EF645D" w:rsidRPr="00013953" w:rsidRDefault="00EF645D" w:rsidP="00013953">
      <w:pPr>
        <w:pStyle w:val="Nidungvnbn"/>
      </w:pPr>
      <w:r w:rsidRPr="00013953">
        <w:t>network 192.168.1.64 0.0.0.31 area 0</w:t>
      </w:r>
    </w:p>
    <w:p w14:paraId="4E668C0A" w14:textId="3F428C29" w:rsidR="00EF645D" w:rsidRPr="00013953" w:rsidRDefault="00EF645D" w:rsidP="00013953">
      <w:pPr>
        <w:pStyle w:val="Nidungvnbn"/>
      </w:pPr>
      <w:r w:rsidRPr="00013953">
        <w:t>network 192.168.1.96 0.0.0.31 area 0</w:t>
      </w:r>
    </w:p>
    <w:p w14:paraId="4F17394B" w14:textId="2A11372A" w:rsidR="00EF645D" w:rsidRPr="00013953" w:rsidRDefault="00EF645D" w:rsidP="00013953">
      <w:pPr>
        <w:pStyle w:val="Nidungvnbn"/>
      </w:pPr>
      <w:r w:rsidRPr="00013953">
        <w:t>network 192.168.2.0 0.0.0.31 area 0</w:t>
      </w:r>
    </w:p>
    <w:p w14:paraId="48FDCE08" w14:textId="0BD90A7B" w:rsidR="00EF645D" w:rsidRPr="00013953" w:rsidRDefault="00EF645D" w:rsidP="00013953">
      <w:pPr>
        <w:pStyle w:val="Nidungvnbn"/>
      </w:pPr>
      <w:r w:rsidRPr="00013953">
        <w:t>network 192.168.2.32 0.0.0.31 area 0</w:t>
      </w:r>
    </w:p>
    <w:p w14:paraId="4BD5F64D" w14:textId="28C0E686" w:rsidR="00EF645D" w:rsidRPr="00013953" w:rsidRDefault="00EF645D" w:rsidP="00013953">
      <w:pPr>
        <w:pStyle w:val="Nidungvnbn"/>
      </w:pPr>
      <w:r w:rsidRPr="00013953">
        <w:t>network 192.168.2.64 0.0.0.31 area 0</w:t>
      </w:r>
    </w:p>
    <w:p w14:paraId="6A56C94D" w14:textId="2FEE35E7" w:rsidR="00EF645D" w:rsidRPr="00013953" w:rsidRDefault="00EF645D" w:rsidP="00013953">
      <w:pPr>
        <w:pStyle w:val="Nidungvnbn"/>
      </w:pPr>
      <w:r w:rsidRPr="00013953">
        <w:t>network 192.168.2.96 0.0.0.31 area 0</w:t>
      </w:r>
    </w:p>
    <w:p w14:paraId="1E758D4E" w14:textId="4C538DB5" w:rsidR="00EF645D" w:rsidRPr="00013953" w:rsidRDefault="00EF645D" w:rsidP="00013953">
      <w:pPr>
        <w:pStyle w:val="Nidungvnbn"/>
      </w:pPr>
      <w:r w:rsidRPr="00013953">
        <w:t>network 192.168.3.0 0.0.0.31 area 0</w:t>
      </w:r>
    </w:p>
    <w:p w14:paraId="1EBAA641" w14:textId="062D9280" w:rsidR="00EF645D" w:rsidRPr="00013953" w:rsidRDefault="00EF645D" w:rsidP="00013953">
      <w:pPr>
        <w:pStyle w:val="Nidungvnbn"/>
      </w:pPr>
      <w:r w:rsidRPr="00013953">
        <w:t>network 192.168.3.32 0.0.0.31 area 0</w:t>
      </w:r>
    </w:p>
    <w:p w14:paraId="7988D8F0" w14:textId="6ABE1B2F" w:rsidR="00EF645D" w:rsidRPr="00013953" w:rsidRDefault="00EF645D" w:rsidP="00013953">
      <w:pPr>
        <w:pStyle w:val="Nidungvnbn"/>
      </w:pPr>
      <w:r w:rsidRPr="00013953">
        <w:t>network 192.168.3.64 0.0.0.31 area 0</w:t>
      </w:r>
    </w:p>
    <w:p w14:paraId="11F75A6A" w14:textId="40079726" w:rsidR="00EF645D" w:rsidRPr="00013953" w:rsidRDefault="00EF645D" w:rsidP="00013953">
      <w:pPr>
        <w:pStyle w:val="Nidungvnbn"/>
      </w:pPr>
      <w:r w:rsidRPr="00013953">
        <w:t>network 192.168.3.96 0.0.0.31 area 0</w:t>
      </w:r>
    </w:p>
    <w:p w14:paraId="7B642BD0" w14:textId="04B0F34D" w:rsidR="005B2DF6" w:rsidRPr="00CC077B" w:rsidRDefault="00EF645D" w:rsidP="00BD0388">
      <w:pPr>
        <w:pStyle w:val="Nidungvnbn"/>
      </w:pPr>
      <w:r w:rsidRPr="00013953">
        <w:t>network 10.0.0.0 0.0.0.3 area 0</w:t>
      </w:r>
    </w:p>
    <w:p w14:paraId="03E7AE64" w14:textId="3AD33ECA" w:rsidR="002371F9" w:rsidRPr="00013953" w:rsidRDefault="0015663A" w:rsidP="00013953">
      <w:pPr>
        <w:pStyle w:val="Heading3"/>
      </w:pPr>
      <w:bookmarkStart w:id="103" w:name="_Toc166680725"/>
      <w:r w:rsidRPr="00013953">
        <w:t>Chi nhánh tại Đà Nẵng</w:t>
      </w:r>
      <w:bookmarkEnd w:id="103"/>
    </w:p>
    <w:p w14:paraId="4053B155" w14:textId="14780199" w:rsidR="00CC392E" w:rsidRPr="00013953" w:rsidRDefault="0015663A" w:rsidP="00013953">
      <w:pPr>
        <w:pStyle w:val="Nidungvnbn"/>
        <w:rPr>
          <w:b/>
        </w:rPr>
      </w:pPr>
      <w:r w:rsidRPr="00013953">
        <w:rPr>
          <w:b/>
        </w:rPr>
        <w:t xml:space="preserve">Router </w:t>
      </w:r>
      <w:r w:rsidR="00D75004" w:rsidRPr="00013953">
        <w:rPr>
          <w:b/>
        </w:rPr>
        <w:t>DaNang</w:t>
      </w:r>
    </w:p>
    <w:p w14:paraId="0FD4C48A" w14:textId="295486F5"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40.0.0.0 0.0.0.31 area 0</w:t>
      </w:r>
    </w:p>
    <w:p w14:paraId="7084A664" w14:textId="79AAB62D"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60.0.0.0 0.0.0.31 area 0</w:t>
      </w:r>
    </w:p>
    <w:p w14:paraId="769B5A3E" w14:textId="647A0935" w:rsidR="005B2DF6"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192.168.5.0 0.0.0.31 area 0</w:t>
      </w:r>
    </w:p>
    <w:p w14:paraId="47051092" w14:textId="448A6C39" w:rsidR="005B2DF6" w:rsidRPr="00CC392E" w:rsidRDefault="005B2DF6" w:rsidP="00013953">
      <w:pPr>
        <w:pStyle w:val="Nidungvnbn"/>
        <w:rPr>
          <w:rStyle w:val="fontstyle01"/>
          <w:rFonts w:ascii="Times New Roman" w:hAnsi="Times New Roman"/>
          <w:b/>
          <w:bCs/>
          <w:sz w:val="26"/>
          <w:szCs w:val="26"/>
        </w:rPr>
      </w:pPr>
    </w:p>
    <w:p w14:paraId="165D5C5F" w14:textId="71925024" w:rsidR="0072266E" w:rsidRPr="000D557D" w:rsidRDefault="000D557D" w:rsidP="000D557D">
      <w:pPr>
        <w:pStyle w:val="Nidungvnbn"/>
        <w:rPr>
          <w:noProof/>
          <w:lang w:val="en-AU" w:eastAsia="en-AU"/>
        </w:rPr>
      </w:pPr>
      <w:r w:rsidRPr="00A65253">
        <w:rPr>
          <w:noProof/>
        </w:rPr>
        <w:lastRenderedPageBreak/>
        <w:drawing>
          <wp:anchor distT="0" distB="0" distL="114300" distR="114300" simplePos="0" relativeHeight="251681792" behindDoc="0" locked="0" layoutInCell="1" allowOverlap="1" wp14:anchorId="266992DF" wp14:editId="1DCEC18D">
            <wp:simplePos x="0" y="0"/>
            <wp:positionH relativeFrom="page">
              <wp:posOffset>708025</wp:posOffset>
            </wp:positionH>
            <wp:positionV relativeFrom="paragraph">
              <wp:posOffset>0</wp:posOffset>
            </wp:positionV>
            <wp:extent cx="6736080" cy="6833870"/>
            <wp:effectExtent l="0" t="0" r="7620" b="5080"/>
            <wp:wrapTight wrapText="bothSides">
              <wp:wrapPolygon edited="0">
                <wp:start x="0" y="0"/>
                <wp:lineTo x="0" y="21556"/>
                <wp:lineTo x="21563" y="21556"/>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36080" cy="68338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2080" behindDoc="1" locked="0" layoutInCell="1" allowOverlap="1" wp14:anchorId="36B6BE0C" wp14:editId="3940E80E">
                <wp:simplePos x="0" y="0"/>
                <wp:positionH relativeFrom="column">
                  <wp:posOffset>-284480</wp:posOffset>
                </wp:positionH>
                <wp:positionV relativeFrom="paragraph">
                  <wp:posOffset>6930390</wp:posOffset>
                </wp:positionV>
                <wp:extent cx="5791835"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C89C8F2" w14:textId="05290C0E" w:rsidR="00562AD1" w:rsidRPr="00907351" w:rsidRDefault="00562AD1" w:rsidP="00907351">
                            <w:pPr>
                              <w:pStyle w:val="Caption"/>
                              <w:rPr>
                                <w:noProof/>
                                <w:lang w:val="vi-VN"/>
                              </w:rPr>
                            </w:pPr>
                            <w:bookmarkStart w:id="104" w:name="_Toc16668068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30</w:t>
                            </w:r>
                            <w:r>
                              <w:fldChar w:fldCharType="end"/>
                            </w:r>
                            <w:r>
                              <w:rPr>
                                <w:lang w:val="vi-VN"/>
                              </w:rPr>
                              <w:t xml:space="preserve"> Địa chỉ IP Router DN biết được</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BE0C" id="Text Box 91" o:spid="_x0000_s1056" type="#_x0000_t202" style="position:absolute;left:0;text-align:left;margin-left:-22.4pt;margin-top:545.7pt;width:456.0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" stroked="f">
                <v:textbox style="mso-fit-shape-to-text:t" inset="0,0,0,0">
                  <w:txbxContent>
                    <w:p w14:paraId="5C89C8F2" w14:textId="05290C0E" w:rsidR="00562AD1" w:rsidRPr="00907351" w:rsidRDefault="00562AD1" w:rsidP="00907351">
                      <w:pPr>
                        <w:pStyle w:val="Caption"/>
                        <w:rPr>
                          <w:noProof/>
                          <w:lang w:val="vi-VN"/>
                        </w:rPr>
                      </w:pPr>
                      <w:bookmarkStart w:id="105" w:name="_Toc16668068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30</w:t>
                      </w:r>
                      <w:r>
                        <w:fldChar w:fldCharType="end"/>
                      </w:r>
                      <w:r>
                        <w:rPr>
                          <w:lang w:val="vi-VN"/>
                        </w:rPr>
                        <w:t xml:space="preserve"> Địa chỉ IP Router DN biết được</w:t>
                      </w:r>
                      <w:bookmarkEnd w:id="105"/>
                    </w:p>
                  </w:txbxContent>
                </v:textbox>
                <w10:wrap type="tight"/>
              </v:shape>
            </w:pict>
          </mc:Fallback>
        </mc:AlternateContent>
      </w:r>
    </w:p>
    <w:p w14:paraId="242CB7C6" w14:textId="25D20DE9" w:rsidR="002371F9" w:rsidRPr="00013953" w:rsidRDefault="000D557D" w:rsidP="00013953">
      <w:pPr>
        <w:pStyle w:val="Heading3"/>
      </w:pPr>
      <w:bookmarkStart w:id="106" w:name="_Toc166680726"/>
      <w:r w:rsidRPr="00D72687">
        <w:rPr>
          <w:noProof/>
        </w:rPr>
        <w:lastRenderedPageBreak/>
        <w:drawing>
          <wp:anchor distT="0" distB="0" distL="114300" distR="114300" simplePos="0" relativeHeight="251683840" behindDoc="0" locked="0" layoutInCell="1" allowOverlap="1" wp14:anchorId="415B071B" wp14:editId="022A6DF2">
            <wp:simplePos x="0" y="0"/>
            <wp:positionH relativeFrom="page">
              <wp:posOffset>586105</wp:posOffset>
            </wp:positionH>
            <wp:positionV relativeFrom="paragraph">
              <wp:posOffset>303530</wp:posOffset>
            </wp:positionV>
            <wp:extent cx="6628765" cy="66751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28765" cy="6675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1" locked="0" layoutInCell="1" allowOverlap="1" wp14:anchorId="7FE90DEB" wp14:editId="455EAB2F">
                <wp:simplePos x="0" y="0"/>
                <wp:positionH relativeFrom="column">
                  <wp:posOffset>-390525</wp:posOffset>
                </wp:positionH>
                <wp:positionV relativeFrom="paragraph">
                  <wp:posOffset>7044650</wp:posOffset>
                </wp:positionV>
                <wp:extent cx="579183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7D7E985" w14:textId="3EBF5DF9" w:rsidR="00562AD1" w:rsidRPr="00907351" w:rsidRDefault="00562AD1" w:rsidP="00907351">
                            <w:pPr>
                              <w:pStyle w:val="Caption"/>
                              <w:rPr>
                                <w:noProof/>
                                <w:lang w:val="vi-VN"/>
                              </w:rPr>
                            </w:pPr>
                            <w:bookmarkStart w:id="107" w:name="_Toc16668069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31</w:t>
                            </w:r>
                            <w:r>
                              <w:fldChar w:fldCharType="end"/>
                            </w:r>
                            <w:r>
                              <w:rPr>
                                <w:lang w:val="vi-VN"/>
                              </w:rPr>
                              <w:t xml:space="preserve"> Địa chỉ IP Router HN biết được</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0DEB" id="Text Box 92" o:spid="_x0000_s1057" type="#_x0000_t202" style="position:absolute;left:0;text-align:left;margin-left:-30.75pt;margin-top:554.7pt;width:456.0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" stroked="f">
                <v:textbox style="mso-fit-shape-to-text:t" inset="0,0,0,0">
                  <w:txbxContent>
                    <w:p w14:paraId="57D7E985" w14:textId="3EBF5DF9" w:rsidR="00562AD1" w:rsidRPr="00907351" w:rsidRDefault="00562AD1" w:rsidP="00907351">
                      <w:pPr>
                        <w:pStyle w:val="Caption"/>
                        <w:rPr>
                          <w:noProof/>
                          <w:lang w:val="vi-VN"/>
                        </w:rPr>
                      </w:pPr>
                      <w:bookmarkStart w:id="108" w:name="_Toc16668069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31</w:t>
                      </w:r>
                      <w:r>
                        <w:fldChar w:fldCharType="end"/>
                      </w:r>
                      <w:r>
                        <w:rPr>
                          <w:lang w:val="vi-VN"/>
                        </w:rPr>
                        <w:t xml:space="preserve"> Địa chỉ IP Router HN biết được</w:t>
                      </w:r>
                      <w:bookmarkEnd w:id="108"/>
                    </w:p>
                  </w:txbxContent>
                </v:textbox>
                <w10:wrap type="tight"/>
              </v:shape>
            </w:pict>
          </mc:Fallback>
        </mc:AlternateContent>
      </w:r>
      <w:r w:rsidR="003316D1" w:rsidRPr="00013953">
        <w:t>Chi nhánh tại Hà Nội</w:t>
      </w:r>
      <w:bookmarkEnd w:id="106"/>
    </w:p>
    <w:p w14:paraId="059DB888" w14:textId="511C4266" w:rsidR="00CC392E" w:rsidRPr="00013953" w:rsidRDefault="00D75004" w:rsidP="00013953">
      <w:pPr>
        <w:pStyle w:val="Nidungvnbn"/>
        <w:rPr>
          <w:b/>
        </w:rPr>
      </w:pPr>
      <w:r w:rsidRPr="00013953">
        <w:rPr>
          <w:b/>
        </w:rPr>
        <w:lastRenderedPageBreak/>
        <w:t>Router HaNoi</w:t>
      </w:r>
    </w:p>
    <w:p w14:paraId="1489A1E3" w14:textId="247CF8E8" w:rsidR="004C3170" w:rsidRPr="00013953" w:rsidRDefault="004C3170" w:rsidP="00013953">
      <w:pPr>
        <w:pStyle w:val="Nidungvnbn"/>
      </w:pPr>
      <w:r w:rsidRPr="00013953">
        <w:t xml:space="preserve">router ospf 10 </w:t>
      </w:r>
    </w:p>
    <w:p w14:paraId="486B1019" w14:textId="43B613DD" w:rsidR="004C3170" w:rsidRPr="00013953" w:rsidRDefault="00786C85" w:rsidP="00013953">
      <w:pPr>
        <w:pStyle w:val="Nidungvnbn"/>
      </w:pPr>
      <w:r w:rsidRPr="00013953">
        <w:t>network 5</w:t>
      </w:r>
      <w:r w:rsidR="004C3170" w:rsidRPr="00013953">
        <w:t xml:space="preserve">0.0.0.0 0.0.0.31 area 0 </w:t>
      </w:r>
    </w:p>
    <w:p w14:paraId="49288DBE" w14:textId="699765C1" w:rsidR="0072266E" w:rsidRPr="00013953" w:rsidRDefault="00786C85" w:rsidP="00013953">
      <w:pPr>
        <w:pStyle w:val="Nidungvnbn"/>
      </w:pPr>
      <w:r w:rsidRPr="00013953">
        <w:t>network 6</w:t>
      </w:r>
      <w:r w:rsidR="004C3170" w:rsidRPr="00013953">
        <w:t>0.0.0.0 0.0.0.31 area 0</w:t>
      </w:r>
    </w:p>
    <w:p w14:paraId="06CB30B4" w14:textId="629C9F0B" w:rsidR="0072266E" w:rsidRPr="00CC077B" w:rsidRDefault="00786C85" w:rsidP="000D557D">
      <w:pPr>
        <w:pStyle w:val="Nidungvnbn"/>
      </w:pPr>
      <w:r w:rsidRPr="00013953">
        <w:rPr>
          <w:rStyle w:val="fontstyle01"/>
          <w:rFonts w:ascii="Times New Roman" w:hAnsi="Times New Roman"/>
          <w:color w:val="auto"/>
          <w:sz w:val="26"/>
          <w:szCs w:val="26"/>
        </w:rPr>
        <w:t>network 192.168.4.0 0.0.0.31 area 0</w:t>
      </w:r>
    </w:p>
    <w:p w14:paraId="11B7ECFC" w14:textId="5373B85C" w:rsidR="00FF6248" w:rsidRPr="00013953" w:rsidRDefault="0086103E" w:rsidP="00013953">
      <w:pPr>
        <w:pStyle w:val="Heading2"/>
      </w:pPr>
      <w:r w:rsidRPr="00013953">
        <w:t xml:space="preserve"> </w:t>
      </w:r>
      <w:bookmarkStart w:id="109" w:name="_Toc166680727"/>
      <w:r w:rsidRPr="00013953">
        <w:t xml:space="preserve">Cấu hình </w:t>
      </w:r>
      <w:r w:rsidR="00F43651" w:rsidRPr="00013953">
        <w:t>H</w:t>
      </w:r>
      <w:r w:rsidR="00127BC4" w:rsidRPr="00013953">
        <w:t>S</w:t>
      </w:r>
      <w:r w:rsidR="00F43651" w:rsidRPr="00013953">
        <w:t>R</w:t>
      </w:r>
      <w:r w:rsidR="00127BC4" w:rsidRPr="00013953">
        <w:t>P</w:t>
      </w:r>
      <w:bookmarkEnd w:id="109"/>
    </w:p>
    <w:p w14:paraId="430D518A" w14:textId="1686C07E" w:rsidR="00385A71" w:rsidRPr="00013953" w:rsidRDefault="0072266E" w:rsidP="00013953">
      <w:pPr>
        <w:pStyle w:val="Nidungvnbn"/>
        <w:rPr>
          <w:b/>
        </w:rPr>
      </w:pPr>
      <w:r w:rsidRPr="00013953">
        <w:rPr>
          <w:b/>
        </w:rPr>
        <w:t xml:space="preserve">Multilayer Switch </w:t>
      </w:r>
      <w:r w:rsidR="00B3061D" w:rsidRPr="00013953">
        <w:rPr>
          <w:b/>
        </w:rPr>
        <w:t>1 tại HCM</w:t>
      </w:r>
    </w:p>
    <w:p w14:paraId="3BD7592E" w14:textId="55E54629" w:rsidR="009069CE" w:rsidRPr="000A2EA7" w:rsidRDefault="00E81F11" w:rsidP="000A2EA7">
      <w:pPr>
        <w:pStyle w:val="Nidungvnbn"/>
      </w:pPr>
      <w:r w:rsidRPr="000A2EA7">
        <w:t xml:space="preserve">int vlan 11 standby 10 ip 192.168.1.3 </w:t>
      </w:r>
    </w:p>
    <w:p w14:paraId="75755356" w14:textId="77777777" w:rsidR="009069CE" w:rsidRPr="000A2EA7" w:rsidRDefault="00E81F11" w:rsidP="000A2EA7">
      <w:pPr>
        <w:pStyle w:val="Nidungvnbn"/>
      </w:pPr>
      <w:r w:rsidRPr="000A2EA7">
        <w:t xml:space="preserve">standby 10 priority 150 </w:t>
      </w:r>
    </w:p>
    <w:p w14:paraId="1582D89A" w14:textId="5C0585D0" w:rsidR="009069CE" w:rsidRPr="000A2EA7" w:rsidRDefault="00E81F11" w:rsidP="000A2EA7">
      <w:pPr>
        <w:pStyle w:val="Nidungvnbn"/>
      </w:pPr>
      <w:r w:rsidRPr="000A2EA7">
        <w:t xml:space="preserve">standby 10 preempt </w:t>
      </w:r>
    </w:p>
    <w:p w14:paraId="05341808" w14:textId="758020B1" w:rsidR="009069CE" w:rsidRPr="000A2EA7" w:rsidRDefault="00E81F11" w:rsidP="000A2EA7">
      <w:pPr>
        <w:pStyle w:val="Nidungvnbn"/>
      </w:pPr>
      <w:r w:rsidRPr="000A2EA7">
        <w:t xml:space="preserve">int vlan 12 </w:t>
      </w:r>
    </w:p>
    <w:p w14:paraId="18EC0E85" w14:textId="5B0B4CAF" w:rsidR="009069CE" w:rsidRPr="000A2EA7" w:rsidRDefault="00E81F11" w:rsidP="000A2EA7">
      <w:pPr>
        <w:pStyle w:val="Nidungvnbn"/>
      </w:pPr>
      <w:r w:rsidRPr="000A2EA7">
        <w:t xml:space="preserve">standby 10 ip 192.168.1.35 </w:t>
      </w:r>
    </w:p>
    <w:p w14:paraId="3E4A08A2" w14:textId="6F991962" w:rsidR="009069CE" w:rsidRPr="000A2EA7" w:rsidRDefault="00E81F11" w:rsidP="000A2EA7">
      <w:pPr>
        <w:pStyle w:val="Nidungvnbn"/>
      </w:pPr>
      <w:r w:rsidRPr="000A2EA7">
        <w:t xml:space="preserve">standby 10 priority 150 </w:t>
      </w:r>
    </w:p>
    <w:p w14:paraId="7CD94697" w14:textId="5D6F000A" w:rsidR="009069CE" w:rsidRPr="000A2EA7" w:rsidRDefault="00E81F11" w:rsidP="000A2EA7">
      <w:pPr>
        <w:pStyle w:val="Nidungvnbn"/>
      </w:pPr>
      <w:r w:rsidRPr="000A2EA7">
        <w:t xml:space="preserve">standby 10 preempt </w:t>
      </w:r>
    </w:p>
    <w:p w14:paraId="264FA129" w14:textId="039A0AA7" w:rsidR="009069CE" w:rsidRPr="000A2EA7" w:rsidRDefault="00E81F11" w:rsidP="000A2EA7">
      <w:pPr>
        <w:pStyle w:val="Nidungvnbn"/>
      </w:pPr>
      <w:r w:rsidRPr="000A2EA7">
        <w:t xml:space="preserve">int vlan 13 </w:t>
      </w:r>
    </w:p>
    <w:p w14:paraId="551DBE09" w14:textId="77777777" w:rsidR="009069CE" w:rsidRPr="000A2EA7" w:rsidRDefault="00E81F11" w:rsidP="000A2EA7">
      <w:pPr>
        <w:pStyle w:val="Nidungvnbn"/>
      </w:pPr>
      <w:r w:rsidRPr="000A2EA7">
        <w:t xml:space="preserve">standby 10 ip 192.168.1.67 </w:t>
      </w:r>
    </w:p>
    <w:p w14:paraId="5628DD06" w14:textId="41F5BF87" w:rsidR="009069CE" w:rsidRPr="000A2EA7" w:rsidRDefault="00E81F11" w:rsidP="000A2EA7">
      <w:pPr>
        <w:pStyle w:val="Nidungvnbn"/>
      </w:pPr>
      <w:r w:rsidRPr="000A2EA7">
        <w:t xml:space="preserve">standby 10 priority 150 </w:t>
      </w:r>
    </w:p>
    <w:p w14:paraId="29E8B6EE" w14:textId="77777777" w:rsidR="009069CE" w:rsidRPr="000A2EA7" w:rsidRDefault="00E81F11" w:rsidP="000A2EA7">
      <w:pPr>
        <w:pStyle w:val="Nidungvnbn"/>
      </w:pPr>
      <w:r w:rsidRPr="000A2EA7">
        <w:t xml:space="preserve">standby 10 preempt </w:t>
      </w:r>
    </w:p>
    <w:p w14:paraId="7E92E401" w14:textId="07357135" w:rsidR="009069CE" w:rsidRPr="000A2EA7" w:rsidRDefault="00E81F11" w:rsidP="000A2EA7">
      <w:pPr>
        <w:pStyle w:val="Nidungvnbn"/>
      </w:pPr>
      <w:r w:rsidRPr="000A2EA7">
        <w:t xml:space="preserve">int vlan 14 </w:t>
      </w:r>
    </w:p>
    <w:p w14:paraId="6298A1F6" w14:textId="77777777" w:rsidR="009069CE" w:rsidRPr="000A2EA7" w:rsidRDefault="00E81F11" w:rsidP="000A2EA7">
      <w:pPr>
        <w:pStyle w:val="Nidungvnbn"/>
      </w:pPr>
      <w:r w:rsidRPr="000A2EA7">
        <w:t xml:space="preserve">standby 10 ip 192.168.1.99 </w:t>
      </w:r>
    </w:p>
    <w:p w14:paraId="3278BC95" w14:textId="2EC9BEA8" w:rsidR="009069CE" w:rsidRPr="000A2EA7" w:rsidRDefault="00E81F11" w:rsidP="000A2EA7">
      <w:pPr>
        <w:pStyle w:val="Nidungvnbn"/>
      </w:pPr>
      <w:r w:rsidRPr="000A2EA7">
        <w:t xml:space="preserve">standby 10 priority 150 </w:t>
      </w:r>
    </w:p>
    <w:p w14:paraId="26FD3F4E" w14:textId="371717D6" w:rsidR="009069CE" w:rsidRPr="000A2EA7" w:rsidRDefault="00E81F11" w:rsidP="000A2EA7">
      <w:pPr>
        <w:pStyle w:val="Nidungvnbn"/>
      </w:pPr>
      <w:r w:rsidRPr="000A2EA7">
        <w:t xml:space="preserve">standby 10 preempt </w:t>
      </w:r>
    </w:p>
    <w:p w14:paraId="77F3C820" w14:textId="77777777" w:rsidR="009069CE" w:rsidRPr="000A2EA7" w:rsidRDefault="00E81F11" w:rsidP="000A2EA7">
      <w:pPr>
        <w:pStyle w:val="Nidungvnbn"/>
      </w:pPr>
      <w:r w:rsidRPr="000A2EA7">
        <w:t xml:space="preserve">int vlan 21 </w:t>
      </w:r>
    </w:p>
    <w:p w14:paraId="015EEABB" w14:textId="2E60647A" w:rsidR="009069CE" w:rsidRPr="000A2EA7" w:rsidRDefault="00E81F11" w:rsidP="000A2EA7">
      <w:pPr>
        <w:pStyle w:val="Nidungvnbn"/>
      </w:pPr>
      <w:r w:rsidRPr="000A2EA7">
        <w:t xml:space="preserve">standby 10 ip 192.168.2.3 </w:t>
      </w:r>
    </w:p>
    <w:p w14:paraId="0F1E4C65" w14:textId="76683273" w:rsidR="009069CE" w:rsidRPr="000A2EA7" w:rsidRDefault="00E81F11" w:rsidP="000A2EA7">
      <w:pPr>
        <w:pStyle w:val="Nidungvnbn"/>
      </w:pPr>
      <w:r w:rsidRPr="000A2EA7">
        <w:t xml:space="preserve">standby 10 priority 150 </w:t>
      </w:r>
    </w:p>
    <w:p w14:paraId="6C14BA36" w14:textId="77777777" w:rsidR="009069CE" w:rsidRPr="000A2EA7" w:rsidRDefault="00E81F11" w:rsidP="000A2EA7">
      <w:pPr>
        <w:pStyle w:val="Nidungvnbn"/>
      </w:pPr>
      <w:r w:rsidRPr="000A2EA7">
        <w:t xml:space="preserve">standby 10 preempt </w:t>
      </w:r>
    </w:p>
    <w:p w14:paraId="0D74C7DC" w14:textId="77777777" w:rsidR="009069CE" w:rsidRPr="000A2EA7" w:rsidRDefault="00E81F11" w:rsidP="000A2EA7">
      <w:pPr>
        <w:pStyle w:val="Nidungvnbn"/>
      </w:pPr>
      <w:r w:rsidRPr="000A2EA7">
        <w:t xml:space="preserve">int vlan 22 </w:t>
      </w:r>
    </w:p>
    <w:p w14:paraId="727C4789" w14:textId="77777777" w:rsidR="009069CE" w:rsidRPr="000A2EA7" w:rsidRDefault="00E81F11" w:rsidP="000A2EA7">
      <w:pPr>
        <w:pStyle w:val="Nidungvnbn"/>
      </w:pPr>
      <w:r w:rsidRPr="000A2EA7">
        <w:lastRenderedPageBreak/>
        <w:t xml:space="preserve">standby 10 ip 192.168.2.35 </w:t>
      </w:r>
    </w:p>
    <w:p w14:paraId="5D1FD41E" w14:textId="77777777" w:rsidR="009069CE" w:rsidRPr="000A2EA7" w:rsidRDefault="00E81F11" w:rsidP="000A2EA7">
      <w:pPr>
        <w:pStyle w:val="Nidungvnbn"/>
      </w:pPr>
      <w:r w:rsidRPr="000A2EA7">
        <w:t xml:space="preserve">standby 10 priority 150 </w:t>
      </w:r>
    </w:p>
    <w:p w14:paraId="6AFBE7D5" w14:textId="77777777" w:rsidR="009069CE" w:rsidRPr="000A2EA7" w:rsidRDefault="00E81F11" w:rsidP="000A2EA7">
      <w:pPr>
        <w:pStyle w:val="Nidungvnbn"/>
      </w:pPr>
      <w:r w:rsidRPr="000A2EA7">
        <w:t xml:space="preserve">standby 10 preempt int vlan 23 </w:t>
      </w:r>
    </w:p>
    <w:p w14:paraId="39665E51" w14:textId="77777777" w:rsidR="009069CE" w:rsidRPr="000A2EA7" w:rsidRDefault="00E81F11" w:rsidP="000A2EA7">
      <w:pPr>
        <w:pStyle w:val="Nidungvnbn"/>
      </w:pPr>
      <w:r w:rsidRPr="000A2EA7">
        <w:t xml:space="preserve">standby 10 ip 192.168.2.67 </w:t>
      </w:r>
    </w:p>
    <w:p w14:paraId="014AF417" w14:textId="77777777" w:rsidR="009069CE" w:rsidRPr="000A2EA7" w:rsidRDefault="00E81F11" w:rsidP="000A2EA7">
      <w:pPr>
        <w:pStyle w:val="Nidungvnbn"/>
      </w:pPr>
      <w:r w:rsidRPr="000A2EA7">
        <w:t xml:space="preserve">standby 10 priority 150 </w:t>
      </w:r>
    </w:p>
    <w:p w14:paraId="4606752A" w14:textId="77777777" w:rsidR="009069CE" w:rsidRPr="000A2EA7" w:rsidRDefault="00E81F11" w:rsidP="000A2EA7">
      <w:pPr>
        <w:pStyle w:val="Nidungvnbn"/>
      </w:pPr>
      <w:r w:rsidRPr="000A2EA7">
        <w:t xml:space="preserve">standby 10 preempt </w:t>
      </w:r>
    </w:p>
    <w:p w14:paraId="35AFE370" w14:textId="77777777" w:rsidR="00EA06ED" w:rsidRPr="000A2EA7" w:rsidRDefault="00E81F11" w:rsidP="000A2EA7">
      <w:pPr>
        <w:pStyle w:val="Nidungvnbn"/>
      </w:pPr>
      <w:r w:rsidRPr="000A2EA7">
        <w:t xml:space="preserve">int vlan 24 </w:t>
      </w:r>
    </w:p>
    <w:p w14:paraId="302D717C" w14:textId="77777777" w:rsidR="00EA06ED" w:rsidRPr="000A2EA7" w:rsidRDefault="00E81F11" w:rsidP="000A2EA7">
      <w:pPr>
        <w:pStyle w:val="Nidungvnbn"/>
      </w:pPr>
      <w:r w:rsidRPr="000A2EA7">
        <w:t xml:space="preserve">standby 10 ip 192.168.2.99 </w:t>
      </w:r>
    </w:p>
    <w:p w14:paraId="4B1327AA" w14:textId="77777777" w:rsidR="00EA06ED" w:rsidRPr="000A2EA7" w:rsidRDefault="00E81F11" w:rsidP="000A2EA7">
      <w:pPr>
        <w:pStyle w:val="Nidungvnbn"/>
      </w:pPr>
      <w:r w:rsidRPr="000A2EA7">
        <w:t xml:space="preserve">standby 10 priority 150 </w:t>
      </w:r>
    </w:p>
    <w:p w14:paraId="39754085" w14:textId="77777777" w:rsidR="00EA06ED" w:rsidRPr="000A2EA7" w:rsidRDefault="00E81F11" w:rsidP="000A2EA7">
      <w:pPr>
        <w:pStyle w:val="Nidungvnbn"/>
      </w:pPr>
      <w:r w:rsidRPr="000A2EA7">
        <w:t xml:space="preserve">standby 10 preempt int vlan 31 </w:t>
      </w:r>
    </w:p>
    <w:p w14:paraId="785BD5D7" w14:textId="77777777" w:rsidR="00EA06ED" w:rsidRPr="000A2EA7" w:rsidRDefault="00E81F11" w:rsidP="000A2EA7">
      <w:pPr>
        <w:pStyle w:val="Nidungvnbn"/>
      </w:pPr>
      <w:r w:rsidRPr="000A2EA7">
        <w:t xml:space="preserve">standby 10 ip 192.168.3.3 </w:t>
      </w:r>
    </w:p>
    <w:p w14:paraId="6DB7A67C" w14:textId="77777777" w:rsidR="00EA06ED" w:rsidRPr="000A2EA7" w:rsidRDefault="00E81F11" w:rsidP="000A2EA7">
      <w:pPr>
        <w:pStyle w:val="Nidungvnbn"/>
      </w:pPr>
      <w:r w:rsidRPr="000A2EA7">
        <w:t xml:space="preserve">standby 10 priority 150 </w:t>
      </w:r>
    </w:p>
    <w:p w14:paraId="3EBE254D" w14:textId="77777777" w:rsidR="00EA06ED" w:rsidRPr="000A2EA7" w:rsidRDefault="00E81F11" w:rsidP="000A2EA7">
      <w:pPr>
        <w:pStyle w:val="Nidungvnbn"/>
      </w:pPr>
      <w:r w:rsidRPr="000A2EA7">
        <w:t xml:space="preserve">standby 10 preempt </w:t>
      </w:r>
    </w:p>
    <w:p w14:paraId="32211B72" w14:textId="77777777" w:rsidR="00EA06ED" w:rsidRPr="000A2EA7" w:rsidRDefault="00E81F11" w:rsidP="000A2EA7">
      <w:pPr>
        <w:pStyle w:val="Nidungvnbn"/>
      </w:pPr>
      <w:r w:rsidRPr="000A2EA7">
        <w:t xml:space="preserve">int vlan 32 </w:t>
      </w:r>
    </w:p>
    <w:p w14:paraId="4002178B" w14:textId="77777777" w:rsidR="00EA06ED" w:rsidRPr="000A2EA7" w:rsidRDefault="00E81F11" w:rsidP="000A2EA7">
      <w:pPr>
        <w:pStyle w:val="Nidungvnbn"/>
      </w:pPr>
      <w:r w:rsidRPr="000A2EA7">
        <w:t xml:space="preserve">standby 10 ip 192.168.3.35 </w:t>
      </w:r>
    </w:p>
    <w:p w14:paraId="6CE46699" w14:textId="77777777" w:rsidR="00EA06ED" w:rsidRPr="000A2EA7" w:rsidRDefault="00E81F11" w:rsidP="000A2EA7">
      <w:pPr>
        <w:pStyle w:val="Nidungvnbn"/>
      </w:pPr>
      <w:r w:rsidRPr="000A2EA7">
        <w:t xml:space="preserve">standby 10 priority 150 </w:t>
      </w:r>
    </w:p>
    <w:p w14:paraId="09659FB4" w14:textId="77777777" w:rsidR="00EA06ED" w:rsidRPr="000A2EA7" w:rsidRDefault="00E81F11" w:rsidP="000A2EA7">
      <w:pPr>
        <w:pStyle w:val="Nidungvnbn"/>
      </w:pPr>
      <w:r w:rsidRPr="000A2EA7">
        <w:t xml:space="preserve">standby 10 preempt </w:t>
      </w:r>
    </w:p>
    <w:p w14:paraId="4F308EEA" w14:textId="77777777" w:rsidR="00EA06ED" w:rsidRPr="000A2EA7" w:rsidRDefault="00E81F11" w:rsidP="000A2EA7">
      <w:pPr>
        <w:pStyle w:val="Nidungvnbn"/>
      </w:pPr>
      <w:r w:rsidRPr="000A2EA7">
        <w:t xml:space="preserve">int vlan 33 </w:t>
      </w:r>
    </w:p>
    <w:p w14:paraId="19F90DE2" w14:textId="77777777" w:rsidR="00EA06ED" w:rsidRPr="000A2EA7" w:rsidRDefault="00E81F11" w:rsidP="000A2EA7">
      <w:pPr>
        <w:pStyle w:val="Nidungvnbn"/>
      </w:pPr>
      <w:r w:rsidRPr="000A2EA7">
        <w:t xml:space="preserve">standby 10 ip 192.168.3.67 </w:t>
      </w:r>
    </w:p>
    <w:p w14:paraId="3D63BED2" w14:textId="77777777" w:rsidR="00EA06ED" w:rsidRPr="000A2EA7" w:rsidRDefault="00E81F11" w:rsidP="000A2EA7">
      <w:pPr>
        <w:pStyle w:val="Nidungvnbn"/>
      </w:pPr>
      <w:r w:rsidRPr="000A2EA7">
        <w:t xml:space="preserve">standby 10 priority 150 </w:t>
      </w:r>
    </w:p>
    <w:p w14:paraId="45EB53F5" w14:textId="77777777" w:rsidR="00EA06ED" w:rsidRPr="000A2EA7" w:rsidRDefault="00E81F11" w:rsidP="000A2EA7">
      <w:pPr>
        <w:pStyle w:val="Nidungvnbn"/>
      </w:pPr>
      <w:r w:rsidRPr="000A2EA7">
        <w:t xml:space="preserve">standby 10 preempt </w:t>
      </w:r>
    </w:p>
    <w:p w14:paraId="32627C20" w14:textId="77777777" w:rsidR="00EA06ED" w:rsidRPr="000A2EA7" w:rsidRDefault="00E81F11" w:rsidP="000A2EA7">
      <w:pPr>
        <w:pStyle w:val="Nidungvnbn"/>
      </w:pPr>
      <w:r w:rsidRPr="000A2EA7">
        <w:t xml:space="preserve">int vlan 34 </w:t>
      </w:r>
    </w:p>
    <w:p w14:paraId="3E5A83A9" w14:textId="77777777" w:rsidR="00EA06ED" w:rsidRPr="000A2EA7" w:rsidRDefault="00E81F11" w:rsidP="000A2EA7">
      <w:pPr>
        <w:pStyle w:val="Nidungvnbn"/>
      </w:pPr>
      <w:r w:rsidRPr="000A2EA7">
        <w:t xml:space="preserve">standby 10 ip 192.168.3.99 </w:t>
      </w:r>
    </w:p>
    <w:p w14:paraId="6ADA234C" w14:textId="77777777" w:rsidR="00EA06ED" w:rsidRPr="000A2EA7" w:rsidRDefault="00E81F11" w:rsidP="000A2EA7">
      <w:pPr>
        <w:pStyle w:val="Nidungvnbn"/>
      </w:pPr>
      <w:r w:rsidRPr="000A2EA7">
        <w:t xml:space="preserve">standby 10 priority 150 </w:t>
      </w:r>
    </w:p>
    <w:p w14:paraId="4E493E87" w14:textId="59791E5F" w:rsidR="007F1962" w:rsidRDefault="00E81F11" w:rsidP="000D557D">
      <w:pPr>
        <w:pStyle w:val="Nidungvnbn"/>
      </w:pPr>
      <w:r w:rsidRPr="000A2EA7">
        <w:t>standby 10 preempt</w:t>
      </w:r>
    </w:p>
    <w:p w14:paraId="1C51FC01" w14:textId="67587457" w:rsidR="00B32F09" w:rsidRDefault="000D557D" w:rsidP="000D557D">
      <w:pPr>
        <w:pStyle w:val="Nidungvnbn"/>
        <w:ind w:firstLine="0"/>
      </w:pPr>
      <w:r>
        <w:rPr>
          <w:noProof/>
        </w:rPr>
        <w:lastRenderedPageBreak/>
        <mc:AlternateContent>
          <mc:Choice Requires="wps">
            <w:drawing>
              <wp:anchor distT="0" distB="0" distL="114300" distR="114300" simplePos="0" relativeHeight="251826176" behindDoc="1" locked="0" layoutInCell="1" allowOverlap="1" wp14:anchorId="00BF448A" wp14:editId="6B7B2725">
                <wp:simplePos x="0" y="0"/>
                <wp:positionH relativeFrom="column">
                  <wp:posOffset>-321908</wp:posOffset>
                </wp:positionH>
                <wp:positionV relativeFrom="paragraph">
                  <wp:posOffset>6761073</wp:posOffset>
                </wp:positionV>
                <wp:extent cx="5791835"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D004FE" w14:textId="7F511D08" w:rsidR="00562AD1" w:rsidRPr="00FE41D9" w:rsidRDefault="00562AD1" w:rsidP="00FE41D9">
                            <w:pPr>
                              <w:pStyle w:val="Caption"/>
                              <w:rPr>
                                <w:noProof/>
                                <w:lang w:val="vi-VN"/>
                              </w:rPr>
                            </w:pPr>
                            <w:bookmarkStart w:id="110" w:name="_Toc16668069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32</w:t>
                            </w:r>
                            <w:r>
                              <w:fldChar w:fldCharType="end"/>
                            </w:r>
                            <w:r>
                              <w:rPr>
                                <w:lang w:val="vi-VN"/>
                              </w:rPr>
                              <w:t xml:space="preserve"> HSRP trong Multilayer Switch 1</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F448A" id="Text Box 93" o:spid="_x0000_s1058" type="#_x0000_t202" style="position:absolute;left:0;text-align:left;margin-left:-25.35pt;margin-top:532.35pt;width:456.0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9AZMAIAAGcEAAAOAAAAZHJzL2Uyb0RvYy54bWysVE1v2zAMvQ/YfxB0X5wPtGu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" stroked="f">
                <v:textbox style="mso-fit-shape-to-text:t" inset="0,0,0,0">
                  <w:txbxContent>
                    <w:p w14:paraId="3FD004FE" w14:textId="7F511D08" w:rsidR="00562AD1" w:rsidRPr="00FE41D9" w:rsidRDefault="00562AD1" w:rsidP="00FE41D9">
                      <w:pPr>
                        <w:pStyle w:val="Caption"/>
                        <w:rPr>
                          <w:noProof/>
                          <w:lang w:val="vi-VN"/>
                        </w:rPr>
                      </w:pPr>
                      <w:bookmarkStart w:id="111" w:name="_Toc166680691"/>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32</w:t>
                      </w:r>
                      <w:r>
                        <w:fldChar w:fldCharType="end"/>
                      </w:r>
                      <w:r>
                        <w:rPr>
                          <w:lang w:val="vi-VN"/>
                        </w:rPr>
                        <w:t xml:space="preserve"> HSRP trong Multilayer Switch 1</w:t>
                      </w:r>
                      <w:bookmarkEnd w:id="111"/>
                    </w:p>
                  </w:txbxContent>
                </v:textbox>
                <w10:wrap type="tight"/>
              </v:shape>
            </w:pict>
          </mc:Fallback>
        </mc:AlternateContent>
      </w:r>
      <w:r w:rsidRPr="00B32F09">
        <w:rPr>
          <w:noProof/>
        </w:rPr>
        <w:drawing>
          <wp:anchor distT="0" distB="0" distL="114300" distR="114300" simplePos="0" relativeHeight="251685888" behindDoc="0" locked="0" layoutInCell="1" allowOverlap="1" wp14:anchorId="2E64F0D5" wp14:editId="13DF5F40">
            <wp:simplePos x="0" y="0"/>
            <wp:positionH relativeFrom="page">
              <wp:posOffset>617404</wp:posOffset>
            </wp:positionH>
            <wp:positionV relativeFrom="paragraph">
              <wp:posOffset>353</wp:posOffset>
            </wp:positionV>
            <wp:extent cx="6621145" cy="6654165"/>
            <wp:effectExtent l="0" t="0" r="8255" b="0"/>
            <wp:wrapTight wrapText="bothSides">
              <wp:wrapPolygon edited="0">
                <wp:start x="0" y="0"/>
                <wp:lineTo x="0" y="21520"/>
                <wp:lineTo x="21565" y="21520"/>
                <wp:lineTo x="215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21145" cy="6654165"/>
                    </a:xfrm>
                    <a:prstGeom prst="rect">
                      <a:avLst/>
                    </a:prstGeom>
                  </pic:spPr>
                </pic:pic>
              </a:graphicData>
            </a:graphic>
            <wp14:sizeRelH relativeFrom="margin">
              <wp14:pctWidth>0</wp14:pctWidth>
            </wp14:sizeRelH>
            <wp14:sizeRelV relativeFrom="margin">
              <wp14:pctHeight>0</wp14:pctHeight>
            </wp14:sizeRelV>
          </wp:anchor>
        </w:drawing>
      </w:r>
    </w:p>
    <w:p w14:paraId="60A65CE1" w14:textId="0925EBD3" w:rsidR="00650E3B" w:rsidRPr="00E81F11" w:rsidRDefault="00650E3B" w:rsidP="000D557D">
      <w:pPr>
        <w:pStyle w:val="Nidungvnbn"/>
        <w:ind w:firstLine="0"/>
      </w:pPr>
    </w:p>
    <w:p w14:paraId="386D407B" w14:textId="1F231ED1" w:rsidR="00385A71" w:rsidRPr="000A2EA7" w:rsidRDefault="0072266E" w:rsidP="000A2EA7">
      <w:pPr>
        <w:pStyle w:val="Nidungvnbn"/>
        <w:rPr>
          <w:b/>
        </w:rPr>
      </w:pPr>
      <w:r w:rsidRPr="000A2EA7">
        <w:rPr>
          <w:b/>
        </w:rPr>
        <w:lastRenderedPageBreak/>
        <w:t xml:space="preserve">Multilayer Switch </w:t>
      </w:r>
      <w:r w:rsidR="00B3061D" w:rsidRPr="000A2EA7">
        <w:rPr>
          <w:b/>
        </w:rPr>
        <w:t>2 tại HCM</w:t>
      </w:r>
    </w:p>
    <w:p w14:paraId="08612961" w14:textId="054B64F8" w:rsidR="007F1962" w:rsidRPr="000A2EA7" w:rsidRDefault="00E81F11" w:rsidP="000A2EA7">
      <w:pPr>
        <w:pStyle w:val="Nidungvnbn"/>
      </w:pPr>
      <w:r w:rsidRPr="000A2EA7">
        <w:t xml:space="preserve">int vlan 11 </w:t>
      </w:r>
    </w:p>
    <w:p w14:paraId="39921051" w14:textId="77777777" w:rsidR="007F1962" w:rsidRPr="000A2EA7" w:rsidRDefault="00E81F11" w:rsidP="000A2EA7">
      <w:pPr>
        <w:pStyle w:val="Nidungvnbn"/>
      </w:pPr>
      <w:r w:rsidRPr="000A2EA7">
        <w:t xml:space="preserve">standby 10 ip 192.168.1.3 </w:t>
      </w:r>
    </w:p>
    <w:p w14:paraId="61AA9D7E" w14:textId="71E466AA" w:rsidR="007F1962" w:rsidRPr="000A2EA7" w:rsidRDefault="00E81F11" w:rsidP="000A2EA7">
      <w:pPr>
        <w:pStyle w:val="Nidungvnbn"/>
      </w:pPr>
      <w:r w:rsidRPr="000A2EA7">
        <w:t xml:space="preserve">int vlan 12 </w:t>
      </w:r>
    </w:p>
    <w:p w14:paraId="6DB3DD7E" w14:textId="79A86396" w:rsidR="007F1962" w:rsidRPr="000A2EA7" w:rsidRDefault="00E81F11" w:rsidP="000A2EA7">
      <w:pPr>
        <w:pStyle w:val="Nidungvnbn"/>
      </w:pPr>
      <w:r w:rsidRPr="000A2EA7">
        <w:t xml:space="preserve">standby 10 ip 192.168.1.35 </w:t>
      </w:r>
    </w:p>
    <w:p w14:paraId="4AAAA91C" w14:textId="194F22C9" w:rsidR="007F1962" w:rsidRPr="000A2EA7" w:rsidRDefault="00E81F11" w:rsidP="000A2EA7">
      <w:pPr>
        <w:pStyle w:val="Nidungvnbn"/>
      </w:pPr>
      <w:r w:rsidRPr="000A2EA7">
        <w:t xml:space="preserve">int vlan 13 </w:t>
      </w:r>
    </w:p>
    <w:p w14:paraId="04998DDE" w14:textId="0E05DB23" w:rsidR="007F1962" w:rsidRPr="000A2EA7" w:rsidRDefault="00E81F11" w:rsidP="000A2EA7">
      <w:pPr>
        <w:pStyle w:val="Nidungvnbn"/>
      </w:pPr>
      <w:r w:rsidRPr="000A2EA7">
        <w:t xml:space="preserve">standby 10 ip 192.168.1.67 </w:t>
      </w:r>
    </w:p>
    <w:p w14:paraId="18520FF2" w14:textId="76514CAA" w:rsidR="007F1962" w:rsidRPr="000A2EA7" w:rsidRDefault="00E81F11" w:rsidP="000A2EA7">
      <w:pPr>
        <w:pStyle w:val="Nidungvnbn"/>
      </w:pPr>
      <w:r w:rsidRPr="000A2EA7">
        <w:t xml:space="preserve">int vlan 14 </w:t>
      </w:r>
    </w:p>
    <w:p w14:paraId="06951461" w14:textId="4C7BAE8C" w:rsidR="007F1962" w:rsidRPr="000A2EA7" w:rsidRDefault="00E81F11" w:rsidP="000A2EA7">
      <w:pPr>
        <w:pStyle w:val="Nidungvnbn"/>
      </w:pPr>
      <w:r w:rsidRPr="000A2EA7">
        <w:t xml:space="preserve">standby 10 ip 192.168.1.99 </w:t>
      </w:r>
    </w:p>
    <w:p w14:paraId="36DB64FE" w14:textId="0F765D41" w:rsidR="007F1962" w:rsidRPr="000A2EA7" w:rsidRDefault="00E81F11" w:rsidP="000A2EA7">
      <w:pPr>
        <w:pStyle w:val="Nidungvnbn"/>
      </w:pPr>
      <w:r w:rsidRPr="000A2EA7">
        <w:t xml:space="preserve">int vlan 21 </w:t>
      </w:r>
    </w:p>
    <w:p w14:paraId="691369D4" w14:textId="73D03684" w:rsidR="007F1962" w:rsidRPr="000A2EA7" w:rsidRDefault="00E81F11" w:rsidP="000A2EA7">
      <w:pPr>
        <w:pStyle w:val="Nidungvnbn"/>
      </w:pPr>
      <w:r w:rsidRPr="000A2EA7">
        <w:t xml:space="preserve">standby 10 ip 192.168.2.3 </w:t>
      </w:r>
    </w:p>
    <w:p w14:paraId="14288AA6" w14:textId="39601CE9" w:rsidR="007F1962" w:rsidRPr="000A2EA7" w:rsidRDefault="00E81F11" w:rsidP="000A2EA7">
      <w:pPr>
        <w:pStyle w:val="Nidungvnbn"/>
      </w:pPr>
      <w:r w:rsidRPr="000A2EA7">
        <w:t xml:space="preserve">int vlan 22 </w:t>
      </w:r>
    </w:p>
    <w:p w14:paraId="674EC1B6" w14:textId="1B54D776" w:rsidR="007F1962" w:rsidRPr="000A2EA7" w:rsidRDefault="00E81F11" w:rsidP="000A2EA7">
      <w:pPr>
        <w:pStyle w:val="Nidungvnbn"/>
      </w:pPr>
      <w:r w:rsidRPr="000A2EA7">
        <w:t xml:space="preserve">standby 10 ip 192.168.2.35 </w:t>
      </w:r>
    </w:p>
    <w:p w14:paraId="5DD8ACE3" w14:textId="550FF6A8" w:rsidR="007F1962" w:rsidRPr="000A2EA7" w:rsidRDefault="00E81F11" w:rsidP="000A2EA7">
      <w:pPr>
        <w:pStyle w:val="Nidungvnbn"/>
      </w:pPr>
      <w:r w:rsidRPr="000A2EA7">
        <w:t xml:space="preserve">int vlan 23 </w:t>
      </w:r>
    </w:p>
    <w:p w14:paraId="4F9B90B6" w14:textId="7130E1C6" w:rsidR="007F1962" w:rsidRPr="000A2EA7" w:rsidRDefault="00E81F11" w:rsidP="000A2EA7">
      <w:pPr>
        <w:pStyle w:val="Nidungvnbn"/>
      </w:pPr>
      <w:r w:rsidRPr="000A2EA7">
        <w:t xml:space="preserve">standby 10 ip 192.168.2.67 </w:t>
      </w:r>
    </w:p>
    <w:p w14:paraId="714ECCD4" w14:textId="67BF3857" w:rsidR="007F1962" w:rsidRPr="000A2EA7" w:rsidRDefault="00E81F11" w:rsidP="000A2EA7">
      <w:pPr>
        <w:pStyle w:val="Nidungvnbn"/>
      </w:pPr>
      <w:r w:rsidRPr="000A2EA7">
        <w:t xml:space="preserve">int vlan 24 </w:t>
      </w:r>
    </w:p>
    <w:p w14:paraId="7EFD96F5" w14:textId="77777777" w:rsidR="00B32F09" w:rsidRPr="000A2EA7" w:rsidRDefault="00E81F11" w:rsidP="000A2EA7">
      <w:pPr>
        <w:pStyle w:val="Nidungvnbn"/>
      </w:pPr>
      <w:r w:rsidRPr="000A2EA7">
        <w:t xml:space="preserve">standby 10 ip 192.168.2.99 </w:t>
      </w:r>
    </w:p>
    <w:p w14:paraId="46DF6F2B" w14:textId="77777777" w:rsidR="00B32F09" w:rsidRPr="000A2EA7" w:rsidRDefault="00E81F11" w:rsidP="000A2EA7">
      <w:pPr>
        <w:pStyle w:val="Nidungvnbn"/>
      </w:pPr>
      <w:r w:rsidRPr="000A2EA7">
        <w:t xml:space="preserve">int vlan 31 </w:t>
      </w:r>
    </w:p>
    <w:p w14:paraId="5B49D7AC" w14:textId="77777777" w:rsidR="00B32F09" w:rsidRPr="000A2EA7" w:rsidRDefault="00E81F11" w:rsidP="000A2EA7">
      <w:pPr>
        <w:pStyle w:val="Nidungvnbn"/>
      </w:pPr>
      <w:r w:rsidRPr="000A2EA7">
        <w:t xml:space="preserve">standby 10 ip 192.168.3.3 </w:t>
      </w:r>
    </w:p>
    <w:p w14:paraId="501CDB4D" w14:textId="77777777" w:rsidR="00B32F09" w:rsidRPr="000A2EA7" w:rsidRDefault="00E81F11" w:rsidP="000A2EA7">
      <w:pPr>
        <w:pStyle w:val="Nidungvnbn"/>
      </w:pPr>
      <w:r w:rsidRPr="000A2EA7">
        <w:t xml:space="preserve">int vlan 32 </w:t>
      </w:r>
    </w:p>
    <w:p w14:paraId="1ED7B4FD" w14:textId="77777777" w:rsidR="00B32F09" w:rsidRPr="000A2EA7" w:rsidRDefault="00E81F11" w:rsidP="000A2EA7">
      <w:pPr>
        <w:pStyle w:val="Nidungvnbn"/>
      </w:pPr>
      <w:r w:rsidRPr="000A2EA7">
        <w:t xml:space="preserve">standby 10 ip 192.168.3.35 </w:t>
      </w:r>
    </w:p>
    <w:p w14:paraId="7E39638C" w14:textId="77777777" w:rsidR="00B32F09" w:rsidRPr="000A2EA7" w:rsidRDefault="00E81F11" w:rsidP="000A2EA7">
      <w:pPr>
        <w:pStyle w:val="Nidungvnbn"/>
      </w:pPr>
      <w:r w:rsidRPr="000A2EA7">
        <w:t xml:space="preserve">int vlan 33 </w:t>
      </w:r>
    </w:p>
    <w:p w14:paraId="54A36CAF" w14:textId="14B6C50A" w:rsidR="00B32F09" w:rsidRPr="000A2EA7" w:rsidRDefault="00E81F11" w:rsidP="000A2EA7">
      <w:pPr>
        <w:pStyle w:val="Nidungvnbn"/>
      </w:pPr>
      <w:r w:rsidRPr="000A2EA7">
        <w:t xml:space="preserve">standby 10 ip 192.168.3.67 </w:t>
      </w:r>
    </w:p>
    <w:p w14:paraId="52F14720" w14:textId="287A80A7" w:rsidR="00B32F09" w:rsidRPr="000A2EA7" w:rsidRDefault="00E81F11" w:rsidP="000A2EA7">
      <w:pPr>
        <w:pStyle w:val="Nidungvnbn"/>
      </w:pPr>
      <w:r w:rsidRPr="000A2EA7">
        <w:t xml:space="preserve">int vlan 34 </w:t>
      </w:r>
    </w:p>
    <w:p w14:paraId="1A71D67C" w14:textId="105B4C5E" w:rsidR="00B32F09" w:rsidRPr="000A2EA7" w:rsidRDefault="00E81F11" w:rsidP="000A2EA7">
      <w:pPr>
        <w:pStyle w:val="Nidungvnbn"/>
      </w:pPr>
      <w:r w:rsidRPr="000A2EA7">
        <w:t>standby 10 ip 192.168.3.99</w:t>
      </w:r>
      <w:r w:rsidR="00B32F09" w:rsidRPr="000A2EA7">
        <w:t>4</w:t>
      </w:r>
    </w:p>
    <w:p w14:paraId="4B922884" w14:textId="57F8AB9D" w:rsidR="00C3424C" w:rsidRDefault="00E26AC5" w:rsidP="000D557D">
      <w:pPr>
        <w:pStyle w:val="Nidungvnbn"/>
        <w:ind w:firstLine="0"/>
      </w:pPr>
      <w:r>
        <w:rPr>
          <w:noProof/>
        </w:rPr>
        <w:lastRenderedPageBreak/>
        <mc:AlternateContent>
          <mc:Choice Requires="wps">
            <w:drawing>
              <wp:anchor distT="0" distB="0" distL="114300" distR="114300" simplePos="0" relativeHeight="251828224" behindDoc="1" locked="0" layoutInCell="1" allowOverlap="1" wp14:anchorId="3F25A2C2" wp14:editId="0318B1BB">
                <wp:simplePos x="0" y="0"/>
                <wp:positionH relativeFrom="column">
                  <wp:posOffset>-239395</wp:posOffset>
                </wp:positionH>
                <wp:positionV relativeFrom="paragraph">
                  <wp:posOffset>5937250</wp:posOffset>
                </wp:positionV>
                <wp:extent cx="5791835" cy="635"/>
                <wp:effectExtent l="0" t="0" r="0" b="0"/>
                <wp:wrapTight wrapText="bothSides">
                  <wp:wrapPolygon edited="0">
                    <wp:start x="0" y="0"/>
                    <wp:lineTo x="0" y="21600"/>
                    <wp:lineTo x="21600" y="21600"/>
                    <wp:lineTo x="21600" y="0"/>
                  </wp:wrapPolygon>
                </wp:wrapTight>
                <wp:docPr id="96" name="Text Box 9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A902933" w14:textId="0534DF70" w:rsidR="00562AD1" w:rsidRPr="00E26AC5" w:rsidRDefault="00562AD1" w:rsidP="00E26AC5">
                            <w:pPr>
                              <w:pStyle w:val="Caption"/>
                              <w:rPr>
                                <w:noProof/>
                                <w:lang w:val="vi-VN"/>
                              </w:rPr>
                            </w:pPr>
                            <w:bookmarkStart w:id="112" w:name="_Toc16668069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33</w:t>
                            </w:r>
                            <w:r>
                              <w:fldChar w:fldCharType="end"/>
                            </w:r>
                            <w:r>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34</w:t>
                            </w:r>
                            <w:r>
                              <w:fldChar w:fldCharType="end"/>
                            </w:r>
                            <w:r>
                              <w:rPr>
                                <w:lang w:val="vi-VN"/>
                              </w:rPr>
                              <w:t xml:space="preserve"> HSRP trong Multilayer Switch 2</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A2C2" id="Text Box 96" o:spid="_x0000_s1059" type="#_x0000_t202" style="position:absolute;left:0;text-align:left;margin-left:-18.85pt;margin-top:467.5pt;width:456.05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DuMAIAAGcEAAAOAAAAZHJzL2Uyb0RvYy54bWysVMFu2zAMvQ/YPwi6L04aNGu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" stroked="f">
                <v:textbox style="mso-fit-shape-to-text:t" inset="0,0,0,0">
                  <w:txbxContent>
                    <w:p w14:paraId="7A902933" w14:textId="0534DF70" w:rsidR="00562AD1" w:rsidRPr="00E26AC5" w:rsidRDefault="00562AD1" w:rsidP="00E26AC5">
                      <w:pPr>
                        <w:pStyle w:val="Caption"/>
                        <w:rPr>
                          <w:noProof/>
                          <w:lang w:val="vi-VN"/>
                        </w:rPr>
                      </w:pPr>
                      <w:bookmarkStart w:id="113" w:name="_Toc16668069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33</w:t>
                      </w:r>
                      <w:r>
                        <w:fldChar w:fldCharType="end"/>
                      </w:r>
                      <w:r>
                        <w:rPr>
                          <w:lang w:val="vi-VN"/>
                        </w:rPr>
                        <w:t xml:space="preserve"> </w:t>
                      </w: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34</w:t>
                      </w:r>
                      <w:r>
                        <w:fldChar w:fldCharType="end"/>
                      </w:r>
                      <w:r>
                        <w:rPr>
                          <w:lang w:val="vi-VN"/>
                        </w:rPr>
                        <w:t xml:space="preserve"> HSRP trong Multilayer Switch 2</w:t>
                      </w:r>
                      <w:bookmarkEnd w:id="113"/>
                    </w:p>
                  </w:txbxContent>
                </v:textbox>
                <w10:wrap type="tight"/>
              </v:shape>
            </w:pict>
          </mc:Fallback>
        </mc:AlternateContent>
      </w:r>
      <w:r w:rsidRPr="00265B3E">
        <w:rPr>
          <w:noProof/>
        </w:rPr>
        <w:drawing>
          <wp:anchor distT="0" distB="0" distL="114300" distR="114300" simplePos="0" relativeHeight="251696128" behindDoc="0" locked="0" layoutInCell="1" allowOverlap="1" wp14:anchorId="6584EEE3" wp14:editId="15C7AB56">
            <wp:simplePos x="0" y="0"/>
            <wp:positionH relativeFrom="page">
              <wp:posOffset>1021469</wp:posOffset>
            </wp:positionH>
            <wp:positionV relativeFrom="paragraph">
              <wp:posOffset>297</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91835" cy="5880100"/>
                    </a:xfrm>
                    <a:prstGeom prst="rect">
                      <a:avLst/>
                    </a:prstGeom>
                  </pic:spPr>
                </pic:pic>
              </a:graphicData>
            </a:graphic>
          </wp:anchor>
        </w:drawing>
      </w:r>
    </w:p>
    <w:p w14:paraId="3FB566C4" w14:textId="24F259FC" w:rsidR="00265B3E" w:rsidRDefault="00130801" w:rsidP="00365777">
      <w:pPr>
        <w:pStyle w:val="Heading2"/>
      </w:pPr>
      <w:r>
        <w:rPr>
          <w:lang w:val="vi-VN"/>
        </w:rPr>
        <w:t xml:space="preserve"> </w:t>
      </w:r>
      <w:bookmarkStart w:id="114" w:name="_Toc166680728"/>
      <w:r w:rsidRPr="00365777">
        <w:t>Etherchannel</w:t>
      </w:r>
      <w:bookmarkEnd w:id="114"/>
    </w:p>
    <w:p w14:paraId="3D21C6B9" w14:textId="33CE6317" w:rsidR="00762107" w:rsidRPr="00365777" w:rsidRDefault="00762107" w:rsidP="00365777">
      <w:pPr>
        <w:pStyle w:val="Nidungvnbn"/>
      </w:pPr>
      <w:r w:rsidRPr="00365777">
        <w:t>Cấu hình Erther-Channel tại 2 multilayer Switch</w:t>
      </w:r>
    </w:p>
    <w:p w14:paraId="0FBC3B08" w14:textId="1D4A52B4" w:rsidR="00762107" w:rsidRPr="00365777" w:rsidRDefault="00C3424C" w:rsidP="00365777">
      <w:pPr>
        <w:pStyle w:val="Nidungvnbn"/>
        <w:rPr>
          <w:b/>
        </w:rPr>
      </w:pPr>
      <w:r w:rsidRPr="00365777">
        <w:rPr>
          <w:b/>
        </w:rPr>
        <w:t>Tại Multilayer Switch1:</w:t>
      </w:r>
    </w:p>
    <w:p w14:paraId="5CFEE6C3" w14:textId="77777777" w:rsidR="00C3424C" w:rsidRPr="00365777" w:rsidRDefault="00C3424C" w:rsidP="00365777">
      <w:pPr>
        <w:pStyle w:val="Nidungvnbn"/>
      </w:pPr>
      <w:r w:rsidRPr="00365777">
        <w:t>configure terminal</w:t>
      </w:r>
    </w:p>
    <w:p w14:paraId="39E7B3A3" w14:textId="77777777" w:rsidR="00C3424C" w:rsidRPr="00365777" w:rsidRDefault="00C3424C" w:rsidP="00365777">
      <w:pPr>
        <w:pStyle w:val="Nidungvnbn"/>
      </w:pPr>
      <w:r w:rsidRPr="00365777">
        <w:lastRenderedPageBreak/>
        <w:t>interface range GigabitEthernet1/0/3, GigabitEthernet1/0/4</w:t>
      </w:r>
    </w:p>
    <w:p w14:paraId="08E3442B" w14:textId="77777777" w:rsidR="00C3424C" w:rsidRPr="00365777" w:rsidRDefault="00C3424C" w:rsidP="00365777">
      <w:pPr>
        <w:pStyle w:val="Nidungvnbn"/>
      </w:pPr>
      <w:r w:rsidRPr="00365777">
        <w:t>channel-group 1 mode active</w:t>
      </w:r>
    </w:p>
    <w:p w14:paraId="11BAD1D5" w14:textId="77777777" w:rsidR="00C3424C" w:rsidRPr="00365777" w:rsidRDefault="00C3424C" w:rsidP="00365777">
      <w:pPr>
        <w:pStyle w:val="Nidungvnbn"/>
      </w:pPr>
      <w:r w:rsidRPr="00365777">
        <w:t>interface Port-channel 1</w:t>
      </w:r>
    </w:p>
    <w:p w14:paraId="5310BC7D" w14:textId="14F93179" w:rsidR="00C3424C" w:rsidRPr="00365777" w:rsidRDefault="00C3424C" w:rsidP="00365777">
      <w:pPr>
        <w:pStyle w:val="Nidungvnbn"/>
      </w:pPr>
      <w:r w:rsidRPr="00365777">
        <w:t>switchport mode trunk</w:t>
      </w:r>
    </w:p>
    <w:p w14:paraId="3C921BFA" w14:textId="38B9B15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1B3E56D" w14:textId="77777777" w:rsidR="00E26AC5" w:rsidRDefault="00C3424C" w:rsidP="00E26AC5">
      <w:pPr>
        <w:pStyle w:val="Nidungvnbn"/>
        <w:keepNext/>
      </w:pPr>
      <w:r w:rsidRPr="00C3424C">
        <w:rPr>
          <w:noProof/>
        </w:rPr>
        <w:drawing>
          <wp:inline distT="0" distB="0" distL="0" distR="0" wp14:anchorId="72F37DCA" wp14:editId="022D9F01">
            <wp:extent cx="4953691" cy="551574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53691" cy="5515745"/>
                    </a:xfrm>
                    <a:prstGeom prst="rect">
                      <a:avLst/>
                    </a:prstGeom>
                  </pic:spPr>
                </pic:pic>
              </a:graphicData>
            </a:graphic>
          </wp:inline>
        </w:drawing>
      </w:r>
    </w:p>
    <w:p w14:paraId="3C126D01" w14:textId="72F75EB3" w:rsidR="00C3424C" w:rsidRPr="00E26AC5" w:rsidRDefault="00E26AC5" w:rsidP="00E26AC5">
      <w:pPr>
        <w:pStyle w:val="Caption"/>
        <w:rPr>
          <w:lang w:val="vi-VN"/>
        </w:rPr>
      </w:pPr>
      <w:bookmarkStart w:id="115" w:name="_Toc16668069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35</w:t>
      </w:r>
      <w:r>
        <w:fldChar w:fldCharType="end"/>
      </w:r>
      <w:r>
        <w:rPr>
          <w:lang w:val="vi-VN"/>
        </w:rPr>
        <w:t xml:space="preserve"> Etherchanel Multilayer Switch 1</w:t>
      </w:r>
      <w:bookmarkEnd w:id="115"/>
    </w:p>
    <w:p w14:paraId="2BA0F21E" w14:textId="24BCE41E" w:rsidR="00C3424C" w:rsidRDefault="00C3424C" w:rsidP="00C3424C">
      <w:pPr>
        <w:pStyle w:val="Nidungvnbn"/>
      </w:pPr>
    </w:p>
    <w:p w14:paraId="29510CBD" w14:textId="721D9474" w:rsidR="00C3424C" w:rsidRPr="00365777" w:rsidRDefault="00C3424C" w:rsidP="00365777">
      <w:pPr>
        <w:pStyle w:val="Nidungvnbn"/>
        <w:rPr>
          <w:b/>
        </w:rPr>
      </w:pPr>
      <w:r w:rsidRPr="00365777">
        <w:rPr>
          <w:b/>
        </w:rPr>
        <w:lastRenderedPageBreak/>
        <w:t>Tại Multilayer Switch 2:</w:t>
      </w:r>
    </w:p>
    <w:p w14:paraId="3BD4B5BD" w14:textId="77777777" w:rsidR="00C3424C" w:rsidRPr="00365777" w:rsidRDefault="00C3424C" w:rsidP="00365777">
      <w:pPr>
        <w:pStyle w:val="Nidungvnbn"/>
      </w:pPr>
      <w:r w:rsidRPr="00365777">
        <w:t>configure terminal</w:t>
      </w:r>
    </w:p>
    <w:p w14:paraId="6A4CDA51" w14:textId="77777777" w:rsidR="00C3424C" w:rsidRPr="00365777" w:rsidRDefault="00C3424C" w:rsidP="00365777">
      <w:pPr>
        <w:pStyle w:val="Nidungvnbn"/>
      </w:pPr>
      <w:r w:rsidRPr="00365777">
        <w:t>interface range GigabitEthernet1/0/3, GigabitEthernet1/0/4</w:t>
      </w:r>
    </w:p>
    <w:p w14:paraId="21603A48" w14:textId="4D19DF24" w:rsidR="00C3424C" w:rsidRPr="00562AD1" w:rsidRDefault="00C3424C" w:rsidP="00365777">
      <w:pPr>
        <w:pStyle w:val="Nidungvnbn"/>
        <w:rPr>
          <w:lang w:val="fr-FR"/>
        </w:rPr>
      </w:pPr>
      <w:r w:rsidRPr="00562AD1">
        <w:rPr>
          <w:lang w:val="fr-FR"/>
        </w:rPr>
        <w:t>channel-group 1 mode passive</w:t>
      </w:r>
    </w:p>
    <w:p w14:paraId="03A8A25E" w14:textId="77777777" w:rsidR="00C3424C" w:rsidRPr="00562AD1" w:rsidRDefault="00C3424C" w:rsidP="00365777">
      <w:pPr>
        <w:pStyle w:val="Nidungvnbn"/>
        <w:rPr>
          <w:lang w:val="fr-FR"/>
        </w:rPr>
      </w:pPr>
      <w:r w:rsidRPr="00562AD1">
        <w:rPr>
          <w:lang w:val="fr-FR"/>
        </w:rPr>
        <w:t>interface Port-channel 1</w:t>
      </w:r>
    </w:p>
    <w:p w14:paraId="7769AB30" w14:textId="77777777" w:rsidR="00C3424C" w:rsidRPr="00365777" w:rsidRDefault="00C3424C" w:rsidP="00365777">
      <w:pPr>
        <w:pStyle w:val="Nidungvnbn"/>
      </w:pPr>
      <w:r w:rsidRPr="00365777">
        <w:t>switchport mode trunk</w:t>
      </w:r>
    </w:p>
    <w:p w14:paraId="2BD955BD" w14:textId="57E73BC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3B10CED" w14:textId="77777777" w:rsidR="00C3424C" w:rsidRDefault="00C3424C" w:rsidP="00C3424C">
      <w:pPr>
        <w:pStyle w:val="Nidungvnbn"/>
        <w:ind w:firstLine="0"/>
        <w:rPr>
          <w:b/>
          <w:lang w:val="vi-VN"/>
        </w:rPr>
      </w:pPr>
    </w:p>
    <w:p w14:paraId="152A1961" w14:textId="77777777" w:rsidR="00E26AC5" w:rsidRDefault="00C3424C" w:rsidP="00E26AC5">
      <w:pPr>
        <w:pStyle w:val="Nidungvnbn"/>
        <w:keepNext/>
        <w:ind w:firstLine="0"/>
      </w:pPr>
      <w:r w:rsidRPr="00C3424C">
        <w:rPr>
          <w:b/>
          <w:noProof/>
        </w:rPr>
        <w:drawing>
          <wp:inline distT="0" distB="0" distL="0" distR="0" wp14:anchorId="228AA295" wp14:editId="3B8BEE58">
            <wp:extent cx="4496427" cy="296268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6427" cy="2962688"/>
                    </a:xfrm>
                    <a:prstGeom prst="rect">
                      <a:avLst/>
                    </a:prstGeom>
                  </pic:spPr>
                </pic:pic>
              </a:graphicData>
            </a:graphic>
          </wp:inline>
        </w:drawing>
      </w:r>
    </w:p>
    <w:p w14:paraId="2A8A98B1" w14:textId="0154AA54" w:rsidR="00E26AC5" w:rsidRPr="00E26AC5" w:rsidRDefault="00E26AC5" w:rsidP="00E26AC5">
      <w:pPr>
        <w:pStyle w:val="Caption"/>
        <w:rPr>
          <w:lang w:val="vi-VN"/>
        </w:rPr>
      </w:pPr>
      <w:bookmarkStart w:id="116" w:name="_Toc166680694"/>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36</w:t>
      </w:r>
      <w:r>
        <w:fldChar w:fldCharType="end"/>
      </w:r>
      <w:r>
        <w:rPr>
          <w:lang w:val="vi-VN"/>
        </w:rPr>
        <w:t xml:space="preserve"> Etherchannel Multilayer Switch 2</w:t>
      </w:r>
      <w:bookmarkEnd w:id="116"/>
    </w:p>
    <w:p w14:paraId="7EDB3AF0" w14:textId="7AB66E9C" w:rsidR="00E26AC5" w:rsidRPr="00E26AC5" w:rsidRDefault="00E26AC5" w:rsidP="00E26AC5">
      <w:pPr>
        <w:pStyle w:val="Caption"/>
        <w:rPr>
          <w:lang w:val="vi-VN"/>
        </w:rPr>
      </w:pPr>
    </w:p>
    <w:p w14:paraId="0D482D2D" w14:textId="71F3F778" w:rsidR="00C3424C" w:rsidRPr="00E26AC5" w:rsidRDefault="00C3424C" w:rsidP="00E26AC5">
      <w:pPr>
        <w:pStyle w:val="Caption"/>
        <w:jc w:val="both"/>
        <w:rPr>
          <w:b/>
          <w:lang w:val="vi-VN"/>
        </w:rPr>
      </w:pPr>
    </w:p>
    <w:p w14:paraId="77099F64" w14:textId="1316A07F" w:rsidR="00DE11A0" w:rsidRPr="009456DD" w:rsidRDefault="00BA2498" w:rsidP="009456DD">
      <w:pPr>
        <w:pStyle w:val="Heading2"/>
      </w:pPr>
      <w:r>
        <w:rPr>
          <w:lang w:val="vi-VN"/>
        </w:rPr>
        <w:t xml:space="preserve"> </w:t>
      </w:r>
      <w:bookmarkStart w:id="117" w:name="_Toc166680729"/>
      <w:r w:rsidR="00130801" w:rsidRPr="00365777">
        <w:t>Port</w:t>
      </w:r>
      <w:r w:rsidR="00577F21" w:rsidRPr="00365777">
        <w:t xml:space="preserve"> security</w:t>
      </w:r>
      <w:bookmarkEnd w:id="117"/>
    </w:p>
    <w:p w14:paraId="13ECB1BA" w14:textId="7E2E4B8F" w:rsidR="00DE11A0" w:rsidRPr="00562AD1" w:rsidRDefault="00DE11A0" w:rsidP="004A3D17">
      <w:pPr>
        <w:pStyle w:val="Nidungvnbn"/>
        <w:rPr>
          <w:lang w:val="vi-VN"/>
        </w:rPr>
      </w:pPr>
      <w:r w:rsidRPr="00562AD1">
        <w:rPr>
          <w:lang w:val="vi-VN"/>
        </w:rPr>
        <w:t xml:space="preserve">Để cấu hình port security cho Switch, và với mô hình này thì chúng ta sẽ đi vào cấu hình tại </w:t>
      </w:r>
      <w:r w:rsidR="00CB7491" w:rsidRPr="00562AD1">
        <w:rPr>
          <w:lang w:val="vi-VN"/>
        </w:rPr>
        <w:t>swit</w:t>
      </w:r>
      <w:r w:rsidRPr="00562AD1">
        <w:rPr>
          <w:lang w:val="vi-VN"/>
        </w:rPr>
        <w:t xml:space="preserve">ch </w:t>
      </w:r>
      <w:r w:rsidR="00CB7491" w:rsidRPr="00562AD1">
        <w:rPr>
          <w:lang w:val="vi-VN"/>
        </w:rPr>
        <w:t>Swit</w:t>
      </w:r>
      <w:r w:rsidRPr="00562AD1">
        <w:rPr>
          <w:lang w:val="vi-VN"/>
        </w:rPr>
        <w:t>ch Tầng 1A</w:t>
      </w:r>
    </w:p>
    <w:p w14:paraId="79F98541" w14:textId="06A6E7E6" w:rsidR="00DE11A0" w:rsidRPr="00562AD1" w:rsidRDefault="00DE11A0" w:rsidP="004A3D17">
      <w:pPr>
        <w:pStyle w:val="Nidungvnbn"/>
        <w:rPr>
          <w:lang w:val="vi-VN"/>
        </w:rPr>
      </w:pPr>
      <w:r w:rsidRPr="00562AD1">
        <w:rPr>
          <w:lang w:val="vi-VN"/>
        </w:rPr>
        <w:t>-</w:t>
      </w:r>
      <w:r w:rsidR="004A3D17" w:rsidRPr="00562AD1">
        <w:rPr>
          <w:lang w:val="vi-VN"/>
        </w:rPr>
        <w:t xml:space="preserve"> </w:t>
      </w:r>
      <w:r w:rsidRPr="00562AD1">
        <w:rPr>
          <w:lang w:val="vi-VN"/>
        </w:rPr>
        <w:t xml:space="preserve">Đi vào port cấu hình với lệnh </w:t>
      </w:r>
      <w:r w:rsidRPr="00562AD1">
        <w:rPr>
          <w:b/>
          <w:lang w:val="vi-VN"/>
        </w:rPr>
        <w:t>int f0/1-2</w:t>
      </w:r>
    </w:p>
    <w:p w14:paraId="571BB960" w14:textId="1B6D005F" w:rsidR="00DE11A0" w:rsidRDefault="00DE11A0" w:rsidP="00DE11A0">
      <w:pPr>
        <w:pStyle w:val="Nidungvnbn"/>
        <w:rPr>
          <w:lang w:val="vi-VN"/>
        </w:rPr>
      </w:pPr>
    </w:p>
    <w:p w14:paraId="23272019" w14:textId="5D4B2B3C" w:rsidR="00DE11A0" w:rsidRPr="004A3D17" w:rsidRDefault="00DE11A0" w:rsidP="004A3D17">
      <w:pPr>
        <w:pStyle w:val="Nidungvnbn"/>
      </w:pPr>
      <w:r w:rsidRPr="004A3D17">
        <w:lastRenderedPageBreak/>
        <w:t xml:space="preserve">Khởi động port security </w:t>
      </w:r>
      <w:r w:rsidRPr="004A3D17">
        <w:rPr>
          <w:b/>
        </w:rPr>
        <w:t>sw port-security</w:t>
      </w:r>
    </w:p>
    <w:p w14:paraId="2F072A89" w14:textId="1D7A4EFC" w:rsidR="00DE11A0" w:rsidRPr="004A3D17" w:rsidRDefault="00DE11A0" w:rsidP="004A3D17">
      <w:pPr>
        <w:pStyle w:val="Nidungvnbn"/>
      </w:pPr>
      <w:r w:rsidRPr="004A3D17">
        <w:t xml:space="preserve">Cho thiết bị học địa chỉ MAC, chỉ định trạng thái của port sẽ thay đổi khi địa chỉ MAC kết nối bị sai: </w:t>
      </w:r>
      <w:r w:rsidRPr="004A3D17">
        <w:rPr>
          <w:b/>
        </w:rPr>
        <w:t>sw port-security mac-add sticky</w:t>
      </w:r>
    </w:p>
    <w:p w14:paraId="40F7A03D" w14:textId="32C9D076" w:rsidR="00DE11A0" w:rsidRPr="004A3D17" w:rsidRDefault="00DE11A0" w:rsidP="004A3D17">
      <w:pPr>
        <w:pStyle w:val="Nidungvnbn"/>
      </w:pPr>
      <w:r w:rsidRPr="004A3D17">
        <w:t xml:space="preserve">Chỉ định số lần địa chỉ MAC được thay đổi </w:t>
      </w:r>
      <w:r w:rsidRPr="004A3D17">
        <w:rPr>
          <w:b/>
        </w:rPr>
        <w:t>sw port-security max 2</w:t>
      </w:r>
    </w:p>
    <w:p w14:paraId="7AB26027" w14:textId="07BFB01A" w:rsidR="00CB7491" w:rsidRPr="004A3D17" w:rsidRDefault="00CB7491" w:rsidP="004A3D17">
      <w:pPr>
        <w:pStyle w:val="Nidungvnbn"/>
      </w:pPr>
      <w:r w:rsidRPr="004A3D17">
        <w:t xml:space="preserve">Cấu hình hành vi khi phát hiện vi phạm là restrict </w:t>
      </w:r>
      <w:r w:rsidR="00DE11A0" w:rsidRPr="004A3D17">
        <w:rPr>
          <w:b/>
        </w:rPr>
        <w:t>sw port-security violation restrict</w:t>
      </w:r>
    </w:p>
    <w:p w14:paraId="542E6804" w14:textId="52587E7E" w:rsidR="00CB7491" w:rsidRPr="004A3D17" w:rsidRDefault="00CB7491" w:rsidP="004A3D17">
      <w:pPr>
        <w:pStyle w:val="Nidungvnbn"/>
        <w:rPr>
          <w:b/>
        </w:rPr>
      </w:pPr>
      <w:r w:rsidRPr="004A3D17">
        <w:rPr>
          <w:b/>
        </w:rPr>
        <w:sym w:font="Wingdings" w:char="F0E0"/>
      </w:r>
      <w:r w:rsidRPr="004A3D17">
        <w:rPr>
          <w:b/>
        </w:rPr>
        <w:t xml:space="preserve"> Code hoàn chỉnh:</w:t>
      </w:r>
    </w:p>
    <w:p w14:paraId="2F994C21" w14:textId="77777777" w:rsidR="00CB7491" w:rsidRPr="004A3D17" w:rsidRDefault="00CB7491" w:rsidP="004A3D17">
      <w:pPr>
        <w:pStyle w:val="Nidungvnbn"/>
      </w:pPr>
      <w:r w:rsidRPr="004A3D17">
        <w:t>int range f0/1-2</w:t>
      </w:r>
    </w:p>
    <w:p w14:paraId="270A58C5" w14:textId="77777777" w:rsidR="00CB7491" w:rsidRPr="004A3D17" w:rsidRDefault="00CB7491" w:rsidP="004A3D17">
      <w:pPr>
        <w:pStyle w:val="Nidungvnbn"/>
      </w:pPr>
      <w:r w:rsidRPr="004A3D17">
        <w:t xml:space="preserve">switchport port-security </w:t>
      </w:r>
    </w:p>
    <w:p w14:paraId="52FC3BAE" w14:textId="77777777" w:rsidR="00CB7491" w:rsidRPr="004A3D17" w:rsidRDefault="00CB7491" w:rsidP="004A3D17">
      <w:pPr>
        <w:pStyle w:val="Nidungvnbn"/>
      </w:pPr>
      <w:r w:rsidRPr="004A3D17">
        <w:t>switchport port-security mac-add sticky</w:t>
      </w:r>
    </w:p>
    <w:p w14:paraId="318A724E" w14:textId="77777777" w:rsidR="00CB7491" w:rsidRPr="004A3D17" w:rsidRDefault="00CB7491" w:rsidP="004A3D17">
      <w:pPr>
        <w:pStyle w:val="Nidungvnbn"/>
      </w:pPr>
      <w:r w:rsidRPr="004A3D17">
        <w:t>switchport port-security max 2</w:t>
      </w:r>
    </w:p>
    <w:p w14:paraId="2F1FD4AD" w14:textId="7F5E591B" w:rsidR="00CB7491" w:rsidRPr="004A3D17" w:rsidRDefault="00CB7491" w:rsidP="004A3D17">
      <w:pPr>
        <w:pStyle w:val="Nidungvnbn"/>
      </w:pPr>
      <w:r w:rsidRPr="004A3D17">
        <w:t>switchport port-security violation restrict</w:t>
      </w:r>
    </w:p>
    <w:p w14:paraId="6C777DCC" w14:textId="77777777" w:rsidR="00E26AC5" w:rsidRDefault="00CB7491" w:rsidP="00E26AC5">
      <w:pPr>
        <w:pStyle w:val="Nidungvnbn"/>
        <w:keepNext/>
      </w:pPr>
      <w:r w:rsidRPr="00CB7491">
        <w:rPr>
          <w:noProof/>
        </w:rPr>
        <w:drawing>
          <wp:inline distT="0" distB="0" distL="0" distR="0" wp14:anchorId="76AAB71B" wp14:editId="0E3F8B6F">
            <wp:extent cx="5039428" cy="2715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428" cy="2715004"/>
                    </a:xfrm>
                    <a:prstGeom prst="rect">
                      <a:avLst/>
                    </a:prstGeom>
                  </pic:spPr>
                </pic:pic>
              </a:graphicData>
            </a:graphic>
          </wp:inline>
        </w:drawing>
      </w:r>
    </w:p>
    <w:p w14:paraId="6EFA6078" w14:textId="78E75FFC" w:rsidR="00CB7491" w:rsidRPr="00E26AC5" w:rsidRDefault="00E26AC5" w:rsidP="00E26AC5">
      <w:pPr>
        <w:pStyle w:val="Caption"/>
        <w:rPr>
          <w:lang w:val="vi-VN"/>
        </w:rPr>
      </w:pPr>
      <w:bookmarkStart w:id="118" w:name="_Toc166680695"/>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37</w:t>
      </w:r>
      <w:r>
        <w:fldChar w:fldCharType="end"/>
      </w:r>
      <w:r>
        <w:rPr>
          <w:lang w:val="vi-VN"/>
        </w:rPr>
        <w:t xml:space="preserve"> Port Security</w:t>
      </w:r>
      <w:bookmarkEnd w:id="118"/>
    </w:p>
    <w:p w14:paraId="4B6C897C" w14:textId="7CE4E017" w:rsidR="00DE11A0" w:rsidRPr="00562AD1" w:rsidRDefault="00CB7491" w:rsidP="004A3D17">
      <w:pPr>
        <w:pStyle w:val="Nidungvnbn"/>
        <w:numPr>
          <w:ilvl w:val="0"/>
          <w:numId w:val="9"/>
        </w:numPr>
        <w:rPr>
          <w:b/>
          <w:lang w:val="vi-VN"/>
        </w:rPr>
      </w:pPr>
      <w:r w:rsidRPr="00562AD1">
        <w:rPr>
          <w:b/>
          <w:lang w:val="vi-VN"/>
        </w:rPr>
        <w:t>Làm tương tự với các switch còn lại</w:t>
      </w:r>
    </w:p>
    <w:p w14:paraId="3805C63B" w14:textId="1903F8EB" w:rsidR="00130801" w:rsidRPr="00DE11A0" w:rsidRDefault="00130801" w:rsidP="004A3D17">
      <w:pPr>
        <w:pStyle w:val="Heading2"/>
        <w:rPr>
          <w:lang w:val="fr-FR"/>
        </w:rPr>
      </w:pPr>
      <w:r>
        <w:rPr>
          <w:lang w:val="vi-VN"/>
        </w:rPr>
        <w:t xml:space="preserve"> </w:t>
      </w:r>
      <w:bookmarkStart w:id="119" w:name="_Toc166680730"/>
      <w:r w:rsidRPr="004A3D17">
        <w:t>Telnet</w:t>
      </w:r>
      <w:r w:rsidR="00577F21" w:rsidRPr="00DE11A0">
        <w:rPr>
          <w:lang w:val="fr-FR"/>
        </w:rPr>
        <w:t>:</w:t>
      </w:r>
      <w:bookmarkEnd w:id="119"/>
    </w:p>
    <w:p w14:paraId="41897252" w14:textId="60ABD4A4" w:rsidR="00EF3499" w:rsidRPr="004A3D17" w:rsidRDefault="00EF3499" w:rsidP="004A3D17">
      <w:pPr>
        <w:pStyle w:val="Nidungvnbn"/>
        <w:rPr>
          <w:b/>
        </w:rPr>
      </w:pPr>
      <w:r w:rsidRPr="004A3D17">
        <w:rPr>
          <w:b/>
        </w:rPr>
        <w:t>Router HCM</w:t>
      </w:r>
    </w:p>
    <w:p w14:paraId="04EA0D54" w14:textId="2077C7DC" w:rsidR="00EF3499" w:rsidRPr="004A3D17" w:rsidRDefault="002E0A10" w:rsidP="004A3D17">
      <w:pPr>
        <w:pStyle w:val="Nidungvnbn"/>
      </w:pPr>
      <w:r w:rsidRPr="004A3D17">
        <w:t>l</w:t>
      </w:r>
      <w:r w:rsidR="00EF3499" w:rsidRPr="004A3D17">
        <w:t xml:space="preserve">ine vty 0 4 </w:t>
      </w:r>
    </w:p>
    <w:p w14:paraId="5C55FB1A" w14:textId="75993F09" w:rsidR="00EF3499" w:rsidRPr="004A3D17" w:rsidRDefault="00EF3499" w:rsidP="004A3D17">
      <w:pPr>
        <w:pStyle w:val="Nidungvnbn"/>
      </w:pPr>
      <w:r w:rsidRPr="004A3D17">
        <w:lastRenderedPageBreak/>
        <w:t xml:space="preserve">password % Incomplete command. </w:t>
      </w:r>
    </w:p>
    <w:p w14:paraId="2B17568F" w14:textId="480671AA" w:rsidR="00EF3499" w:rsidRPr="004A3D17" w:rsidRDefault="00EF3499" w:rsidP="004A3D17">
      <w:pPr>
        <w:pStyle w:val="Nidungvnbn"/>
      </w:pPr>
      <w:r w:rsidRPr="004A3D17">
        <w:t xml:space="preserve">password cisco123 </w:t>
      </w:r>
    </w:p>
    <w:p w14:paraId="587803B9" w14:textId="54E2BFA7" w:rsidR="00EF3499" w:rsidRPr="004A3D17" w:rsidRDefault="00EF3499" w:rsidP="004A3D17">
      <w:pPr>
        <w:pStyle w:val="Nidungvnbn"/>
      </w:pPr>
      <w:r w:rsidRPr="004A3D17">
        <w:t xml:space="preserve">login </w:t>
      </w:r>
    </w:p>
    <w:p w14:paraId="2CFDF94A" w14:textId="73386C6A" w:rsidR="00130801" w:rsidRPr="004A3D17" w:rsidRDefault="00EF3499" w:rsidP="004A3D17">
      <w:pPr>
        <w:pStyle w:val="Nidungvnbn"/>
      </w:pPr>
      <w:r w:rsidRPr="004A3D17">
        <w:t>ex</w:t>
      </w:r>
    </w:p>
    <w:p w14:paraId="78EEA319" w14:textId="5C123B4A" w:rsidR="00FF3E90" w:rsidRPr="00182BE8" w:rsidRDefault="00FF3E90" w:rsidP="00182BE8">
      <w:pPr>
        <w:pStyle w:val="Heading2"/>
      </w:pPr>
      <w:r w:rsidRPr="00182BE8">
        <w:t xml:space="preserve"> </w:t>
      </w:r>
      <w:bookmarkStart w:id="120" w:name="_Toc166680731"/>
      <w:r w:rsidRPr="00182BE8">
        <w:t>Cấu hình SSH</w:t>
      </w:r>
      <w:bookmarkEnd w:id="120"/>
    </w:p>
    <w:p w14:paraId="47A1F559" w14:textId="7541E364" w:rsidR="00953708" w:rsidRPr="00182BE8" w:rsidRDefault="00AF2559" w:rsidP="00182BE8">
      <w:pPr>
        <w:pStyle w:val="Nidungvnbn"/>
        <w:rPr>
          <w:b/>
        </w:rPr>
      </w:pPr>
      <w:r w:rsidRPr="00182BE8">
        <w:rPr>
          <w:b/>
        </w:rPr>
        <w:t>Router HCM</w:t>
      </w:r>
    </w:p>
    <w:p w14:paraId="449165FD" w14:textId="21A83FCD" w:rsidR="00EF3499" w:rsidRPr="00182BE8" w:rsidRDefault="00AF2559" w:rsidP="00182BE8">
      <w:pPr>
        <w:pStyle w:val="Nidungvnbn"/>
      </w:pPr>
      <w:r w:rsidRPr="00182BE8">
        <w:t>ip domain name</w:t>
      </w:r>
    </w:p>
    <w:p w14:paraId="190284A3" w14:textId="3C757A61" w:rsidR="00EF3499" w:rsidRPr="00182BE8" w:rsidRDefault="00EF3499" w:rsidP="00182BE8">
      <w:pPr>
        <w:pStyle w:val="Nidungvnbn"/>
      </w:pPr>
      <w:r w:rsidRPr="00182BE8">
        <w:t>ip domain name cisco.lab</w:t>
      </w:r>
    </w:p>
    <w:p w14:paraId="10A72002" w14:textId="6AC6DDBB" w:rsidR="00EF3499" w:rsidRPr="00182BE8" w:rsidRDefault="00EF3499" w:rsidP="00182BE8">
      <w:pPr>
        <w:pStyle w:val="Nidungvnbn"/>
      </w:pPr>
      <w:r w:rsidRPr="00182BE8">
        <w:t>user nhom5</w:t>
      </w:r>
    </w:p>
    <w:p w14:paraId="7683A871" w14:textId="21C89206" w:rsidR="00EF3499" w:rsidRPr="00182BE8" w:rsidRDefault="00EF3499" w:rsidP="00182BE8">
      <w:pPr>
        <w:pStyle w:val="Nidungvnbn"/>
      </w:pPr>
      <w:r w:rsidRPr="00182BE8">
        <w:t>user nhom5 ?</w:t>
      </w:r>
    </w:p>
    <w:p w14:paraId="33E1EE56" w14:textId="77777777" w:rsidR="00EF3499" w:rsidRPr="00182BE8" w:rsidRDefault="00EF3499" w:rsidP="00182BE8">
      <w:pPr>
        <w:pStyle w:val="Nidungvnbn"/>
      </w:pPr>
      <w:r w:rsidRPr="00182BE8">
        <w:t xml:space="preserve">  password   Specify the password for the user</w:t>
      </w:r>
    </w:p>
    <w:p w14:paraId="7D8139AC" w14:textId="77777777" w:rsidR="00EF3499" w:rsidRPr="00182BE8" w:rsidRDefault="00EF3499" w:rsidP="00182BE8">
      <w:pPr>
        <w:pStyle w:val="Nidungvnbn"/>
      </w:pPr>
      <w:r w:rsidRPr="00182BE8">
        <w:t xml:space="preserve">  privilege  Set user privilege level</w:t>
      </w:r>
    </w:p>
    <w:p w14:paraId="618E72EB" w14:textId="77777777" w:rsidR="00EF3499" w:rsidRPr="00182BE8" w:rsidRDefault="00EF3499" w:rsidP="00182BE8">
      <w:pPr>
        <w:pStyle w:val="Nidungvnbn"/>
      </w:pPr>
      <w:r w:rsidRPr="00182BE8">
        <w:t xml:space="preserve">  secret     Specify the secret for the user</w:t>
      </w:r>
    </w:p>
    <w:p w14:paraId="30DB8FE4" w14:textId="77777777" w:rsidR="00EF3499" w:rsidRPr="00182BE8" w:rsidRDefault="00EF3499" w:rsidP="00182BE8">
      <w:pPr>
        <w:pStyle w:val="Nidungvnbn"/>
      </w:pPr>
      <w:r w:rsidRPr="00182BE8">
        <w:t xml:space="preserve">  &lt;cr&gt;</w:t>
      </w:r>
    </w:p>
    <w:p w14:paraId="722BF498" w14:textId="49910CE5" w:rsidR="00EF3499" w:rsidRPr="00182BE8" w:rsidRDefault="00EF3499" w:rsidP="00182BE8">
      <w:pPr>
        <w:pStyle w:val="Nidungvnbn"/>
      </w:pPr>
      <w:r w:rsidRPr="00182BE8">
        <w:t>user nhom5 secret cisco123</w:t>
      </w:r>
    </w:p>
    <w:p w14:paraId="52433026" w14:textId="33664B96" w:rsidR="002E0A10" w:rsidRPr="00182BE8" w:rsidRDefault="00E26AC5" w:rsidP="00182BE8">
      <w:pPr>
        <w:pStyle w:val="Nidungvnbn"/>
      </w:pPr>
      <w:r>
        <w:rPr>
          <w:noProof/>
        </w:rPr>
        <mc:AlternateContent>
          <mc:Choice Requires="wps">
            <w:drawing>
              <wp:anchor distT="0" distB="0" distL="114300" distR="114300" simplePos="0" relativeHeight="251830272" behindDoc="0" locked="0" layoutInCell="1" allowOverlap="1" wp14:anchorId="766E8C23" wp14:editId="3B3DDA73">
                <wp:simplePos x="0" y="0"/>
                <wp:positionH relativeFrom="column">
                  <wp:posOffset>478155</wp:posOffset>
                </wp:positionH>
                <wp:positionV relativeFrom="paragraph">
                  <wp:posOffset>1359535</wp:posOffset>
                </wp:positionV>
                <wp:extent cx="3962400"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D78190F" w14:textId="4EA20FF3" w:rsidR="00562AD1" w:rsidRPr="00E26AC5" w:rsidRDefault="00562AD1" w:rsidP="00E26AC5">
                            <w:pPr>
                              <w:pStyle w:val="Caption"/>
                              <w:rPr>
                                <w:b/>
                                <w:lang w:val="vi-VN"/>
                              </w:rPr>
                            </w:pPr>
                            <w:bookmarkStart w:id="121" w:name="_Toc16668069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38</w:t>
                            </w:r>
                            <w:r>
                              <w:fldChar w:fldCharType="end"/>
                            </w:r>
                            <w:r>
                              <w:rPr>
                                <w:lang w:val="vi-VN"/>
                              </w:rPr>
                              <w:t xml:space="preserve"> SSH bật mã hóa mật khẩu</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E8C23" id="Text Box 97" o:spid="_x0000_s1060" type="#_x0000_t202" style="position:absolute;left:0;text-align:left;margin-left:37.65pt;margin-top:107.05pt;width:31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50MQIAAGcEAAAOAAAAZHJzL2Uyb0RvYy54bWysVE1v2zAMvQ/YfxB0X5yPLm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" stroked="f">
                <v:textbox style="mso-fit-shape-to-text:t" inset="0,0,0,0">
                  <w:txbxContent>
                    <w:p w14:paraId="6D78190F" w14:textId="4EA20FF3" w:rsidR="00562AD1" w:rsidRPr="00E26AC5" w:rsidRDefault="00562AD1" w:rsidP="00E26AC5">
                      <w:pPr>
                        <w:pStyle w:val="Caption"/>
                        <w:rPr>
                          <w:b/>
                          <w:lang w:val="vi-VN"/>
                        </w:rPr>
                      </w:pPr>
                      <w:bookmarkStart w:id="122" w:name="_Toc166680696"/>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38</w:t>
                      </w:r>
                      <w:r>
                        <w:fldChar w:fldCharType="end"/>
                      </w:r>
                      <w:r>
                        <w:rPr>
                          <w:lang w:val="vi-VN"/>
                        </w:rPr>
                        <w:t xml:space="preserve"> SSH bật mã hóa mật khẩu</w:t>
                      </w:r>
                      <w:bookmarkEnd w:id="122"/>
                    </w:p>
                  </w:txbxContent>
                </v:textbox>
                <w10:wrap type="topAndBottom"/>
              </v:shape>
            </w:pict>
          </mc:Fallback>
        </mc:AlternateContent>
      </w:r>
      <w:r w:rsidR="005D6BEA" w:rsidRPr="005D6BEA">
        <w:rPr>
          <w:b/>
          <w:noProof/>
        </w:rPr>
        <w:drawing>
          <wp:anchor distT="0" distB="0" distL="114300" distR="114300" simplePos="0" relativeHeight="251753472" behindDoc="0" locked="0" layoutInCell="1" allowOverlap="1" wp14:anchorId="3EE42C8E" wp14:editId="0DE78308">
            <wp:simplePos x="0" y="0"/>
            <wp:positionH relativeFrom="page">
              <wp:posOffset>1738876</wp:posOffset>
            </wp:positionH>
            <wp:positionV relativeFrom="paragraph">
              <wp:posOffset>359410</wp:posOffset>
            </wp:positionV>
            <wp:extent cx="3962400" cy="9429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2400" cy="942975"/>
                    </a:xfrm>
                    <a:prstGeom prst="rect">
                      <a:avLst/>
                    </a:prstGeom>
                  </pic:spPr>
                </pic:pic>
              </a:graphicData>
            </a:graphic>
          </wp:anchor>
        </w:drawing>
      </w:r>
      <w:r w:rsidR="00EF3499" w:rsidRPr="00182BE8">
        <w:t>do show run</w:t>
      </w:r>
    </w:p>
    <w:p w14:paraId="07324E11" w14:textId="03399B78" w:rsidR="00FF3E90" w:rsidRDefault="00FF3E90" w:rsidP="00EF3499">
      <w:pPr>
        <w:spacing w:after="200" w:line="276" w:lineRule="auto"/>
        <w:jc w:val="center"/>
        <w:rPr>
          <w:b/>
          <w:sz w:val="26"/>
          <w:szCs w:val="26"/>
        </w:rPr>
      </w:pPr>
    </w:p>
    <w:p w14:paraId="69D6CDBB" w14:textId="77777777" w:rsidR="005D6BEA" w:rsidRDefault="005D6BEA" w:rsidP="00FB53D0">
      <w:pPr>
        <w:spacing w:after="200" w:line="276" w:lineRule="auto"/>
        <w:jc w:val="center"/>
        <w:rPr>
          <w:b/>
          <w:sz w:val="26"/>
          <w:szCs w:val="26"/>
        </w:rPr>
      </w:pPr>
    </w:p>
    <w:p w14:paraId="188B7A24" w14:textId="41EA8B70" w:rsidR="00B50A8E" w:rsidRDefault="00E26AC5" w:rsidP="005D6BEA">
      <w:pPr>
        <w:pStyle w:val="Nidungvnbn"/>
      </w:pPr>
      <w:r>
        <w:rPr>
          <w:noProof/>
        </w:rPr>
        <w:lastRenderedPageBreak/>
        <mc:AlternateContent>
          <mc:Choice Requires="wps">
            <w:drawing>
              <wp:anchor distT="0" distB="0" distL="114300" distR="114300" simplePos="0" relativeHeight="251832320" behindDoc="0" locked="0" layoutInCell="1" allowOverlap="1" wp14:anchorId="5DF4183C" wp14:editId="749B8D06">
                <wp:simplePos x="0" y="0"/>
                <wp:positionH relativeFrom="column">
                  <wp:posOffset>-97790</wp:posOffset>
                </wp:positionH>
                <wp:positionV relativeFrom="paragraph">
                  <wp:posOffset>2736215</wp:posOffset>
                </wp:positionV>
                <wp:extent cx="579183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BC03362" w14:textId="38F29693" w:rsidR="00562AD1" w:rsidRPr="00E26AC5" w:rsidRDefault="00562AD1" w:rsidP="00E26AC5">
                            <w:pPr>
                              <w:pStyle w:val="Caption"/>
                              <w:rPr>
                                <w:lang w:val="vi-VN"/>
                              </w:rPr>
                            </w:pPr>
                            <w:bookmarkStart w:id="123" w:name="_Toc16668069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39</w:t>
                            </w:r>
                            <w:r>
                              <w:fldChar w:fldCharType="end"/>
                            </w:r>
                            <w:r>
                              <w:rPr>
                                <w:lang w:val="vi-VN"/>
                              </w:rPr>
                              <w:t xml:space="preserve"> SSH kết nối từ xa</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4183C" id="Text Box 98" o:spid="_x0000_s1061" type="#_x0000_t202" style="position:absolute;left:0;text-align:left;margin-left:-7.7pt;margin-top:215.45pt;width:456.0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Z8LgIAAGcEAAAOAAAAZHJzL2Uyb0RvYy54bWysVMFu2zAMvQ/YPwi6L046tGu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" stroked="f">
                <v:textbox style="mso-fit-shape-to-text:t" inset="0,0,0,0">
                  <w:txbxContent>
                    <w:p w14:paraId="1BC03362" w14:textId="38F29693" w:rsidR="00562AD1" w:rsidRPr="00E26AC5" w:rsidRDefault="00562AD1" w:rsidP="00E26AC5">
                      <w:pPr>
                        <w:pStyle w:val="Caption"/>
                        <w:rPr>
                          <w:lang w:val="vi-VN"/>
                        </w:rPr>
                      </w:pPr>
                      <w:bookmarkStart w:id="124" w:name="_Toc166680697"/>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39</w:t>
                      </w:r>
                      <w:r>
                        <w:fldChar w:fldCharType="end"/>
                      </w:r>
                      <w:r>
                        <w:rPr>
                          <w:lang w:val="vi-VN"/>
                        </w:rPr>
                        <w:t xml:space="preserve"> SSH kết nối từ xa</w:t>
                      </w:r>
                      <w:bookmarkEnd w:id="124"/>
                    </w:p>
                  </w:txbxContent>
                </v:textbox>
                <w10:wrap type="topAndBottom"/>
              </v:shape>
            </w:pict>
          </mc:Fallback>
        </mc:AlternateContent>
      </w:r>
      <w:r w:rsidR="005D6BEA" w:rsidRPr="005D6BEA">
        <w:rPr>
          <w:noProof/>
        </w:rPr>
        <w:drawing>
          <wp:anchor distT="0" distB="0" distL="114300" distR="114300" simplePos="0" relativeHeight="251755520" behindDoc="0" locked="0" layoutInCell="1" allowOverlap="1" wp14:anchorId="15A7B628" wp14:editId="263193CE">
            <wp:simplePos x="0" y="0"/>
            <wp:positionH relativeFrom="page">
              <wp:posOffset>1162740</wp:posOffset>
            </wp:positionH>
            <wp:positionV relativeFrom="paragraph">
              <wp:posOffset>0</wp:posOffset>
            </wp:positionV>
            <wp:extent cx="5791835" cy="26790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2679065"/>
                    </a:xfrm>
                    <a:prstGeom prst="rect">
                      <a:avLst/>
                    </a:prstGeom>
                  </pic:spPr>
                </pic:pic>
              </a:graphicData>
            </a:graphic>
          </wp:anchor>
        </w:drawing>
      </w:r>
    </w:p>
    <w:p w14:paraId="5219A890" w14:textId="562C1B86" w:rsidR="00CB7491" w:rsidRDefault="00BA2498" w:rsidP="005D6BEA">
      <w:pPr>
        <w:pStyle w:val="Heading2"/>
        <w:rPr>
          <w:lang w:val="vi-VN"/>
        </w:rPr>
      </w:pPr>
      <w:r>
        <w:rPr>
          <w:lang w:val="vi-VN"/>
        </w:rPr>
        <w:t xml:space="preserve"> </w:t>
      </w:r>
      <w:bookmarkStart w:id="125" w:name="_Toc166680732"/>
      <w:r w:rsidR="00CB7491" w:rsidRPr="00562AD1">
        <w:rPr>
          <w:lang w:val="vi-VN"/>
        </w:rPr>
        <w:t>Cấu</w:t>
      </w:r>
      <w:r w:rsidR="00CB7491">
        <w:rPr>
          <w:lang w:val="vi-VN"/>
        </w:rPr>
        <w:t xml:space="preserve"> hình phân quyền truy cập các thiết bị nhất định</w:t>
      </w:r>
      <w:bookmarkEnd w:id="125"/>
    </w:p>
    <w:p w14:paraId="42362A81" w14:textId="65DCFFD7" w:rsidR="009068CE" w:rsidRPr="00562AD1" w:rsidRDefault="00CB7491" w:rsidP="005D6BEA">
      <w:pPr>
        <w:pStyle w:val="Nidungvnbn"/>
        <w:rPr>
          <w:lang w:val="vi-VN"/>
        </w:rPr>
      </w:pPr>
      <w:r w:rsidRPr="00562AD1">
        <w:rPr>
          <w:lang w:val="vi-VN"/>
        </w:rPr>
        <w:t xml:space="preserve">Ở phần này, chúng ta sẽ phân quyền truy cập vào thiết bị ở trụ sở chính, cụ thể: các phòng ban không thể truy cập vào phòng giám đốc P.GiamDoc nhưng phòng giám đốc có thể truy cập vào các phòng ban </w:t>
      </w:r>
      <w:r w:rsidR="009068CE" w:rsidRPr="00562AD1">
        <w:rPr>
          <w:lang w:val="vi-VN"/>
        </w:rPr>
        <w:t xml:space="preserve">khác. </w:t>
      </w:r>
    </w:p>
    <w:p w14:paraId="55E6B1FF" w14:textId="5861D6F7" w:rsidR="009068CE" w:rsidRPr="00562AD1" w:rsidRDefault="009068CE" w:rsidP="005D6BEA">
      <w:pPr>
        <w:pStyle w:val="Nidungvnbn"/>
        <w:rPr>
          <w:lang w:val="vi-VN"/>
        </w:rPr>
      </w:pPr>
      <w:r w:rsidRPr="00562AD1">
        <w:rPr>
          <w:lang w:val="vi-VN"/>
        </w:rPr>
        <w:t>Sử dụng dòng lệnh: Từ chối các gói tin từ dải IP nguồn trên đến dải IP đích :</w:t>
      </w:r>
    </w:p>
    <w:p w14:paraId="3C809DEE" w14:textId="4E626174" w:rsidR="009068CE" w:rsidRPr="005D6BEA" w:rsidRDefault="009068CE" w:rsidP="005D6BEA">
      <w:pPr>
        <w:pStyle w:val="Nidungvnbn"/>
        <w:rPr>
          <w:b/>
        </w:rPr>
      </w:pPr>
      <w:r w:rsidRPr="005D6BEA">
        <w:rPr>
          <w:b/>
        </w:rPr>
        <w:t>access-list 110 deny ip [source] [source wildcard] [destination] [destination wildcard]</w:t>
      </w:r>
    </w:p>
    <w:p w14:paraId="70A9A48D" w14:textId="793F9EFF" w:rsidR="00196C50" w:rsidRPr="005D6BEA" w:rsidRDefault="009068CE" w:rsidP="005D6BEA">
      <w:pPr>
        <w:pStyle w:val="Nidungvnbn"/>
      </w:pPr>
      <w:r w:rsidRPr="005D6BEA">
        <w:t>access-list 110 deny ip 192.168.1.0 0.0.0.31 192.168.2.64 0.0.0.31</w:t>
      </w:r>
    </w:p>
    <w:p w14:paraId="49C06CB7" w14:textId="77777777" w:rsidR="00196C50" w:rsidRPr="005D6BEA" w:rsidRDefault="00196C50" w:rsidP="005D6BEA">
      <w:pPr>
        <w:pStyle w:val="Nidungvnbn"/>
      </w:pPr>
    </w:p>
    <w:p w14:paraId="4B4FE380" w14:textId="330DF7DC" w:rsidR="009068CE" w:rsidRPr="005D6BEA" w:rsidRDefault="009068CE" w:rsidP="005D6BEA">
      <w:pPr>
        <w:pStyle w:val="Nidungvnbn"/>
      </w:pPr>
      <w:r w:rsidRPr="005D6BEA">
        <w:t xml:space="preserve">Source </w:t>
      </w:r>
      <w:r w:rsidR="00196C50" w:rsidRPr="005D6BEA">
        <w:t>của phòng hành chính: 192.168.1.0</w:t>
      </w:r>
      <w:r w:rsidRPr="005D6BEA">
        <w:t xml:space="preserve"> 0.0.0.31 </w:t>
      </w:r>
    </w:p>
    <w:p w14:paraId="529071E0" w14:textId="49E38633" w:rsidR="009068CE" w:rsidRPr="00562AD1" w:rsidRDefault="009068CE" w:rsidP="005D6BEA">
      <w:pPr>
        <w:pStyle w:val="Nidungvnbn"/>
        <w:rPr>
          <w:lang w:val="fr-FR"/>
        </w:rPr>
      </w:pPr>
      <w:r w:rsidRPr="00562AD1">
        <w:rPr>
          <w:lang w:val="fr-FR"/>
        </w:rPr>
        <w:t>Destination</w:t>
      </w:r>
      <w:r w:rsidR="00196C50" w:rsidRPr="00562AD1">
        <w:rPr>
          <w:lang w:val="fr-FR"/>
        </w:rPr>
        <w:t xml:space="preserve"> của phòng giám đốc</w:t>
      </w:r>
      <w:r w:rsidRPr="00562AD1">
        <w:rPr>
          <w:lang w:val="fr-FR"/>
        </w:rPr>
        <w:t>: 192.168.2.64 0.0.0.31</w:t>
      </w:r>
    </w:p>
    <w:p w14:paraId="4567C115" w14:textId="4BEDDC2B" w:rsidR="009068CE" w:rsidRDefault="009068CE" w:rsidP="009068CE">
      <w:pPr>
        <w:pStyle w:val="Nidungvnbn"/>
        <w:ind w:firstLine="0"/>
        <w:rPr>
          <w:lang w:val="vi-VN"/>
        </w:rPr>
      </w:pPr>
    </w:p>
    <w:p w14:paraId="068F114D" w14:textId="6304A344" w:rsidR="00196C50" w:rsidRPr="00957059" w:rsidRDefault="00196C50" w:rsidP="00957059">
      <w:pPr>
        <w:pStyle w:val="Nidungvnbn"/>
        <w:rPr>
          <w:b/>
        </w:rPr>
      </w:pPr>
      <w:r w:rsidRPr="00957059">
        <w:rPr>
          <w:b/>
        </w:rPr>
        <w:t>Code hoàn chỉnh cho tất cả phòng ban:</w:t>
      </w:r>
    </w:p>
    <w:p w14:paraId="1112C88E" w14:textId="5D5391D3" w:rsidR="00196C50" w:rsidRPr="00957059" w:rsidRDefault="00196C50" w:rsidP="00957059">
      <w:pPr>
        <w:pStyle w:val="Nidungvnbn"/>
      </w:pPr>
      <w:r w:rsidRPr="00957059">
        <w:t>access-list 110 deny ip 192.168.1.0 0.0.0.31 192.168.2.64 0.0.0.31</w:t>
      </w:r>
    </w:p>
    <w:p w14:paraId="6A0E26FD" w14:textId="10C77A51" w:rsidR="00196C50" w:rsidRPr="00957059" w:rsidRDefault="00196C50" w:rsidP="00957059">
      <w:pPr>
        <w:pStyle w:val="Nidungvnbn"/>
      </w:pPr>
      <w:r w:rsidRPr="00957059">
        <w:t>access-list 110 deny ip 192.168.1.32 0.0.0.31 192.168.2.64 0.0.0.31</w:t>
      </w:r>
    </w:p>
    <w:p w14:paraId="417648DC" w14:textId="77777777" w:rsidR="00196C50" w:rsidRPr="00957059" w:rsidRDefault="00196C50" w:rsidP="00957059">
      <w:pPr>
        <w:pStyle w:val="Nidungvnbn"/>
      </w:pPr>
      <w:r w:rsidRPr="00957059">
        <w:lastRenderedPageBreak/>
        <w:t>access-list 110 deny ip 192.168.1.64 0.0.0.31 192.168.2.64 0.0.0.31</w:t>
      </w:r>
    </w:p>
    <w:p w14:paraId="329BC810" w14:textId="77777777" w:rsidR="00196C50" w:rsidRPr="00957059" w:rsidRDefault="00196C50" w:rsidP="00957059">
      <w:pPr>
        <w:pStyle w:val="Nidungvnbn"/>
      </w:pPr>
      <w:r w:rsidRPr="00957059">
        <w:t>access-list 110 deny ip 192.168.1.96 0.0.0.31 192.168.2.64 0.0.0.31</w:t>
      </w:r>
    </w:p>
    <w:p w14:paraId="1D56D2E6" w14:textId="77777777" w:rsidR="00196C50" w:rsidRPr="00957059" w:rsidRDefault="00196C50" w:rsidP="00957059">
      <w:pPr>
        <w:pStyle w:val="Nidungvnbn"/>
      </w:pPr>
      <w:r w:rsidRPr="00957059">
        <w:t>access-list 110 deny ip 192.168.2.0 0.0.0.31 192.168.2.64 0.0.0.31</w:t>
      </w:r>
    </w:p>
    <w:p w14:paraId="26E5872A" w14:textId="77777777" w:rsidR="00196C50" w:rsidRPr="00957059" w:rsidRDefault="00196C50" w:rsidP="00957059">
      <w:pPr>
        <w:pStyle w:val="Nidungvnbn"/>
      </w:pPr>
      <w:r w:rsidRPr="00957059">
        <w:t>access-list 110 deny ip 192.168.2.32 0.0.0.31 192.168.2.64 0.0.0.31</w:t>
      </w:r>
    </w:p>
    <w:p w14:paraId="4E7F2648" w14:textId="77777777" w:rsidR="00196C50" w:rsidRPr="00957059" w:rsidRDefault="00196C50" w:rsidP="00957059">
      <w:pPr>
        <w:pStyle w:val="Nidungvnbn"/>
      </w:pPr>
      <w:r w:rsidRPr="00957059">
        <w:t>access-list 110 deny ip 192.168.2.64 0.0.0.31 192.168.2.64 0.0.0.31</w:t>
      </w:r>
    </w:p>
    <w:p w14:paraId="7EEC71B1" w14:textId="77777777" w:rsidR="00196C50" w:rsidRPr="00957059" w:rsidRDefault="00196C50" w:rsidP="00957059">
      <w:pPr>
        <w:pStyle w:val="Nidungvnbn"/>
      </w:pPr>
      <w:r w:rsidRPr="00957059">
        <w:t>access-list 110 deny ip 192.168.2.96 0.0.0.31 192.168.2.64 0.0.0.31</w:t>
      </w:r>
    </w:p>
    <w:p w14:paraId="4FD295D3" w14:textId="77777777" w:rsidR="00196C50" w:rsidRPr="00957059" w:rsidRDefault="00196C50" w:rsidP="00957059">
      <w:pPr>
        <w:pStyle w:val="Nidungvnbn"/>
      </w:pPr>
      <w:r w:rsidRPr="00957059">
        <w:t>access-list 110 deny ip 192.168.3.0 0.0.0.31 192.168.2.64 0.0.0.31</w:t>
      </w:r>
    </w:p>
    <w:p w14:paraId="5CCAA9AD" w14:textId="77777777" w:rsidR="00196C50" w:rsidRPr="00957059" w:rsidRDefault="00196C50" w:rsidP="00957059">
      <w:pPr>
        <w:pStyle w:val="Nidungvnbn"/>
      </w:pPr>
      <w:r w:rsidRPr="00957059">
        <w:t>access-list 110 deny ip 192.168.3.32 0.0.0.31 192.168.2.64 0.0.0.31</w:t>
      </w:r>
    </w:p>
    <w:p w14:paraId="65DC2C82" w14:textId="77777777" w:rsidR="00196C50" w:rsidRPr="00957059" w:rsidRDefault="00196C50" w:rsidP="00957059">
      <w:pPr>
        <w:pStyle w:val="Nidungvnbn"/>
      </w:pPr>
      <w:r w:rsidRPr="00957059">
        <w:t>access-list 110 deny ip 192.168.3.64 0.0.0.31 192.168.2.64 0.0.0.31</w:t>
      </w:r>
    </w:p>
    <w:p w14:paraId="5AD5EB5E" w14:textId="6116B495" w:rsidR="00196C50" w:rsidRPr="00957059" w:rsidRDefault="00196C50" w:rsidP="00957059">
      <w:pPr>
        <w:pStyle w:val="Nidungvnbn"/>
      </w:pPr>
      <w:r w:rsidRPr="00957059">
        <w:t>access-list 110 deny ip 192.168.3.96 0.0.0.31 192.168.2.64 0.0.0.31</w:t>
      </w:r>
    </w:p>
    <w:p w14:paraId="3F1AB3FC" w14:textId="77777777" w:rsidR="00196C50" w:rsidRDefault="00196C50" w:rsidP="00196C50">
      <w:pPr>
        <w:pStyle w:val="Nidungvnbn"/>
        <w:ind w:firstLine="810"/>
        <w:rPr>
          <w:i/>
          <w:lang w:val="vi-VN"/>
        </w:rPr>
      </w:pPr>
    </w:p>
    <w:p w14:paraId="1FFBD7F2" w14:textId="6A60F40C" w:rsidR="00196C50" w:rsidRPr="00562AD1" w:rsidRDefault="00196C50" w:rsidP="00957059">
      <w:pPr>
        <w:pStyle w:val="Nidungvnbn"/>
        <w:rPr>
          <w:lang w:val="vi-VN"/>
        </w:rPr>
      </w:pPr>
      <w:r w:rsidRPr="00562AD1">
        <w:rPr>
          <w:lang w:val="vi-VN"/>
        </w:rPr>
        <w:t>Tiếp theo, nhập lệnh áp dụng các quy tắc trong ACL có số hiệu 110 cho giao diện VLAN 23, một cho lưu lượng đi vào và một cho lưu lượng đi ra.</w:t>
      </w:r>
    </w:p>
    <w:p w14:paraId="387FA9D0" w14:textId="77777777" w:rsidR="00196C50" w:rsidRPr="00957059" w:rsidRDefault="00196C50" w:rsidP="00957059">
      <w:pPr>
        <w:pStyle w:val="Nidungvnbn"/>
      </w:pPr>
      <w:r w:rsidRPr="00957059">
        <w:t>int vlan 23</w:t>
      </w:r>
    </w:p>
    <w:p w14:paraId="14A27292" w14:textId="77777777" w:rsidR="00196C50" w:rsidRPr="00957059" w:rsidRDefault="00196C50" w:rsidP="00957059">
      <w:pPr>
        <w:pStyle w:val="Nidungvnbn"/>
      </w:pPr>
      <w:r w:rsidRPr="00957059">
        <w:t>ip access-group 110 in</w:t>
      </w:r>
    </w:p>
    <w:p w14:paraId="1B9816BD" w14:textId="5B829CCD" w:rsidR="00196C50" w:rsidRPr="000D557D" w:rsidRDefault="00196C50" w:rsidP="000D557D">
      <w:pPr>
        <w:pStyle w:val="Nidungvnbn"/>
      </w:pPr>
      <w:r w:rsidRPr="00957059">
        <w:t>ip access-group 110 out</w:t>
      </w:r>
    </w:p>
    <w:p w14:paraId="0FE2A1FA" w14:textId="367E7B09" w:rsidR="00196C50" w:rsidRPr="00957059" w:rsidRDefault="00196C50" w:rsidP="00957059">
      <w:pPr>
        <w:pStyle w:val="Nidungvnbn"/>
        <w:rPr>
          <w:b/>
        </w:rPr>
      </w:pPr>
      <w:r w:rsidRPr="00957059">
        <w:rPr>
          <w:b/>
        </w:rPr>
        <w:t>Code hoàn chỉnh trên Multilayer Switch1</w:t>
      </w:r>
    </w:p>
    <w:p w14:paraId="6898B842" w14:textId="77777777" w:rsidR="00196C50" w:rsidRPr="00957059" w:rsidRDefault="00196C50" w:rsidP="00957059">
      <w:pPr>
        <w:pStyle w:val="Nidungvnbn"/>
      </w:pPr>
      <w:r w:rsidRPr="00957059">
        <w:t>access-list 110 deny ip 192.168.1.0 0.0.0.31 192.168.2.64 0.0.0.31</w:t>
      </w:r>
    </w:p>
    <w:p w14:paraId="45E1BC54" w14:textId="77777777" w:rsidR="00196C50" w:rsidRPr="00957059" w:rsidRDefault="00196C50" w:rsidP="00957059">
      <w:pPr>
        <w:pStyle w:val="Nidungvnbn"/>
      </w:pPr>
      <w:r w:rsidRPr="00957059">
        <w:t>access-list 110 deny ip 192.168.1.32 0.0.0.31 192.168.2.64 0.0.0.31</w:t>
      </w:r>
    </w:p>
    <w:p w14:paraId="0002C221" w14:textId="77777777" w:rsidR="00196C50" w:rsidRPr="00957059" w:rsidRDefault="00196C50" w:rsidP="00957059">
      <w:pPr>
        <w:pStyle w:val="Nidungvnbn"/>
      </w:pPr>
      <w:r w:rsidRPr="00957059">
        <w:t>access-list 110 deny ip 192.168.1.64 0.0.0.31 192.168.2.64 0.0.0.31</w:t>
      </w:r>
    </w:p>
    <w:p w14:paraId="04DE16C7" w14:textId="77777777" w:rsidR="00196C50" w:rsidRPr="00957059" w:rsidRDefault="00196C50" w:rsidP="00957059">
      <w:pPr>
        <w:pStyle w:val="Nidungvnbn"/>
      </w:pPr>
      <w:r w:rsidRPr="00957059">
        <w:t>access-list 110 deny ip 192.168.1.96 0.0.0.31 192.168.2.64 0.0.0.31</w:t>
      </w:r>
    </w:p>
    <w:p w14:paraId="571C78E8" w14:textId="77777777" w:rsidR="00196C50" w:rsidRPr="00957059" w:rsidRDefault="00196C50" w:rsidP="00957059">
      <w:pPr>
        <w:pStyle w:val="Nidungvnbn"/>
      </w:pPr>
      <w:r w:rsidRPr="00957059">
        <w:t>access-list 110 deny ip 192.168.2.0 0.0.0.31 192.168.2.64 0.0.0.31</w:t>
      </w:r>
    </w:p>
    <w:p w14:paraId="7A572ED2" w14:textId="77777777" w:rsidR="00196C50" w:rsidRPr="00957059" w:rsidRDefault="00196C50" w:rsidP="00957059">
      <w:pPr>
        <w:pStyle w:val="Nidungvnbn"/>
      </w:pPr>
      <w:r w:rsidRPr="00957059">
        <w:t>access-list 110 deny ip 192.168.2.32 0.0.0.31 192.168.2.64 0.0.0.31</w:t>
      </w:r>
    </w:p>
    <w:p w14:paraId="7DAC2D84" w14:textId="77777777" w:rsidR="00196C50" w:rsidRPr="00957059" w:rsidRDefault="00196C50" w:rsidP="00957059">
      <w:pPr>
        <w:pStyle w:val="Nidungvnbn"/>
      </w:pPr>
      <w:r w:rsidRPr="00957059">
        <w:t>access-list 110 deny ip 192.168.2.64 0.0.0.31 192.168.2.64 0.0.0.31</w:t>
      </w:r>
    </w:p>
    <w:p w14:paraId="515B0B47" w14:textId="77777777" w:rsidR="00196C50" w:rsidRPr="00957059" w:rsidRDefault="00196C50" w:rsidP="00957059">
      <w:pPr>
        <w:pStyle w:val="Nidungvnbn"/>
      </w:pPr>
      <w:r w:rsidRPr="00957059">
        <w:t>access-list 110 deny ip 192.168.2.96 0.0.0.31 192.168.2.64 0.0.0.31</w:t>
      </w:r>
    </w:p>
    <w:p w14:paraId="2CCC730B" w14:textId="77777777" w:rsidR="00196C50" w:rsidRPr="00957059" w:rsidRDefault="00196C50" w:rsidP="00957059">
      <w:pPr>
        <w:pStyle w:val="Nidungvnbn"/>
      </w:pPr>
      <w:r w:rsidRPr="00957059">
        <w:t>access-list 110 deny ip 192.168.3.0 0.0.0.31 192.168.2.64 0.0.0.31</w:t>
      </w:r>
    </w:p>
    <w:p w14:paraId="3A663514" w14:textId="77777777" w:rsidR="00196C50" w:rsidRPr="00957059" w:rsidRDefault="00196C50" w:rsidP="00957059">
      <w:pPr>
        <w:pStyle w:val="Nidungvnbn"/>
      </w:pPr>
      <w:r w:rsidRPr="00957059">
        <w:t>access-list 110 deny ip 192.168.3.32 0.0.0.31 192.168.2.64 0.0.0.31</w:t>
      </w:r>
    </w:p>
    <w:p w14:paraId="7E0F1010" w14:textId="77777777" w:rsidR="00196C50" w:rsidRPr="00957059" w:rsidRDefault="00196C50" w:rsidP="00957059">
      <w:pPr>
        <w:pStyle w:val="Nidungvnbn"/>
      </w:pPr>
      <w:r w:rsidRPr="00957059">
        <w:lastRenderedPageBreak/>
        <w:t>access-list 110 deny ip 192.168.3.64 0.0.0.31 192.168.2.64 0.0.0.31</w:t>
      </w:r>
    </w:p>
    <w:p w14:paraId="22E820D0" w14:textId="66864196" w:rsidR="00196C50" w:rsidRPr="00957059" w:rsidRDefault="00196C50" w:rsidP="00957059">
      <w:pPr>
        <w:pStyle w:val="Nidungvnbn"/>
      </w:pPr>
      <w:r w:rsidRPr="00957059">
        <w:t>access-list 110 deny ip 192.168.3.96 0.0.0.31 192.168.2.64 0.0.0.31</w:t>
      </w:r>
    </w:p>
    <w:p w14:paraId="251847A6" w14:textId="77777777" w:rsidR="00196C50" w:rsidRPr="00957059" w:rsidRDefault="00196C50" w:rsidP="00957059">
      <w:pPr>
        <w:pStyle w:val="Nidungvnbn"/>
      </w:pPr>
      <w:r w:rsidRPr="00957059">
        <w:t>int vlan 23</w:t>
      </w:r>
    </w:p>
    <w:p w14:paraId="2F818239" w14:textId="77777777" w:rsidR="00196C50" w:rsidRPr="00957059" w:rsidRDefault="00196C50" w:rsidP="00957059">
      <w:pPr>
        <w:pStyle w:val="Nidungvnbn"/>
      </w:pPr>
      <w:r w:rsidRPr="00957059">
        <w:t>ip access-group 110 in</w:t>
      </w:r>
    </w:p>
    <w:p w14:paraId="166D9329" w14:textId="094623D5" w:rsidR="00196C50" w:rsidRPr="00957059" w:rsidRDefault="00196C50" w:rsidP="00957059">
      <w:pPr>
        <w:pStyle w:val="Nidungvnbn"/>
      </w:pPr>
      <w:r w:rsidRPr="00957059">
        <w:t>ip access-group 110 out</w:t>
      </w:r>
    </w:p>
    <w:p w14:paraId="55A41C52" w14:textId="6DC43B98" w:rsidR="00196C50" w:rsidRPr="00FE5D48" w:rsidRDefault="00196C50" w:rsidP="00FE5D48">
      <w:pPr>
        <w:pStyle w:val="Nidungvnbn"/>
        <w:rPr>
          <w:b/>
        </w:rPr>
      </w:pPr>
      <w:r w:rsidRPr="00957059">
        <w:rPr>
          <w:b/>
        </w:rPr>
        <w:sym w:font="Wingdings" w:char="F0E0"/>
      </w:r>
      <w:r w:rsidR="00957059">
        <w:rPr>
          <w:b/>
        </w:rPr>
        <w:t xml:space="preserve"> </w:t>
      </w:r>
      <w:r w:rsidRPr="00957059">
        <w:rPr>
          <w:b/>
        </w:rPr>
        <w:t xml:space="preserve">Làm tương tự trên Multilayer Switch2, </w:t>
      </w:r>
    </w:p>
    <w:p w14:paraId="38644938" w14:textId="4217F39A" w:rsidR="00BC12FA" w:rsidRPr="009456DD" w:rsidRDefault="002371F9" w:rsidP="009456DD">
      <w:pPr>
        <w:pStyle w:val="Heading1"/>
        <w:rPr>
          <w:rFonts w:cs="Times New Roman"/>
          <w:lang w:val="vi-VN"/>
        </w:rPr>
      </w:pPr>
      <w:r w:rsidRPr="00CB7491">
        <w:rPr>
          <w:lang w:val="vi-VN"/>
        </w:rPr>
        <w:br w:type="page"/>
      </w:r>
      <w:bookmarkStart w:id="126" w:name="_Toc166680733"/>
      <w:r w:rsidR="009456DD">
        <w:rPr>
          <w:lang w:val="vi-VN"/>
        </w:rPr>
        <w:lastRenderedPageBreak/>
        <w:t xml:space="preserve">TỔNG HỢP </w:t>
      </w:r>
      <w:r w:rsidR="009456DD" w:rsidRPr="009456DD">
        <w:rPr>
          <w:rFonts w:cs="Times New Roman"/>
          <w:lang w:val="vi-VN"/>
        </w:rPr>
        <w:t>LÝ THUYẾT</w:t>
      </w:r>
      <w:bookmarkEnd w:id="126"/>
    </w:p>
    <w:p w14:paraId="73F720B9" w14:textId="22602E8F" w:rsidR="006C77D0" w:rsidRPr="009456DD" w:rsidRDefault="00354225" w:rsidP="00354225">
      <w:pPr>
        <w:pStyle w:val="Heading2"/>
        <w:rPr>
          <w:lang w:val="vi-VN"/>
        </w:rPr>
      </w:pPr>
      <w:r>
        <w:rPr>
          <w:lang w:val="vi-VN"/>
        </w:rPr>
        <w:t xml:space="preserve"> </w:t>
      </w:r>
      <w:bookmarkStart w:id="127" w:name="_Toc166680734"/>
      <w:r w:rsidR="006C77D0" w:rsidRPr="009456DD">
        <w:rPr>
          <w:lang w:val="vi-VN"/>
        </w:rPr>
        <w:t>VLAN (Virtual Local Area Network):</w:t>
      </w:r>
      <w:bookmarkEnd w:id="127"/>
    </w:p>
    <w:p w14:paraId="63620A56" w14:textId="416D97D4" w:rsidR="006C77D0" w:rsidRPr="009456DD" w:rsidRDefault="006C77D0" w:rsidP="00354225">
      <w:pPr>
        <w:pStyle w:val="Nidungvnbn"/>
        <w:rPr>
          <w:lang w:val="vi-VN"/>
        </w:rPr>
      </w:pPr>
      <w:r w:rsidRPr="009456DD">
        <w:rPr>
          <w:b/>
          <w:lang w:val="vi-VN"/>
        </w:rPr>
        <w:t>Khái niệm</w:t>
      </w:r>
      <w:r w:rsidRPr="009456DD">
        <w:rPr>
          <w:lang w:val="vi-VN"/>
        </w:rPr>
        <w:t>: VLAN là một phần của mạng vật lý được chia thành nhiều mạng ảo, cho phép các thiết bị trong cùng một VLAN giao tiếp với nhau nhưng không nhất thiết phải giao tiếp vớ</w:t>
      </w:r>
      <w:r w:rsidRPr="009456DD">
        <w:rPr>
          <w:lang w:val="vi-VN"/>
        </w:rPr>
        <w:t>i các thiết bị ở các VLAN khác.</w:t>
      </w:r>
    </w:p>
    <w:p w14:paraId="4435A048" w14:textId="55889D54" w:rsidR="006C77D0" w:rsidRPr="009456DD" w:rsidRDefault="006C77D0" w:rsidP="00354225">
      <w:pPr>
        <w:pStyle w:val="Nidungvnbn"/>
        <w:rPr>
          <w:lang w:val="vi-VN"/>
        </w:rPr>
      </w:pPr>
      <w:r w:rsidRPr="009456DD">
        <w:rPr>
          <w:b/>
          <w:lang w:val="vi-VN"/>
        </w:rPr>
        <w:t>Mục đích</w:t>
      </w:r>
      <w:r w:rsidRPr="009456DD">
        <w:rPr>
          <w:lang w:val="vi-VN"/>
        </w:rPr>
        <w:t xml:space="preserve">: Chia mạng vật lý thành các phân đoạn nhỏ hơn để cải thiện hiệu suất mạng, </w:t>
      </w:r>
      <w:r w:rsidRPr="009456DD">
        <w:rPr>
          <w:lang w:val="vi-VN"/>
        </w:rPr>
        <w:t>tăng tính linh hoạt và bảo mật.</w:t>
      </w:r>
    </w:p>
    <w:p w14:paraId="5852D082" w14:textId="77777777" w:rsidR="006C77D0" w:rsidRPr="009456DD" w:rsidRDefault="006C77D0" w:rsidP="00354225">
      <w:pPr>
        <w:pStyle w:val="Heading2"/>
        <w:rPr>
          <w:lang w:val="vi-VN"/>
        </w:rPr>
      </w:pPr>
      <w:bookmarkStart w:id="128" w:name="_Toc166680735"/>
      <w:r w:rsidRPr="009456DD">
        <w:rPr>
          <w:lang w:val="vi-VN"/>
        </w:rPr>
        <w:t>2. Inter-VLAN Routing:</w:t>
      </w:r>
      <w:bookmarkEnd w:id="128"/>
    </w:p>
    <w:p w14:paraId="430E6994" w14:textId="0E1FFEF4" w:rsidR="006C77D0" w:rsidRPr="009456DD" w:rsidRDefault="006C77D0" w:rsidP="00354225">
      <w:pPr>
        <w:pStyle w:val="Nidungvnbn"/>
        <w:rPr>
          <w:lang w:val="vi-VN"/>
        </w:rPr>
      </w:pPr>
      <w:r w:rsidRPr="009456DD">
        <w:rPr>
          <w:lang w:val="vi-VN"/>
        </w:rPr>
        <w:t>.</w:t>
      </w:r>
    </w:p>
    <w:p w14:paraId="7C849341" w14:textId="77777777" w:rsidR="00354225" w:rsidRPr="009456DD" w:rsidRDefault="00354225" w:rsidP="00354225">
      <w:pPr>
        <w:pStyle w:val="Nidungvnbn"/>
        <w:rPr>
          <w:lang w:val="vi-VN"/>
        </w:rPr>
      </w:pPr>
      <w:r w:rsidRPr="009456DD">
        <w:rPr>
          <w:b/>
          <w:lang w:val="vi-VN"/>
        </w:rPr>
        <w:t>Khái niệm</w:t>
      </w:r>
      <w:r w:rsidRPr="009456DD">
        <w:rPr>
          <w:lang w:val="vi-VN"/>
        </w:rPr>
        <w:t>: Inter-VLAN Routing là khả năng của một router hoặc layer 3 switch để định tuyến dữ liệu giữa các VLAN khác nhau.</w:t>
      </w:r>
    </w:p>
    <w:p w14:paraId="4B721FD5" w14:textId="051222CC" w:rsidR="006C77D0" w:rsidRPr="009456DD" w:rsidRDefault="00354225" w:rsidP="00354225">
      <w:pPr>
        <w:pStyle w:val="Nidungvnbn"/>
        <w:rPr>
          <w:lang w:val="vi-VN"/>
        </w:rPr>
      </w:pPr>
      <w:r w:rsidRPr="009456DD">
        <w:rPr>
          <w:b/>
          <w:lang w:val="vi-VN"/>
        </w:rPr>
        <w:t>Mục đích</w:t>
      </w:r>
      <w:r w:rsidRPr="009456DD">
        <w:rPr>
          <w:lang w:val="vi-VN"/>
        </w:rPr>
        <w:t>: Cho phép các thiết bị trong các VLAN khác nhau giao tiếp với nhau thông qua router hoặc layer 3 switch</w:t>
      </w:r>
      <w:r w:rsidR="006C77D0" w:rsidRPr="009456DD">
        <w:rPr>
          <w:b/>
          <w:lang w:val="vi-VN"/>
        </w:rPr>
        <w:t>Tạo VLAN Interfaces</w:t>
      </w:r>
      <w:r w:rsidR="006C77D0" w:rsidRPr="009456DD">
        <w:rPr>
          <w:lang w:val="vi-VN"/>
        </w:rPr>
        <w:t xml:space="preserve">: Mỗi VLAN cần được gán một địa chỉ IP trong phạm vi của nó trên router hoặc layer 3 switch </w:t>
      </w:r>
      <w:r w:rsidR="006C77D0" w:rsidRPr="009456DD">
        <w:rPr>
          <w:lang w:val="vi-VN"/>
        </w:rPr>
        <w:t>để giao tiếp với các VLAN khác.</w:t>
      </w:r>
    </w:p>
    <w:p w14:paraId="743C10AF" w14:textId="3EF7ECBB" w:rsidR="006C77D0" w:rsidRPr="009456DD" w:rsidRDefault="006C77D0" w:rsidP="00354225">
      <w:pPr>
        <w:pStyle w:val="Nidungvnbn"/>
        <w:rPr>
          <w:lang w:val="vi-VN"/>
        </w:rPr>
      </w:pPr>
      <w:r w:rsidRPr="009456DD">
        <w:rPr>
          <w:b/>
          <w:lang w:val="vi-VN"/>
        </w:rPr>
        <w:t>Kích hoạt Inter-VLAN Routing</w:t>
      </w:r>
      <w:r w:rsidRPr="009456DD">
        <w:rPr>
          <w:lang w:val="vi-VN"/>
        </w:rPr>
        <w:t>: Tính năng định tuyến giữa các VLAN cần được kích hoạt trên router hoặc layer 3 switch.</w:t>
      </w:r>
    </w:p>
    <w:p w14:paraId="54F05D72" w14:textId="1B6F8642" w:rsidR="006C77D0" w:rsidRPr="009456DD" w:rsidRDefault="00354225" w:rsidP="00354225">
      <w:pPr>
        <w:pStyle w:val="Heading2"/>
      </w:pPr>
      <w:r>
        <w:rPr>
          <w:lang w:val="vi-VN"/>
        </w:rPr>
        <w:t xml:space="preserve"> </w:t>
      </w:r>
      <w:bookmarkStart w:id="129" w:name="_Toc166680736"/>
      <w:r w:rsidR="006C77D0" w:rsidRPr="009456DD">
        <w:rPr>
          <w:lang w:val="vi-VN"/>
        </w:rPr>
        <w:t>Giao thức OSPF (Open Shortest Path First)</w:t>
      </w:r>
      <w:r w:rsidR="006C77D0" w:rsidRPr="009456DD">
        <w:t>:</w:t>
      </w:r>
      <w:bookmarkEnd w:id="129"/>
    </w:p>
    <w:p w14:paraId="243DD447" w14:textId="2F2D142F" w:rsidR="006C77D0" w:rsidRPr="009456DD" w:rsidRDefault="0015718F" w:rsidP="00354225">
      <w:pPr>
        <w:pStyle w:val="Nidungvnbn"/>
        <w:rPr>
          <w:lang w:val="vi-VN"/>
        </w:rPr>
      </w:pPr>
      <w:r w:rsidRPr="009456DD">
        <w:rPr>
          <w:b/>
          <w:lang w:val="vi-VN"/>
        </w:rPr>
        <w:t>Khái niệm</w:t>
      </w:r>
      <w:r w:rsidRPr="009456DD">
        <w:rPr>
          <w:lang w:val="vi-VN"/>
        </w:rPr>
        <w:t xml:space="preserve">: </w:t>
      </w:r>
      <w:r w:rsidR="006C77D0" w:rsidRPr="009456DD">
        <w:rPr>
          <w:lang w:val="vi-VN"/>
        </w:rPr>
        <w:t>OSPF là một giao thức định tuyến thuộc nhóm Link-state, thường được triển khai trong các hệ thống mạng phức tạp cho các doanh nghiệp.</w:t>
      </w:r>
    </w:p>
    <w:p w14:paraId="730576EA" w14:textId="694749B8" w:rsidR="006C77D0" w:rsidRPr="009456DD" w:rsidRDefault="0015718F" w:rsidP="00354225">
      <w:pPr>
        <w:pStyle w:val="Nidungvnbn"/>
        <w:rPr>
          <w:lang w:val="vi-VN"/>
        </w:rPr>
      </w:pPr>
      <w:r w:rsidRPr="009456DD">
        <w:rPr>
          <w:b/>
          <w:lang w:val="vi-VN"/>
        </w:rPr>
        <w:t>Mục đích</w:t>
      </w:r>
      <w:r w:rsidRPr="009456DD">
        <w:rPr>
          <w:lang w:val="vi-VN"/>
        </w:rPr>
        <w:t xml:space="preserve">: </w:t>
      </w:r>
      <w:r w:rsidR="006C77D0" w:rsidRPr="009456DD">
        <w:rPr>
          <w:lang w:val="vi-VN"/>
        </w:rPr>
        <w:t>OSPF sử dụng thuật toán định tuyến trạng thái liên kết (LSR) để xác định đường đi ngắn nhất từ một router đến các mạng đích.</w:t>
      </w:r>
    </w:p>
    <w:p w14:paraId="7891C64A" w14:textId="2CC286BD" w:rsidR="00CF69DF" w:rsidRPr="009456DD" w:rsidRDefault="0015718F" w:rsidP="00354225">
      <w:pPr>
        <w:pStyle w:val="Nidungvnbn"/>
        <w:rPr>
          <w:lang w:val="vi-VN"/>
        </w:rPr>
      </w:pPr>
      <w:r w:rsidRPr="009456DD">
        <w:rPr>
          <w:b/>
          <w:lang w:val="vi-VN"/>
        </w:rPr>
        <w:t xml:space="preserve">Hoạt động: </w:t>
      </w:r>
      <w:r w:rsidR="006C77D0" w:rsidRPr="009456DD">
        <w:rPr>
          <w:lang w:val="vi-VN"/>
        </w:rPr>
        <w:t>Các router trong mạng OSPF gửi các thông điệp LSDB (Link-State Database) để cập nhật thông tin về trạng thái của các liên kết mạng.</w:t>
      </w:r>
      <w:r w:rsidRPr="009456DD">
        <w:rPr>
          <w:lang w:val="vi-VN"/>
        </w:rPr>
        <w:t xml:space="preserve"> </w:t>
      </w:r>
      <w:r w:rsidR="006C77D0" w:rsidRPr="009456DD">
        <w:rPr>
          <w:lang w:val="vi-VN"/>
        </w:rPr>
        <w:t>OSPF có khả năng tự động phát hiện thay đổi trong mạng và cập nhật lại bảng định tuyến mà không cần phải thực hi</w:t>
      </w:r>
      <w:r w:rsidRPr="009456DD">
        <w:rPr>
          <w:lang w:val="vi-VN"/>
        </w:rPr>
        <w:t>ện định tuyến lại toàn bộ mạng.</w:t>
      </w:r>
    </w:p>
    <w:p w14:paraId="2379D08F" w14:textId="0ED0380E" w:rsidR="00CF69DF" w:rsidRPr="009456DD" w:rsidRDefault="00354225" w:rsidP="00354225">
      <w:pPr>
        <w:pStyle w:val="Heading2"/>
      </w:pPr>
      <w:r>
        <w:rPr>
          <w:lang w:val="vi-VN"/>
        </w:rPr>
        <w:lastRenderedPageBreak/>
        <w:t xml:space="preserve"> </w:t>
      </w:r>
      <w:bookmarkStart w:id="130" w:name="_Toc166680737"/>
      <w:r w:rsidR="00CF69DF" w:rsidRPr="009456DD">
        <w:t>Giao thức HSRP (Hot Standby Router Protocol):</w:t>
      </w:r>
      <w:bookmarkEnd w:id="130"/>
    </w:p>
    <w:p w14:paraId="1342C06A" w14:textId="68D5B93D" w:rsidR="00CF69DF" w:rsidRPr="009456DD" w:rsidRDefault="00FF274A" w:rsidP="00354225">
      <w:pPr>
        <w:pStyle w:val="Nidungvnbn"/>
      </w:pPr>
      <w:r w:rsidRPr="009456DD">
        <w:rPr>
          <w:b/>
          <w:lang w:val="vi-VN"/>
        </w:rPr>
        <w:t xml:space="preserve">Khái niệm: </w:t>
      </w:r>
      <w:r w:rsidR="00CF69DF" w:rsidRPr="009456DD">
        <w:t>HSRP là một giao thức độc quyền của Cisco được sử dụng để tạo ra một định tuyến mặc định ảo giữa các router để đảm bảo tính sẵn sàng và chịu lỗi.</w:t>
      </w:r>
    </w:p>
    <w:p w14:paraId="545C4B4E" w14:textId="4BFD6720" w:rsidR="00FF274A" w:rsidRPr="009456DD" w:rsidRDefault="00FF274A" w:rsidP="00354225">
      <w:pPr>
        <w:pStyle w:val="Nidungvnbn"/>
      </w:pPr>
      <w:r w:rsidRPr="009456DD">
        <w:rPr>
          <w:b/>
          <w:lang w:val="vi-VN"/>
        </w:rPr>
        <w:t xml:space="preserve">Mục đích: </w:t>
      </w:r>
      <w:r w:rsidRPr="009456DD">
        <w:t>Khi router chính bị lỗi, router dự phòng trong nhóm sẽ nhanh chóng tiếp quản các chức năng định tuyến mặc định.</w:t>
      </w:r>
    </w:p>
    <w:p w14:paraId="59C0233C" w14:textId="7D823914" w:rsidR="00CF69DF" w:rsidRPr="009456DD" w:rsidRDefault="00FF274A" w:rsidP="00354225">
      <w:pPr>
        <w:pStyle w:val="Nidungvnbn"/>
      </w:pPr>
      <w:r w:rsidRPr="009456DD">
        <w:rPr>
          <w:b/>
          <w:lang w:val="vi-VN"/>
        </w:rPr>
        <w:t xml:space="preserve">Hoạt động: </w:t>
      </w:r>
      <w:r w:rsidR="00CF69DF" w:rsidRPr="009456DD">
        <w:t>HSRP hoạt động bằng cách tạo ra một định tuyến mặc định ảo giữa một nhóm các router. Một router trong nhóm làm việc để chuyển tiếp dữ liệu, các router khác đứng dự phòng và sẵn sàng tiếp q</w:t>
      </w:r>
      <w:r w:rsidRPr="009456DD">
        <w:t>uản nếu router chính gặp sự cố.</w:t>
      </w:r>
    </w:p>
    <w:p w14:paraId="66867421" w14:textId="3874B6D1" w:rsidR="00FF274A" w:rsidRPr="009456DD" w:rsidRDefault="00FF274A" w:rsidP="00354225">
      <w:pPr>
        <w:pStyle w:val="Heading2"/>
        <w:rPr>
          <w:lang w:val="vi-VN"/>
        </w:rPr>
      </w:pPr>
      <w:r w:rsidRPr="009456DD">
        <w:rPr>
          <w:lang w:val="vi-VN"/>
        </w:rPr>
        <w:t xml:space="preserve"> </w:t>
      </w:r>
      <w:bookmarkStart w:id="131" w:name="_Toc166680738"/>
      <w:r w:rsidRPr="009456DD">
        <w:rPr>
          <w:lang w:val="vi-VN"/>
        </w:rPr>
        <w:t>VLAN Trunking Protocol (VTP):</w:t>
      </w:r>
      <w:bookmarkEnd w:id="131"/>
    </w:p>
    <w:p w14:paraId="72BB38C7" w14:textId="3AEB8FE9" w:rsidR="00354225" w:rsidRPr="00354225" w:rsidRDefault="00354225" w:rsidP="00354225">
      <w:pPr>
        <w:pStyle w:val="Nidungvnbn"/>
        <w:rPr>
          <w:lang w:val="vi-VN"/>
        </w:rPr>
      </w:pPr>
      <w:r w:rsidRPr="00354225">
        <w:rPr>
          <w:b/>
          <w:lang w:val="vi-VN"/>
        </w:rPr>
        <w:t>Khái ni</w:t>
      </w:r>
      <w:r w:rsidRPr="00354225">
        <w:rPr>
          <w:b/>
          <w:lang w:val="vi-VN"/>
        </w:rPr>
        <w:t>ệm:</w:t>
      </w:r>
      <w:r w:rsidRPr="00354225">
        <w:rPr>
          <w:lang w:val="vi-VN"/>
        </w:rPr>
        <w:t>VTP (VLAN Trunking Protocol) là giao thức tự động đồng bộ hóa thông tin về VLAN giữa các switch trong một mạng LAN.</w:t>
      </w:r>
    </w:p>
    <w:p w14:paraId="73CE2F6C" w14:textId="77777777" w:rsidR="00354225" w:rsidRDefault="00354225" w:rsidP="00354225">
      <w:pPr>
        <w:pStyle w:val="Nidungvnbn"/>
        <w:rPr>
          <w:b/>
          <w:lang w:val="vi-VN"/>
        </w:rPr>
      </w:pPr>
      <w:r w:rsidRPr="009456DD">
        <w:rPr>
          <w:b/>
          <w:lang w:val="vi-VN"/>
        </w:rPr>
        <w:t xml:space="preserve">Hoạt động: </w:t>
      </w:r>
    </w:p>
    <w:p w14:paraId="3C9C9232" w14:textId="7D3BA24C" w:rsidR="00354225" w:rsidRPr="00354225" w:rsidRDefault="00354225" w:rsidP="00354225">
      <w:pPr>
        <w:pStyle w:val="Nidungvnbn"/>
        <w:rPr>
          <w:lang w:val="vi-VN"/>
        </w:rPr>
      </w:pPr>
      <w:r w:rsidRPr="00354225">
        <w:rPr>
          <w:lang w:val="vi-VN"/>
        </w:rPr>
        <w:t>- Switch gửi và nhận thông tin VLAN qua gói tin VTP qua các trunk link.</w:t>
      </w:r>
    </w:p>
    <w:p w14:paraId="5DA16DD7" w14:textId="77777777" w:rsidR="00354225" w:rsidRPr="00354225" w:rsidRDefault="00354225" w:rsidP="00354225">
      <w:pPr>
        <w:pStyle w:val="Nidungvnbn"/>
        <w:rPr>
          <w:lang w:val="vi-VN"/>
        </w:rPr>
      </w:pPr>
      <w:r w:rsidRPr="00354225">
        <w:rPr>
          <w:lang w:val="vi-VN"/>
        </w:rPr>
        <w:t>- Mỗi lần có thay đổi trong cấu hình VLAN, số phiên bản được tăng lên.</w:t>
      </w:r>
    </w:p>
    <w:p w14:paraId="14FFBD9B" w14:textId="77777777" w:rsidR="00354225" w:rsidRPr="00354225" w:rsidRDefault="00354225" w:rsidP="00354225">
      <w:pPr>
        <w:pStyle w:val="Nidungvnbn"/>
        <w:rPr>
          <w:lang w:val="vi-VN"/>
        </w:rPr>
      </w:pPr>
      <w:r w:rsidRPr="00354225">
        <w:rPr>
          <w:lang w:val="vi-VN"/>
        </w:rPr>
        <w:t>- Switch chỉ chấp nhận thông tin cấu hình VLAN từ switch khác nếu phiên bản cao hơn.</w:t>
      </w:r>
    </w:p>
    <w:p w14:paraId="1AD16DA9" w14:textId="4A7314E7" w:rsidR="00354225" w:rsidRPr="00354225" w:rsidRDefault="00354225" w:rsidP="00354225">
      <w:pPr>
        <w:pStyle w:val="Nidungvnbn"/>
        <w:rPr>
          <w:lang w:val="vi-VN"/>
        </w:rPr>
      </w:pPr>
      <w:r w:rsidRPr="00354225">
        <w:rPr>
          <w:b/>
          <w:lang w:val="vi-VN"/>
        </w:rPr>
        <w:t>Ưu điểm</w:t>
      </w:r>
      <w:r w:rsidRPr="00354225">
        <w:rPr>
          <w:lang w:val="vi-VN"/>
        </w:rPr>
        <w:t>:</w:t>
      </w:r>
    </w:p>
    <w:p w14:paraId="6F68A4D0" w14:textId="77777777" w:rsidR="00354225" w:rsidRPr="00354225" w:rsidRDefault="00354225" w:rsidP="00354225">
      <w:pPr>
        <w:pStyle w:val="Nidungvnbn"/>
        <w:rPr>
          <w:lang w:val="vi-VN"/>
        </w:rPr>
      </w:pPr>
      <w:r w:rsidRPr="00354225">
        <w:rPr>
          <w:lang w:val="vi-VN"/>
        </w:rPr>
        <w:t>- Tự động hóa quản lý cấu hình VLAN, giảm sự phức tạp và nguy cơ lỗi.</w:t>
      </w:r>
    </w:p>
    <w:p w14:paraId="1D8A02C0" w14:textId="091E3283" w:rsidR="00354225" w:rsidRPr="00354225" w:rsidRDefault="00354225" w:rsidP="00354225">
      <w:pPr>
        <w:pStyle w:val="Nidungvnbn"/>
        <w:rPr>
          <w:lang w:val="vi-VN"/>
        </w:rPr>
      </w:pPr>
      <w:r w:rsidRPr="00354225">
        <w:rPr>
          <w:lang w:val="vi-VN"/>
        </w:rPr>
        <w:t>- Đồng bộ hóa thông tin VLAN trên các switch, tránh tình tr</w:t>
      </w:r>
      <w:r>
        <w:rPr>
          <w:lang w:val="vi-VN"/>
        </w:rPr>
        <w:t>ạng không nhất quán trong mạng.</w:t>
      </w:r>
    </w:p>
    <w:p w14:paraId="5CD66C20" w14:textId="4C32C2DD" w:rsidR="00FF274A" w:rsidRPr="009456DD" w:rsidRDefault="00354225" w:rsidP="00354225">
      <w:pPr>
        <w:pStyle w:val="Nidungvnbn"/>
        <w:rPr>
          <w:lang w:val="vi-VN"/>
        </w:rPr>
      </w:pPr>
      <w:r w:rsidRPr="00354225">
        <w:rPr>
          <w:b/>
          <w:lang w:val="vi-VN"/>
        </w:rPr>
        <w:t>Nhược điểm:</w:t>
      </w:r>
      <w:r>
        <w:rPr>
          <w:lang w:val="vi-VN"/>
        </w:rPr>
        <w:t xml:space="preserve"> </w:t>
      </w:r>
      <w:r w:rsidRPr="00354225">
        <w:rPr>
          <w:lang w:val="vi-VN"/>
        </w:rPr>
        <w:t>Cần phải cẩn thận với việc cấu hình và quản lý để tránh xung đột dữ liệu.</w:t>
      </w:r>
    </w:p>
    <w:p w14:paraId="4BBD5338" w14:textId="5C0C9D60" w:rsidR="00FF274A" w:rsidRPr="009456DD" w:rsidRDefault="00FF274A" w:rsidP="00354225">
      <w:pPr>
        <w:pStyle w:val="Heading2"/>
        <w:rPr>
          <w:lang w:val="vi-VN"/>
        </w:rPr>
      </w:pPr>
      <w:r w:rsidRPr="009456DD">
        <w:rPr>
          <w:lang w:val="vi-VN"/>
        </w:rPr>
        <w:t xml:space="preserve"> </w:t>
      </w:r>
      <w:bookmarkStart w:id="132" w:name="_Toc166680739"/>
      <w:r w:rsidRPr="009456DD">
        <w:rPr>
          <w:lang w:val="vi-VN"/>
        </w:rPr>
        <w:t>EtherChannel:</w:t>
      </w:r>
      <w:bookmarkEnd w:id="132"/>
    </w:p>
    <w:p w14:paraId="255C4723" w14:textId="77777777" w:rsidR="00FF274A" w:rsidRPr="009456DD" w:rsidRDefault="00FF274A" w:rsidP="00354225">
      <w:pPr>
        <w:pStyle w:val="Nidungvnbn"/>
        <w:rPr>
          <w:lang w:val="vi-VN"/>
        </w:rPr>
      </w:pPr>
      <w:r w:rsidRPr="009456DD">
        <w:rPr>
          <w:b/>
          <w:lang w:val="vi-VN"/>
        </w:rPr>
        <w:t>Khái niệm</w:t>
      </w:r>
      <w:r w:rsidRPr="009456DD">
        <w:rPr>
          <w:lang w:val="vi-VN"/>
        </w:rPr>
        <w:t>:</w:t>
      </w:r>
      <w:r w:rsidRPr="009456DD">
        <w:rPr>
          <w:lang w:val="vi-VN"/>
        </w:rPr>
        <w:t xml:space="preserve"> EtherChannel là kỹ thuật kết hợp nhiều cổng vật lý thành một kênh logic trên switch, tăng băng t</w:t>
      </w:r>
      <w:r w:rsidRPr="009456DD">
        <w:rPr>
          <w:lang w:val="vi-VN"/>
        </w:rPr>
        <w:t>hông và tính sẵn sàng của mạng.</w:t>
      </w:r>
    </w:p>
    <w:p w14:paraId="20933268" w14:textId="6E1B38BB" w:rsidR="00FF274A" w:rsidRPr="009456DD" w:rsidRDefault="00FF274A" w:rsidP="00354225">
      <w:pPr>
        <w:pStyle w:val="Nidungvnbn"/>
        <w:rPr>
          <w:lang w:val="vi-VN"/>
        </w:rPr>
      </w:pPr>
      <w:r w:rsidRPr="009456DD">
        <w:rPr>
          <w:b/>
          <w:lang w:val="vi-VN"/>
        </w:rPr>
        <w:t>Mục đích</w:t>
      </w:r>
      <w:r w:rsidRPr="009456DD">
        <w:rPr>
          <w:lang w:val="vi-VN"/>
        </w:rPr>
        <w:t>:</w:t>
      </w:r>
    </w:p>
    <w:p w14:paraId="4A017A13" w14:textId="77777777" w:rsidR="00FF274A" w:rsidRPr="009456DD" w:rsidRDefault="00FF274A" w:rsidP="00354225">
      <w:pPr>
        <w:pStyle w:val="Nidungvnbn"/>
        <w:rPr>
          <w:lang w:val="vi-VN"/>
        </w:rPr>
      </w:pPr>
      <w:r w:rsidRPr="009456DD">
        <w:rPr>
          <w:lang w:val="vi-VN"/>
        </w:rPr>
        <w:t>- Tăng hiệu suất: Kết hợp nhiều cổng để tạo ra băng thông lớn hơn.</w:t>
      </w:r>
    </w:p>
    <w:p w14:paraId="7E5569BE" w14:textId="6901A17A" w:rsidR="00FF274A" w:rsidRPr="009456DD" w:rsidRDefault="00FF274A" w:rsidP="00354225">
      <w:pPr>
        <w:pStyle w:val="Nidungvnbn"/>
        <w:rPr>
          <w:lang w:val="vi-VN"/>
        </w:rPr>
      </w:pPr>
      <w:r w:rsidRPr="009456DD">
        <w:rPr>
          <w:lang w:val="vi-VN"/>
        </w:rPr>
        <w:lastRenderedPageBreak/>
        <w:t xml:space="preserve">- Dự phòng: Đảm bảo tính sẵn sàng cao hơn bằng cách tự động chuyển dữ liệu </w:t>
      </w:r>
      <w:r w:rsidRPr="009456DD">
        <w:rPr>
          <w:lang w:val="vi-VN"/>
        </w:rPr>
        <w:t>qua các cổng khác nếu có sự cố.</w:t>
      </w:r>
    </w:p>
    <w:p w14:paraId="2DC68E58" w14:textId="05EE4D56" w:rsidR="00FF274A" w:rsidRPr="009456DD" w:rsidRDefault="00FF274A" w:rsidP="00354225">
      <w:pPr>
        <w:pStyle w:val="Nidungvnbn"/>
        <w:rPr>
          <w:b/>
          <w:lang w:val="vi-VN"/>
        </w:rPr>
      </w:pPr>
      <w:r w:rsidRPr="009456DD">
        <w:rPr>
          <w:b/>
          <w:lang w:val="vi-VN"/>
        </w:rPr>
        <w:t>Hoạt động:</w:t>
      </w:r>
    </w:p>
    <w:p w14:paraId="354F843C" w14:textId="77777777" w:rsidR="00FF274A" w:rsidRPr="009456DD" w:rsidRDefault="00FF274A" w:rsidP="00354225">
      <w:pPr>
        <w:pStyle w:val="Nidungvnbn"/>
        <w:rPr>
          <w:lang w:val="vi-VN"/>
        </w:rPr>
      </w:pPr>
      <w:r w:rsidRPr="009456DD">
        <w:rPr>
          <w:lang w:val="vi-VN"/>
        </w:rPr>
        <w:t>- Xác định cổng cần kết hợp và chọn mode EtherChannel.</w:t>
      </w:r>
    </w:p>
    <w:p w14:paraId="4690C977" w14:textId="77777777" w:rsidR="00FF274A" w:rsidRPr="009456DD" w:rsidRDefault="00FF274A" w:rsidP="00354225">
      <w:pPr>
        <w:pStyle w:val="Nidungvnbn"/>
        <w:rPr>
          <w:lang w:val="vi-VN"/>
        </w:rPr>
      </w:pPr>
      <w:r w:rsidRPr="009456DD">
        <w:rPr>
          <w:lang w:val="vi-VN"/>
        </w:rPr>
        <w:t>- Cấu hình EtherChannel trên switch và kiểm tra cấu hình.</w:t>
      </w:r>
    </w:p>
    <w:p w14:paraId="3B8DA1A3" w14:textId="77777777" w:rsidR="00FF274A" w:rsidRPr="009456DD" w:rsidRDefault="00FF274A" w:rsidP="00354225">
      <w:pPr>
        <w:pStyle w:val="Nidungvnbn"/>
        <w:rPr>
          <w:lang w:val="vi-VN"/>
        </w:rPr>
      </w:pPr>
      <w:r w:rsidRPr="009456DD">
        <w:rPr>
          <w:lang w:val="vi-VN"/>
        </w:rPr>
        <w:t>- Kiểm tra hiệu suất và tính sẵn sàng của EtherChannel.</w:t>
      </w:r>
    </w:p>
    <w:p w14:paraId="7A2ED91F" w14:textId="648B6308" w:rsidR="003C7795" w:rsidRPr="009456DD" w:rsidRDefault="009456DD" w:rsidP="00354225">
      <w:pPr>
        <w:pStyle w:val="Nidungvnbn"/>
        <w:rPr>
          <w:lang w:val="vi-VN"/>
        </w:rPr>
      </w:pPr>
      <w:r w:rsidRPr="009456DD">
        <w:rPr>
          <w:b/>
          <w:lang w:val="vi-VN"/>
        </w:rPr>
        <w:t>Ưu điểm</w:t>
      </w:r>
      <w:r w:rsidR="00FF274A" w:rsidRPr="009456DD">
        <w:rPr>
          <w:lang w:val="vi-VN"/>
        </w:rPr>
        <w:t xml:space="preserve">: </w:t>
      </w:r>
      <w:r w:rsidR="00FF274A" w:rsidRPr="009456DD">
        <w:rPr>
          <w:lang w:val="vi-VN"/>
        </w:rPr>
        <w:t xml:space="preserve">Cấu hình EtherChannel giúp tăng cường hiệu suất và tính sẵn sàng của mạng bằng cách kết hợp nhiều liên kết vật lý thành một liên kết logic, đảm bảo băng thông lớn hơn và dự phòng trong trường hợp một hoặc nhiều cổng gặp sự </w:t>
      </w:r>
      <w:r w:rsidR="00FF274A" w:rsidRPr="009456DD">
        <w:rPr>
          <w:lang w:val="vi-VN"/>
        </w:rPr>
        <w:t>cố</w:t>
      </w:r>
    </w:p>
    <w:p w14:paraId="3387F5C2" w14:textId="09208714" w:rsidR="0015718F" w:rsidRPr="009456DD" w:rsidRDefault="0015718F" w:rsidP="00354225">
      <w:pPr>
        <w:pStyle w:val="Heading2"/>
        <w:rPr>
          <w:lang w:val="vi-VN"/>
        </w:rPr>
      </w:pPr>
      <w:r w:rsidRPr="009456DD">
        <w:rPr>
          <w:lang w:val="vi-VN"/>
        </w:rPr>
        <w:t xml:space="preserve"> </w:t>
      </w:r>
      <w:bookmarkStart w:id="133" w:name="_Toc166680740"/>
      <w:r w:rsidRPr="009456DD">
        <w:rPr>
          <w:lang w:val="vi-VN"/>
        </w:rPr>
        <w:t>DHCP Server (Dynamic Host Configuration Protocol Server):</w:t>
      </w:r>
      <w:bookmarkEnd w:id="133"/>
    </w:p>
    <w:p w14:paraId="01EBEF31" w14:textId="77777777" w:rsidR="0015718F" w:rsidRPr="009456DD" w:rsidRDefault="0015718F" w:rsidP="00354225">
      <w:pPr>
        <w:pStyle w:val="Nidungvnbn"/>
        <w:rPr>
          <w:lang w:val="vi-VN"/>
        </w:rPr>
      </w:pPr>
      <w:r w:rsidRPr="009456DD">
        <w:rPr>
          <w:b/>
          <w:lang w:val="vi-VN"/>
        </w:rPr>
        <w:t>Mục đích</w:t>
      </w:r>
      <w:r w:rsidRPr="009456DD">
        <w:rPr>
          <w:lang w:val="vi-VN"/>
        </w:rPr>
        <w:t>: DHCP Server phân phối các cấu hình IP tự động cho các thiết bị mạng, như địa chỉ IP, subnet mask, default gateway và cài đặt DNS.</w:t>
      </w:r>
    </w:p>
    <w:p w14:paraId="5343EADD" w14:textId="50E2F75E" w:rsidR="0015718F" w:rsidRPr="009456DD" w:rsidRDefault="00FF274A" w:rsidP="00354225">
      <w:pPr>
        <w:pStyle w:val="Nidungvnbn"/>
        <w:rPr>
          <w:lang w:val="vi-VN"/>
        </w:rPr>
      </w:pPr>
      <w:r w:rsidRPr="009456DD">
        <w:rPr>
          <w:b/>
          <w:lang w:val="vi-VN"/>
        </w:rPr>
        <w:t xml:space="preserve">Hoạt </w:t>
      </w:r>
      <w:r w:rsidR="0015718F" w:rsidRPr="009456DD">
        <w:rPr>
          <w:b/>
          <w:lang w:val="vi-VN"/>
        </w:rPr>
        <w:t>động:</w:t>
      </w:r>
      <w:r w:rsidR="0015718F" w:rsidRPr="009456DD">
        <w:rPr>
          <w:lang w:val="vi-VN"/>
        </w:rPr>
        <w:t xml:space="preserve"> Khi một thiết bị kết nối vào mạng, nó gửi yêu cầu cho một địa chỉ IP đến DHCP Server, và DHCP Server cấp phát một địa chỉ IP khả dụng từ một pool địa chỉ đã được cấu hình.</w:t>
      </w:r>
    </w:p>
    <w:p w14:paraId="6F9605BD" w14:textId="19C05D50" w:rsidR="0015718F" w:rsidRPr="009456DD" w:rsidRDefault="009456DD" w:rsidP="00354225">
      <w:pPr>
        <w:pStyle w:val="Nidungvnbn"/>
        <w:rPr>
          <w:lang w:val="vi-VN"/>
        </w:rPr>
      </w:pPr>
      <w:r w:rsidRPr="009456DD">
        <w:rPr>
          <w:b/>
          <w:lang w:val="vi-VN"/>
        </w:rPr>
        <w:t>Ưu điểm:</w:t>
      </w:r>
      <w:r w:rsidR="0015718F" w:rsidRPr="009456DD">
        <w:rPr>
          <w:lang w:val="vi-VN"/>
        </w:rPr>
        <w:t xml:space="preserve"> Tự động hóa việc cấu hình địa chỉ IP, giảm thiểu lỗi cấu hình và tiết kiệm thời gian quản lý mạng.</w:t>
      </w:r>
    </w:p>
    <w:p w14:paraId="69671241" w14:textId="33B8D2CF" w:rsidR="0015718F" w:rsidRPr="009456DD" w:rsidRDefault="0015718F" w:rsidP="00354225">
      <w:pPr>
        <w:pStyle w:val="Heading2"/>
        <w:rPr>
          <w:lang w:val="vi-VN"/>
        </w:rPr>
      </w:pPr>
      <w:r w:rsidRPr="009456DD">
        <w:rPr>
          <w:lang w:val="vi-VN"/>
        </w:rPr>
        <w:t xml:space="preserve"> </w:t>
      </w:r>
      <w:bookmarkStart w:id="134" w:name="_Toc166680741"/>
      <w:r w:rsidRPr="009456DD">
        <w:rPr>
          <w:lang w:val="vi-VN"/>
        </w:rPr>
        <w:t>DNS Server (Domain Name System Server):</w:t>
      </w:r>
      <w:bookmarkEnd w:id="134"/>
    </w:p>
    <w:p w14:paraId="3234255A" w14:textId="77777777" w:rsidR="0015718F" w:rsidRPr="009456DD" w:rsidRDefault="0015718F" w:rsidP="00354225">
      <w:pPr>
        <w:pStyle w:val="Nidungvnbn"/>
        <w:rPr>
          <w:lang w:val="vi-VN"/>
        </w:rPr>
      </w:pPr>
      <w:r w:rsidRPr="009456DD">
        <w:rPr>
          <w:b/>
          <w:lang w:val="vi-VN"/>
        </w:rPr>
        <w:t>Mục đích</w:t>
      </w:r>
      <w:r w:rsidRPr="009456DD">
        <w:rPr>
          <w:lang w:val="vi-VN"/>
        </w:rPr>
        <w:t>: DNS Server chuyển đổi tên miền như "google.com" thành địa chỉ IP tương ứng để các thiết bị có thể giao tiếp với nhau trên Internet.</w:t>
      </w:r>
    </w:p>
    <w:p w14:paraId="06E1F752" w14:textId="77777777" w:rsidR="009456DD" w:rsidRPr="009456DD" w:rsidRDefault="009456DD" w:rsidP="00354225">
      <w:pPr>
        <w:pStyle w:val="Nidungvnbn"/>
        <w:rPr>
          <w:b/>
          <w:lang w:val="vi-VN"/>
        </w:rPr>
      </w:pPr>
      <w:r w:rsidRPr="009456DD">
        <w:rPr>
          <w:b/>
          <w:lang w:val="vi-VN"/>
        </w:rPr>
        <w:t>Hoạt</w:t>
      </w:r>
      <w:r w:rsidR="0015718F" w:rsidRPr="009456DD">
        <w:rPr>
          <w:b/>
          <w:lang w:val="vi-VN"/>
        </w:rPr>
        <w:t xml:space="preserve"> động</w:t>
      </w:r>
      <w:r w:rsidR="0015718F" w:rsidRPr="009456DD">
        <w:rPr>
          <w:lang w:val="vi-VN"/>
        </w:rPr>
        <w:t>: Khi một thiết bị cần tìm địa chỉ IP cho một tên miền, nó gửi yêu cầu đến DNS Server, và DNS Serv</w:t>
      </w:r>
      <w:r w:rsidRPr="009456DD">
        <w:rPr>
          <w:lang w:val="vi-VN"/>
        </w:rPr>
        <w:t>er trả về địa chỉ IP tương ứng.</w:t>
      </w:r>
    </w:p>
    <w:p w14:paraId="5D4EF744" w14:textId="7ADC577E" w:rsidR="0015718F" w:rsidRPr="009456DD" w:rsidRDefault="009456DD" w:rsidP="00354225">
      <w:pPr>
        <w:pStyle w:val="Nidungvnbn"/>
        <w:rPr>
          <w:lang w:val="vi-VN"/>
        </w:rPr>
      </w:pPr>
      <w:r w:rsidRPr="009456DD">
        <w:rPr>
          <w:b/>
          <w:lang w:val="vi-VN"/>
        </w:rPr>
        <w:t>Ưu điểm</w:t>
      </w:r>
      <w:r w:rsidR="0015718F" w:rsidRPr="009456DD">
        <w:rPr>
          <w:lang w:val="vi-VN"/>
        </w:rPr>
        <w:t>: Đơn giản hóa việc giao tiếp giữa các thiết bị trên mạng bằng cách sử dụng tên miền thay vì địa chỉ IP.</w:t>
      </w:r>
    </w:p>
    <w:p w14:paraId="3970CD69" w14:textId="04542042" w:rsidR="0015718F" w:rsidRPr="009456DD" w:rsidRDefault="00354225" w:rsidP="00354225">
      <w:pPr>
        <w:pStyle w:val="Heading2"/>
        <w:rPr>
          <w:lang w:val="vi-VN"/>
        </w:rPr>
      </w:pPr>
      <w:r>
        <w:rPr>
          <w:lang w:val="vi-VN"/>
        </w:rPr>
        <w:t xml:space="preserve"> </w:t>
      </w:r>
      <w:bookmarkStart w:id="135" w:name="_Toc166680742"/>
      <w:r w:rsidR="0015718F" w:rsidRPr="009456DD">
        <w:rPr>
          <w:lang w:val="vi-VN"/>
        </w:rPr>
        <w:t>Web Server:</w:t>
      </w:r>
      <w:bookmarkEnd w:id="135"/>
    </w:p>
    <w:p w14:paraId="37850997" w14:textId="77777777" w:rsidR="0015718F" w:rsidRPr="009456DD" w:rsidRDefault="0015718F" w:rsidP="00354225">
      <w:pPr>
        <w:pStyle w:val="Nidungvnbn"/>
        <w:rPr>
          <w:lang w:val="vi-VN"/>
        </w:rPr>
      </w:pPr>
      <w:r w:rsidRPr="009456DD">
        <w:rPr>
          <w:b/>
          <w:lang w:val="vi-VN"/>
        </w:rPr>
        <w:t>Mục đích</w:t>
      </w:r>
      <w:r w:rsidRPr="009456DD">
        <w:rPr>
          <w:lang w:val="vi-VN"/>
        </w:rPr>
        <w:t>: Web Server là nơi lưu trữ các trang web và ứng dụng web, cho phép truy cập từ các máy tính khác thông qua Internet.</w:t>
      </w:r>
    </w:p>
    <w:p w14:paraId="05CDB489" w14:textId="673AEC6E" w:rsidR="0015718F" w:rsidRPr="009456DD" w:rsidRDefault="009456DD" w:rsidP="00354225">
      <w:pPr>
        <w:pStyle w:val="Nidungvnbn"/>
        <w:rPr>
          <w:lang w:val="vi-VN"/>
        </w:rPr>
      </w:pPr>
      <w:r w:rsidRPr="009456DD">
        <w:rPr>
          <w:b/>
          <w:lang w:val="vi-VN"/>
        </w:rPr>
        <w:lastRenderedPageBreak/>
        <w:t>H</w:t>
      </w:r>
      <w:r w:rsidR="0015718F" w:rsidRPr="009456DD">
        <w:rPr>
          <w:b/>
          <w:lang w:val="vi-VN"/>
        </w:rPr>
        <w:t>oạt động</w:t>
      </w:r>
      <w:r w:rsidR="0015718F" w:rsidRPr="009456DD">
        <w:rPr>
          <w:lang w:val="vi-VN"/>
        </w:rPr>
        <w:t>: Web Server phản hồi yêu cầu từ các trình duyệt web bằng cách cung cấp các tệp HTML, CSS, JavaScript và dữ liệu khác.</w:t>
      </w:r>
    </w:p>
    <w:p w14:paraId="3F93949B" w14:textId="28328F68" w:rsidR="0015718F" w:rsidRPr="009456DD" w:rsidRDefault="009456DD" w:rsidP="00354225">
      <w:pPr>
        <w:pStyle w:val="Nidungvnbn"/>
        <w:rPr>
          <w:lang w:val="vi-VN"/>
        </w:rPr>
      </w:pPr>
      <w:r w:rsidRPr="009456DD">
        <w:rPr>
          <w:b/>
          <w:lang w:val="vi-VN"/>
        </w:rPr>
        <w:t>Ưu điểm</w:t>
      </w:r>
      <w:r w:rsidRPr="009456DD">
        <w:rPr>
          <w:lang w:val="vi-VN"/>
        </w:rPr>
        <w:t xml:space="preserve">: </w:t>
      </w:r>
      <w:r w:rsidR="0015718F" w:rsidRPr="009456DD">
        <w:rPr>
          <w:lang w:val="vi-VN"/>
        </w:rPr>
        <w:t>Cung cấp nội dung và ứng dụng web cho người dùng trên Internet, từ các trang web cá nhân đến các ứng dụng doanh nghiệp.</w:t>
      </w:r>
    </w:p>
    <w:p w14:paraId="1BB8D7ED" w14:textId="05965F2D" w:rsidR="0015718F" w:rsidRPr="009456DD" w:rsidRDefault="0015718F" w:rsidP="00354225">
      <w:pPr>
        <w:pStyle w:val="Heading2"/>
        <w:rPr>
          <w:lang w:val="vi-VN"/>
        </w:rPr>
      </w:pPr>
      <w:r w:rsidRPr="009456DD">
        <w:rPr>
          <w:lang w:val="vi-VN"/>
        </w:rPr>
        <w:t xml:space="preserve"> </w:t>
      </w:r>
      <w:bookmarkStart w:id="136" w:name="_Toc166680743"/>
      <w:r w:rsidRPr="009456DD">
        <w:rPr>
          <w:lang w:val="vi-VN"/>
        </w:rPr>
        <w:t>FTP Server (File Transfer Protocol Server):</w:t>
      </w:r>
      <w:bookmarkEnd w:id="136"/>
    </w:p>
    <w:p w14:paraId="1D405BDE" w14:textId="77777777" w:rsidR="0015718F" w:rsidRPr="009456DD" w:rsidRDefault="0015718F" w:rsidP="00354225">
      <w:pPr>
        <w:pStyle w:val="Nidungvnbn"/>
        <w:rPr>
          <w:lang w:val="vi-VN"/>
        </w:rPr>
      </w:pPr>
      <w:r w:rsidRPr="009456DD">
        <w:rPr>
          <w:b/>
          <w:lang w:val="vi-VN"/>
        </w:rPr>
        <w:t>Mục đích:</w:t>
      </w:r>
      <w:r w:rsidRPr="009456DD">
        <w:rPr>
          <w:lang w:val="vi-VN"/>
        </w:rPr>
        <w:t xml:space="preserve"> FTP Server cung cấp khả năng truy cập, tải lên và tải xuống các tệp tin giữa các máy tính trên mạng.</w:t>
      </w:r>
    </w:p>
    <w:p w14:paraId="4911130A" w14:textId="714754DE" w:rsidR="0015718F" w:rsidRPr="009456DD" w:rsidRDefault="009456DD" w:rsidP="00354225">
      <w:pPr>
        <w:pStyle w:val="Nidungvnbn"/>
        <w:rPr>
          <w:lang w:val="vi-VN"/>
        </w:rPr>
      </w:pPr>
      <w:r w:rsidRPr="009456DD">
        <w:rPr>
          <w:b/>
          <w:lang w:val="vi-VN"/>
        </w:rPr>
        <w:t>Hoạt động</w:t>
      </w:r>
      <w:r w:rsidRPr="009456DD">
        <w:rPr>
          <w:lang w:val="vi-VN"/>
        </w:rPr>
        <w:t xml:space="preserve">: </w:t>
      </w:r>
      <w:r w:rsidR="0015718F" w:rsidRPr="009456DD">
        <w:rPr>
          <w:lang w:val="vi-VN"/>
        </w:rPr>
        <w:t>Người dùng có thể sử dụng các ứng dụng FTP để kết nối và trao đổi tệp tin với FTP Server qua giao thức FTP.</w:t>
      </w:r>
    </w:p>
    <w:p w14:paraId="2F1433BC" w14:textId="6C86EAC0" w:rsidR="0015718F" w:rsidRPr="009456DD" w:rsidRDefault="009456DD" w:rsidP="00354225">
      <w:pPr>
        <w:pStyle w:val="Nidungvnbn"/>
        <w:rPr>
          <w:lang w:val="vi-VN"/>
        </w:rPr>
      </w:pPr>
      <w:r w:rsidRPr="009456DD">
        <w:rPr>
          <w:b/>
          <w:lang w:val="vi-VN"/>
        </w:rPr>
        <w:t>Ưu điểm</w:t>
      </w:r>
      <w:r w:rsidRPr="009456DD">
        <w:rPr>
          <w:lang w:val="vi-VN"/>
        </w:rPr>
        <w:t xml:space="preserve">: </w:t>
      </w:r>
      <w:r w:rsidR="0015718F" w:rsidRPr="009456DD">
        <w:rPr>
          <w:lang w:val="vi-VN"/>
        </w:rPr>
        <w:t>Dễ dàng chia sẻ và truy cập các tệp tin trong mạng nội bộ hoặc trên Internet.</w:t>
      </w:r>
    </w:p>
    <w:p w14:paraId="3511899E" w14:textId="15BB878D" w:rsidR="0015718F" w:rsidRPr="009456DD" w:rsidRDefault="0015718F" w:rsidP="00354225">
      <w:pPr>
        <w:pStyle w:val="Heading2"/>
        <w:rPr>
          <w:lang w:val="vi-VN"/>
        </w:rPr>
      </w:pPr>
      <w:r w:rsidRPr="009456DD">
        <w:rPr>
          <w:lang w:val="vi-VN"/>
        </w:rPr>
        <w:t xml:space="preserve"> </w:t>
      </w:r>
      <w:bookmarkStart w:id="137" w:name="_Toc166680744"/>
      <w:r w:rsidRPr="009456DD">
        <w:rPr>
          <w:lang w:val="vi-VN"/>
        </w:rPr>
        <w:t>Mail Server:</w:t>
      </w:r>
      <w:bookmarkEnd w:id="137"/>
    </w:p>
    <w:p w14:paraId="7CD92F76" w14:textId="77777777" w:rsidR="0015718F" w:rsidRPr="009456DD" w:rsidRDefault="0015718F" w:rsidP="00354225">
      <w:pPr>
        <w:pStyle w:val="Nidungvnbn"/>
        <w:rPr>
          <w:lang w:val="vi-VN"/>
        </w:rPr>
      </w:pPr>
      <w:r w:rsidRPr="009456DD">
        <w:rPr>
          <w:b/>
          <w:lang w:val="vi-VN"/>
        </w:rPr>
        <w:t>Mục đích:</w:t>
      </w:r>
      <w:r w:rsidRPr="009456DD">
        <w:rPr>
          <w:lang w:val="vi-VN"/>
        </w:rPr>
        <w:t xml:space="preserve"> Mail Server là nơi lưu trữ và quản lý email, cho phép người dùng gửi và nhận email.</w:t>
      </w:r>
    </w:p>
    <w:p w14:paraId="32FEC37F" w14:textId="4AEE8CF2" w:rsidR="0015718F" w:rsidRPr="009456DD" w:rsidRDefault="009456DD" w:rsidP="00354225">
      <w:pPr>
        <w:pStyle w:val="Nidungvnbn"/>
        <w:rPr>
          <w:lang w:val="vi-VN"/>
        </w:rPr>
      </w:pPr>
      <w:r w:rsidRPr="009456DD">
        <w:rPr>
          <w:b/>
          <w:lang w:val="vi-VN"/>
        </w:rPr>
        <w:t>Hoạt động</w:t>
      </w:r>
      <w:r w:rsidRPr="009456DD">
        <w:rPr>
          <w:lang w:val="vi-VN"/>
        </w:rPr>
        <w:t xml:space="preserve">: </w:t>
      </w:r>
      <w:r w:rsidR="0015718F" w:rsidRPr="009456DD">
        <w:rPr>
          <w:lang w:val="vi-VN"/>
        </w:rPr>
        <w:t>Mail Server sử dụng các giao thức như SMTP (Simple Mail Transfer Protocol) và POP3/IMAP (Post Office Protocol 3 / Internet Message Access Protocol) để trao đổi email giữa các người dùng và các thiết bị khác trên mạng.</w:t>
      </w:r>
    </w:p>
    <w:p w14:paraId="62EF3D46" w14:textId="66BD1A13" w:rsidR="0015718F" w:rsidRPr="009456DD" w:rsidRDefault="009456DD" w:rsidP="00354225">
      <w:pPr>
        <w:pStyle w:val="Nidungvnbn"/>
        <w:rPr>
          <w:lang w:val="vi-VN"/>
        </w:rPr>
      </w:pPr>
      <w:r w:rsidRPr="009456DD">
        <w:rPr>
          <w:b/>
          <w:lang w:val="vi-VN"/>
        </w:rPr>
        <w:t>Ưu điểm</w:t>
      </w:r>
      <w:r w:rsidRPr="009456DD">
        <w:rPr>
          <w:lang w:val="vi-VN"/>
        </w:rPr>
        <w:t>:</w:t>
      </w:r>
      <w:r w:rsidR="0015718F" w:rsidRPr="009456DD">
        <w:rPr>
          <w:lang w:val="vi-VN"/>
        </w:rPr>
        <w:t xml:space="preserve"> Cho phép giao tiếp qua email, là công cụ quan trọng trong công việc và giao tiếp trong các tổ chức và doanh nghiệp.</w:t>
      </w:r>
    </w:p>
    <w:p w14:paraId="75E3DDE8" w14:textId="048E8949" w:rsidR="009456DD" w:rsidRPr="009456DD" w:rsidRDefault="00354225" w:rsidP="00354225">
      <w:pPr>
        <w:pStyle w:val="Heading2"/>
        <w:rPr>
          <w:rFonts w:cs="Times New Roman"/>
          <w:lang w:val="vi-VN"/>
        </w:rPr>
      </w:pPr>
      <w:r>
        <w:rPr>
          <w:lang w:val="vi-VN"/>
        </w:rPr>
        <w:t xml:space="preserve"> </w:t>
      </w:r>
      <w:bookmarkStart w:id="138" w:name="_Toc166680745"/>
      <w:r>
        <w:rPr>
          <w:lang w:val="vi-VN"/>
        </w:rPr>
        <w:t>Telnet (Telnet Protocol):</w:t>
      </w:r>
      <w:bookmarkEnd w:id="138"/>
    </w:p>
    <w:p w14:paraId="41C50E02" w14:textId="49695DD2" w:rsidR="009456DD" w:rsidRPr="009456DD" w:rsidRDefault="009456DD" w:rsidP="00354225">
      <w:pPr>
        <w:pStyle w:val="Nidungvnbn"/>
        <w:rPr>
          <w:lang w:val="vi-VN"/>
        </w:rPr>
      </w:pPr>
      <w:r w:rsidRPr="009456DD">
        <w:rPr>
          <w:b/>
          <w:lang w:val="vi-VN"/>
        </w:rPr>
        <w:t>Mục đích</w:t>
      </w:r>
      <w:r w:rsidRPr="009456DD">
        <w:rPr>
          <w:lang w:val="vi-VN"/>
        </w:rPr>
        <w:t>: Telnet là một giao thức mạng được sử dụng để thiết lập kết nối từ xa giữa hai thiết bị mạng, cho phép người dùng điều khiển và truy cập vào thiết bị từ xa.</w:t>
      </w:r>
    </w:p>
    <w:p w14:paraId="3FB73EF7" w14:textId="47D0FAAF" w:rsidR="009456DD" w:rsidRPr="009456DD" w:rsidRDefault="009456DD" w:rsidP="00354225">
      <w:pPr>
        <w:pStyle w:val="Nidungvnbn"/>
        <w:rPr>
          <w:lang w:val="vi-VN"/>
        </w:rPr>
      </w:pPr>
      <w:r w:rsidRPr="009456DD">
        <w:rPr>
          <w:b/>
          <w:lang w:val="vi-VN"/>
        </w:rPr>
        <w:t>Hoạt động:</w:t>
      </w:r>
      <w:r w:rsidRPr="009456DD">
        <w:rPr>
          <w:lang w:val="vi-VN"/>
        </w:rPr>
        <w:t xml:space="preserve"> Telnet truyền thông tin không được mã hóa, làm tăng nguy cơ bị tấn công từ mạng bằng cách bắt gói tin và đánh cắp thông tin nhạy cảm như tên đăng nhập và mật khẩu.</w:t>
      </w:r>
    </w:p>
    <w:p w14:paraId="73F75435" w14:textId="3BF9D5CC" w:rsidR="009456DD" w:rsidRPr="009456DD" w:rsidRDefault="009456DD" w:rsidP="00354225">
      <w:pPr>
        <w:pStyle w:val="Nidungvnbn"/>
        <w:rPr>
          <w:lang w:val="vi-VN"/>
        </w:rPr>
      </w:pPr>
      <w:r w:rsidRPr="009456DD">
        <w:rPr>
          <w:b/>
          <w:lang w:val="vi-VN"/>
        </w:rPr>
        <w:t xml:space="preserve">=&gt; </w:t>
      </w:r>
      <w:r w:rsidRPr="009456DD">
        <w:rPr>
          <w:lang w:val="vi-VN"/>
        </w:rPr>
        <w:t xml:space="preserve"> </w:t>
      </w:r>
      <w:r w:rsidRPr="009456DD">
        <w:rPr>
          <w:lang w:val="vi-VN"/>
        </w:rPr>
        <w:t>Telnet thường được thay thế bằng SSH trong các môi trường cần độ bảo mật cao hơn.</w:t>
      </w:r>
    </w:p>
    <w:p w14:paraId="2D455DE8" w14:textId="7240D970" w:rsidR="009456DD" w:rsidRPr="009456DD" w:rsidRDefault="00354225" w:rsidP="00354225">
      <w:pPr>
        <w:pStyle w:val="Heading2"/>
        <w:rPr>
          <w:lang w:val="vi-VN"/>
        </w:rPr>
      </w:pPr>
      <w:r>
        <w:rPr>
          <w:lang w:val="vi-VN"/>
        </w:rPr>
        <w:lastRenderedPageBreak/>
        <w:t xml:space="preserve"> </w:t>
      </w:r>
      <w:bookmarkStart w:id="139" w:name="_Toc166680746"/>
      <w:r w:rsidR="009456DD" w:rsidRPr="009456DD">
        <w:rPr>
          <w:lang w:val="vi-VN"/>
        </w:rPr>
        <w:t>SSH (Secure Shell):</w:t>
      </w:r>
      <w:bookmarkEnd w:id="139"/>
    </w:p>
    <w:p w14:paraId="593065C5" w14:textId="25F02AE9" w:rsidR="009456DD" w:rsidRPr="009456DD" w:rsidRDefault="009456DD" w:rsidP="00354225">
      <w:pPr>
        <w:pStyle w:val="Nidungvnbn"/>
        <w:rPr>
          <w:lang w:val="vi-VN"/>
        </w:rPr>
      </w:pPr>
      <w:r w:rsidRPr="009456DD">
        <w:rPr>
          <w:b/>
          <w:lang w:val="vi-VN"/>
        </w:rPr>
        <w:t>Mục đích</w:t>
      </w:r>
      <w:r w:rsidRPr="009456DD">
        <w:rPr>
          <w:b/>
          <w:lang w:val="vi-VN"/>
        </w:rPr>
        <w:t>:</w:t>
      </w:r>
      <w:r w:rsidRPr="009456DD">
        <w:rPr>
          <w:lang w:val="vi-VN"/>
        </w:rPr>
        <w:t xml:space="preserve"> SSH là một giao thức mạng được sử dụng để thiết lập kết nối mạng an toàn giữa hai thiết bị mạng, cho phép điều khiển và truy cập vào thiết bị từ xa một cách bảo mật.</w:t>
      </w:r>
    </w:p>
    <w:p w14:paraId="30BD2443" w14:textId="0557B115" w:rsidR="009456DD" w:rsidRPr="009456DD" w:rsidRDefault="009456DD" w:rsidP="00354225">
      <w:pPr>
        <w:pStyle w:val="Nidungvnbn"/>
        <w:rPr>
          <w:lang w:val="vi-VN"/>
        </w:rPr>
      </w:pPr>
      <w:r w:rsidRPr="009456DD">
        <w:rPr>
          <w:b/>
          <w:lang w:val="vi-VN"/>
        </w:rPr>
        <w:t>Hoạt động:</w:t>
      </w:r>
      <w:r w:rsidRPr="009456DD">
        <w:rPr>
          <w:lang w:val="vi-VN"/>
        </w:rPr>
        <w:t xml:space="preserve"> SSH sử dụng mã hóa để bảo vệ thông tin truyền qua mạng, bao gồm cả tên đăng nhập và mật khẩu, làm giảm nguy cơ tấn công từ mạng.</w:t>
      </w:r>
    </w:p>
    <w:p w14:paraId="6633AB9C" w14:textId="50AF1BE0" w:rsidR="009456DD" w:rsidRPr="009456DD" w:rsidRDefault="009456DD" w:rsidP="00354225">
      <w:pPr>
        <w:pStyle w:val="Heading2"/>
        <w:rPr>
          <w:lang w:val="vi-VN"/>
        </w:rPr>
      </w:pPr>
      <w:r w:rsidRPr="009456DD">
        <w:rPr>
          <w:lang w:val="vi-VN"/>
        </w:rPr>
        <w:t xml:space="preserve"> </w:t>
      </w:r>
      <w:bookmarkStart w:id="140" w:name="_Toc166680747"/>
      <w:r w:rsidRPr="009456DD">
        <w:rPr>
          <w:lang w:val="vi-VN"/>
        </w:rPr>
        <w:t>ACLs (Access Control Lists):</w:t>
      </w:r>
      <w:bookmarkEnd w:id="140"/>
    </w:p>
    <w:p w14:paraId="674B662C" w14:textId="7D745C18" w:rsidR="009456DD" w:rsidRPr="009456DD" w:rsidRDefault="009456DD" w:rsidP="00354225">
      <w:pPr>
        <w:pStyle w:val="Nidungvnbn"/>
        <w:rPr>
          <w:lang w:val="vi-VN"/>
        </w:rPr>
      </w:pPr>
      <w:r w:rsidRPr="009456DD">
        <w:rPr>
          <w:b/>
          <w:lang w:val="vi-VN"/>
        </w:rPr>
        <w:t>Mụ</w:t>
      </w:r>
      <w:r w:rsidRPr="009456DD">
        <w:rPr>
          <w:b/>
          <w:lang w:val="vi-VN"/>
        </w:rPr>
        <w:t>c đích</w:t>
      </w:r>
      <w:r w:rsidRPr="009456DD">
        <w:rPr>
          <w:lang w:val="vi-VN"/>
        </w:rPr>
        <w:t>:</w:t>
      </w:r>
      <w:r w:rsidRPr="009456DD">
        <w:rPr>
          <w:lang w:val="vi-VN"/>
        </w:rPr>
        <w:t xml:space="preserve"> ACLs là danh sách các quy tắc được áp dụng trên các thiết bị mạng để kiểm soát và quản lý quyền truy cập vào tài nguyên mạng, nhưng không giới hạn ở đó.</w:t>
      </w:r>
    </w:p>
    <w:p w14:paraId="529B9268" w14:textId="0446906E" w:rsidR="009456DD" w:rsidRPr="009456DD" w:rsidRDefault="009456DD" w:rsidP="00354225">
      <w:pPr>
        <w:pStyle w:val="Nidungvnbn"/>
        <w:rPr>
          <w:lang w:val="vi-VN"/>
        </w:rPr>
      </w:pPr>
      <w:r w:rsidRPr="009456DD">
        <w:rPr>
          <w:b/>
          <w:lang w:val="vi-VN"/>
        </w:rPr>
        <w:t>Các loại ACLs</w:t>
      </w:r>
      <w:r w:rsidRPr="009456DD">
        <w:rPr>
          <w:lang w:val="vi-VN"/>
        </w:rPr>
        <w:t>: Có hai loại chính của ACLs: Standard ACLs và Extended ACLs. Standard ACLs kiểm soát quyền truy cập dựa trên địa chỉ nguồn, trong khi Extended ACLs cho phép kiểm soát dựa trên nhiều yếu tố như địa chỉ nguồn, địa chỉ đích, cổng và giao thức.</w:t>
      </w:r>
    </w:p>
    <w:p w14:paraId="354C7341" w14:textId="1CE9DE00" w:rsidR="009456DD" w:rsidRPr="009456DD" w:rsidRDefault="009456DD" w:rsidP="00354225">
      <w:pPr>
        <w:pStyle w:val="Nidungvnbn"/>
        <w:rPr>
          <w:lang w:val="vi-VN"/>
        </w:rPr>
      </w:pPr>
      <w:r w:rsidRPr="009456DD">
        <w:rPr>
          <w:b/>
          <w:lang w:val="vi-VN"/>
        </w:rPr>
        <w:t>Hoạt động:</w:t>
      </w:r>
      <w:r w:rsidRPr="009456DD">
        <w:rPr>
          <w:lang w:val="vi-VN"/>
        </w:rPr>
        <w:t xml:space="preserve"> ACLs giúp ngăn chặn truy cập trái phép vào các tài nguyên mạng và bảo vệ mạng khỏi các loại tấn công như DDoS (Distributed Denial of Service) và port scanning.</w:t>
      </w:r>
    </w:p>
    <w:p w14:paraId="0FBB95DD" w14:textId="4F18AEB6" w:rsidR="009456DD" w:rsidRPr="009456DD" w:rsidRDefault="009456DD" w:rsidP="00354225">
      <w:pPr>
        <w:pStyle w:val="Heading2"/>
        <w:rPr>
          <w:lang w:val="vi-VN"/>
        </w:rPr>
      </w:pPr>
      <w:r w:rsidRPr="009456DD">
        <w:rPr>
          <w:lang w:val="vi-VN"/>
        </w:rPr>
        <w:t xml:space="preserve"> </w:t>
      </w:r>
      <w:bookmarkStart w:id="141" w:name="_Toc166680748"/>
      <w:r w:rsidRPr="009456DD">
        <w:rPr>
          <w:lang w:val="vi-VN"/>
        </w:rPr>
        <w:t>Port Security:</w:t>
      </w:r>
      <w:bookmarkEnd w:id="141"/>
    </w:p>
    <w:p w14:paraId="2A70EA5F" w14:textId="33E2AB78" w:rsidR="009456DD" w:rsidRPr="009456DD" w:rsidRDefault="009456DD" w:rsidP="00354225">
      <w:pPr>
        <w:pStyle w:val="Nidungvnbn"/>
        <w:rPr>
          <w:lang w:val="vi-VN"/>
        </w:rPr>
      </w:pPr>
      <w:r w:rsidRPr="009456DD">
        <w:rPr>
          <w:b/>
          <w:lang w:val="vi-VN"/>
        </w:rPr>
        <w:t>Mục đích</w:t>
      </w:r>
      <w:r w:rsidRPr="009456DD">
        <w:rPr>
          <w:lang w:val="vi-VN"/>
        </w:rPr>
        <w:t>: Port Security là một tính năng trên các switch mạng được sử dụng để kiểm soát và bảo vệ các cổng truy cập trong mạng khỏi các mối đe dọa bảo mật.</w:t>
      </w:r>
    </w:p>
    <w:p w14:paraId="48DC02FF" w14:textId="04D504E6" w:rsidR="009456DD" w:rsidRPr="009456DD" w:rsidRDefault="009456DD" w:rsidP="00354225">
      <w:pPr>
        <w:pStyle w:val="Nidungvnbn"/>
        <w:rPr>
          <w:lang w:val="vi-VN"/>
        </w:rPr>
      </w:pPr>
      <w:r w:rsidRPr="009456DD">
        <w:rPr>
          <w:b/>
          <w:lang w:val="vi-VN"/>
        </w:rPr>
        <w:t>Hoạt động:</w:t>
      </w:r>
      <w:r w:rsidRPr="009456DD">
        <w:rPr>
          <w:lang w:val="vi-VN"/>
        </w:rPr>
        <w:t xml:space="preserve"> Port Security có thể cấu hình để kiểm soát số lượng địa chỉ MAC được cho phép truy cập vào một cổng, cũng như cấm hoặc giới hạn truy cập từ các địa chỉ MAC không được xác định.</w:t>
      </w:r>
    </w:p>
    <w:p w14:paraId="3B6BCB3A" w14:textId="2A481D97" w:rsidR="009456DD" w:rsidRPr="009456DD" w:rsidRDefault="009456DD" w:rsidP="00354225">
      <w:pPr>
        <w:pStyle w:val="Nidungvnbn"/>
        <w:rPr>
          <w:lang w:val="vi-VN"/>
        </w:rPr>
      </w:pPr>
      <w:r w:rsidRPr="009456DD">
        <w:rPr>
          <w:b/>
          <w:lang w:val="vi-VN"/>
        </w:rPr>
        <w:t>Ưu điểm:</w:t>
      </w:r>
      <w:r w:rsidRPr="009456DD">
        <w:rPr>
          <w:lang w:val="vi-VN"/>
        </w:rPr>
        <w:t xml:space="preserve"> Port Security giúp ngăn chặn các cuộc tấn công như MAC flooding và ARP spoofing, và cũng ngăn chặn việc truy cập trái phép vào mạng từ các thiết bị không ủy quyền.</w:t>
      </w:r>
    </w:p>
    <w:p w14:paraId="7A8BBC76" w14:textId="09242F65" w:rsidR="009456DD" w:rsidRPr="0015718F" w:rsidRDefault="009456DD" w:rsidP="009456DD">
      <w:pPr>
        <w:spacing w:after="200" w:line="276" w:lineRule="auto"/>
        <w:rPr>
          <w:lang w:val="vi-VN"/>
        </w:rPr>
      </w:pPr>
    </w:p>
    <w:p w14:paraId="765CAB13" w14:textId="0F1F656C" w:rsidR="007B7FF5" w:rsidRPr="00BC12FA" w:rsidRDefault="00BC12FA" w:rsidP="0015718F">
      <w:pPr>
        <w:spacing w:after="200" w:line="276" w:lineRule="auto"/>
        <w:rPr>
          <w:sz w:val="26"/>
          <w:szCs w:val="26"/>
          <w:lang w:val="vi-VN"/>
        </w:rPr>
      </w:pPr>
      <w:r>
        <w:rPr>
          <w:lang w:val="vi-VN"/>
        </w:rPr>
        <w:br w:type="page"/>
      </w:r>
    </w:p>
    <w:p w14:paraId="577B6B2F" w14:textId="77777777" w:rsidR="007E7FF7" w:rsidRPr="009068CE" w:rsidRDefault="007E7FF7" w:rsidP="00CC077B">
      <w:pPr>
        <w:tabs>
          <w:tab w:val="center" w:pos="6379"/>
        </w:tabs>
        <w:spacing w:after="200" w:line="360" w:lineRule="auto"/>
        <w:jc w:val="center"/>
        <w:rPr>
          <w:b/>
          <w:sz w:val="32"/>
          <w:szCs w:val="32"/>
          <w:lang w:val="vi-VN"/>
        </w:rPr>
      </w:pPr>
      <w:r w:rsidRPr="009068CE">
        <w:rPr>
          <w:b/>
          <w:sz w:val="32"/>
          <w:szCs w:val="32"/>
          <w:lang w:val="vi-VN"/>
        </w:rPr>
        <w:lastRenderedPageBreak/>
        <w:t>TÀI LIỆU THAM KHẢO</w:t>
      </w:r>
    </w:p>
    <w:p w14:paraId="34CBD91E" w14:textId="77777777" w:rsidR="00650D6A" w:rsidRPr="00562AD1" w:rsidRDefault="00650D6A" w:rsidP="003F37DB">
      <w:pPr>
        <w:spacing w:line="360" w:lineRule="auto"/>
        <w:rPr>
          <w:b/>
          <w:sz w:val="26"/>
          <w:szCs w:val="26"/>
          <w:lang w:val="vi-VN"/>
        </w:rPr>
      </w:pPr>
      <w:r w:rsidRPr="00562AD1">
        <w:rPr>
          <w:b/>
          <w:sz w:val="26"/>
          <w:szCs w:val="26"/>
          <w:lang w:val="vi-VN"/>
        </w:rPr>
        <w:t>Tiếng Việt</w:t>
      </w:r>
    </w:p>
    <w:p w14:paraId="79737EC8" w14:textId="2348AA50" w:rsidR="007B7FF5" w:rsidRPr="000E5A97" w:rsidRDefault="00FB53D0" w:rsidP="00972BF6">
      <w:pPr>
        <w:pStyle w:val="ListParagraph"/>
        <w:numPr>
          <w:ilvl w:val="0"/>
          <w:numId w:val="1"/>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92" w:history="1">
        <w:r w:rsidR="000E5A97" w:rsidRPr="000E5A97">
          <w:rPr>
            <w:rStyle w:val="Hyperlink"/>
            <w:i/>
            <w:color w:val="auto"/>
            <w:sz w:val="26"/>
            <w:szCs w:val="26"/>
            <w:u w:val="none"/>
          </w:rPr>
          <w:t>Truong Tu</w:t>
        </w:r>
      </w:hyperlink>
    </w:p>
    <w:p w14:paraId="4E753689" w14:textId="3ADC71CB" w:rsidR="000E5A97" w:rsidRDefault="000E5A97" w:rsidP="00972BF6">
      <w:pPr>
        <w:pStyle w:val="ListParagraph"/>
        <w:numPr>
          <w:ilvl w:val="0"/>
          <w:numId w:val="1"/>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93" w:history="1">
        <w:r w:rsidRPr="000E5A97">
          <w:rPr>
            <w:rStyle w:val="Hyperlink"/>
            <w:bCs/>
            <w:i/>
            <w:iCs/>
            <w:color w:val="auto"/>
            <w:sz w:val="26"/>
            <w:szCs w:val="26"/>
            <w:u w:val="none"/>
          </w:rPr>
          <w:t>Truong Tu</w:t>
        </w:r>
      </w:hyperlink>
    </w:p>
    <w:p w14:paraId="28C996A0" w14:textId="4DA76960" w:rsidR="000E5A97" w:rsidRPr="003F37DB" w:rsidRDefault="000E5A97" w:rsidP="00972BF6">
      <w:pPr>
        <w:pStyle w:val="ListParagraph"/>
        <w:numPr>
          <w:ilvl w:val="0"/>
          <w:numId w:val="1"/>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94" w:history="1">
        <w:r w:rsidRPr="000E5A97">
          <w:rPr>
            <w:rStyle w:val="Hyperlink"/>
            <w:bCs/>
            <w:i/>
            <w:iCs/>
            <w:color w:val="auto"/>
            <w:sz w:val="26"/>
            <w:szCs w:val="26"/>
            <w:u w:val="none"/>
          </w:rPr>
          <w:t>Truong Tu</w:t>
        </w:r>
      </w:hyperlink>
    </w:p>
    <w:p w14:paraId="2A2A9BE2" w14:textId="64E73BF3" w:rsidR="003F37DB" w:rsidRPr="000E5A97" w:rsidRDefault="003F37DB" w:rsidP="00972BF6">
      <w:pPr>
        <w:pStyle w:val="ListParagraph"/>
        <w:numPr>
          <w:ilvl w:val="0"/>
          <w:numId w:val="1"/>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95"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972BF6">
      <w:pPr>
        <w:pStyle w:val="ListParagraph"/>
        <w:numPr>
          <w:ilvl w:val="0"/>
          <w:numId w:val="1"/>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96" w:history="1">
        <w:r w:rsidRPr="000E5A97">
          <w:rPr>
            <w:rStyle w:val="Hyperlink"/>
            <w:i/>
            <w:iCs/>
            <w:color w:val="auto"/>
            <w:sz w:val="26"/>
            <w:szCs w:val="26"/>
            <w:u w:val="none"/>
          </w:rPr>
          <w:t>ComputerNetworking</w:t>
        </w:r>
      </w:hyperlink>
    </w:p>
    <w:p w14:paraId="69A08852" w14:textId="1F36C09B" w:rsidR="00FB53D0" w:rsidRPr="000E5A97" w:rsidRDefault="000E5A97" w:rsidP="00972BF6">
      <w:pPr>
        <w:pStyle w:val="ListParagraph"/>
        <w:numPr>
          <w:ilvl w:val="0"/>
          <w:numId w:val="1"/>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97" w:history="1">
        <w:r w:rsidRPr="000E5A97">
          <w:rPr>
            <w:rStyle w:val="Hyperlink"/>
            <w:bCs/>
            <w:i/>
            <w:iCs/>
            <w:color w:val="auto"/>
            <w:sz w:val="26"/>
            <w:szCs w:val="26"/>
            <w:u w:val="none"/>
          </w:rPr>
          <w:t>Crypto Network</w:t>
        </w:r>
      </w:hyperlink>
    </w:p>
    <w:p w14:paraId="7B4ADC5E" w14:textId="029BF9A8" w:rsidR="000E5A97" w:rsidRPr="000E5A97" w:rsidRDefault="000E5A97" w:rsidP="00972BF6">
      <w:pPr>
        <w:pStyle w:val="ListParagraph"/>
        <w:numPr>
          <w:ilvl w:val="0"/>
          <w:numId w:val="1"/>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98" w:history="1">
        <w:r w:rsidRPr="000E5A97">
          <w:rPr>
            <w:rStyle w:val="Hyperlink"/>
            <w:bCs/>
            <w:i/>
            <w:iCs/>
            <w:color w:val="auto"/>
            <w:sz w:val="26"/>
            <w:szCs w:val="26"/>
            <w:u w:val="none"/>
          </w:rPr>
          <w:t>Think and Learn</w:t>
        </w:r>
      </w:hyperlink>
    </w:p>
    <w:p w14:paraId="21E1B3B5" w14:textId="478509BA" w:rsidR="003F37DB" w:rsidRPr="003F37DB" w:rsidRDefault="003F37DB" w:rsidP="00972BF6">
      <w:pPr>
        <w:pStyle w:val="ListParagraph"/>
        <w:numPr>
          <w:ilvl w:val="0"/>
          <w:numId w:val="1"/>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99" w:history="1">
        <w:r w:rsidRPr="003F37DB">
          <w:rPr>
            <w:rStyle w:val="Hyperlink"/>
            <w:bCs/>
            <w:i/>
            <w:iCs/>
            <w:color w:val="auto"/>
            <w:sz w:val="26"/>
            <w:szCs w:val="26"/>
            <w:u w:val="none"/>
          </w:rPr>
          <w:t>Khmer Cisco Learn</w:t>
        </w:r>
      </w:hyperlink>
    </w:p>
    <w:sectPr w:rsidR="003F37DB" w:rsidRPr="003F37DB" w:rsidSect="00DB7595">
      <w:headerReference w:type="default" r:id="rId10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6C2A7" w14:textId="77777777" w:rsidR="00F140A8" w:rsidRDefault="00F140A8" w:rsidP="00453AB1">
      <w:r>
        <w:separator/>
      </w:r>
    </w:p>
  </w:endnote>
  <w:endnote w:type="continuationSeparator" w:id="0">
    <w:p w14:paraId="2EE7E91E" w14:textId="77777777" w:rsidR="00F140A8" w:rsidRDefault="00F140A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1BF4A1" w14:textId="77777777" w:rsidR="00F140A8" w:rsidRDefault="00F140A8" w:rsidP="00453AB1">
      <w:r>
        <w:separator/>
      </w:r>
    </w:p>
  </w:footnote>
  <w:footnote w:type="continuationSeparator" w:id="0">
    <w:p w14:paraId="7B08ED39" w14:textId="77777777" w:rsidR="00F140A8" w:rsidRDefault="00F140A8"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562AD1" w:rsidRDefault="00562AD1">
    <w:pPr>
      <w:pStyle w:val="Header"/>
      <w:jc w:val="center"/>
    </w:pPr>
  </w:p>
  <w:p w14:paraId="3A9219D0" w14:textId="77777777" w:rsidR="00562AD1" w:rsidRDefault="00562AD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4BF84274" w:rsidR="00562AD1" w:rsidRDefault="00562AD1">
        <w:pPr>
          <w:pStyle w:val="Header"/>
          <w:jc w:val="center"/>
        </w:pPr>
        <w:r>
          <w:fldChar w:fldCharType="begin"/>
        </w:r>
        <w:r>
          <w:instrText xml:space="preserve"> PAGE   \* MERGEFORMAT </w:instrText>
        </w:r>
        <w:r>
          <w:fldChar w:fldCharType="separate"/>
        </w:r>
        <w:r w:rsidR="00354225">
          <w:rPr>
            <w:noProof/>
          </w:rPr>
          <w:t>iv</w:t>
        </w:r>
        <w:r>
          <w:rPr>
            <w:noProof/>
          </w:rPr>
          <w:fldChar w:fldCharType="end"/>
        </w:r>
      </w:p>
    </w:sdtContent>
  </w:sdt>
  <w:p w14:paraId="2FDF5FA0" w14:textId="77777777" w:rsidR="00562AD1" w:rsidRDefault="00562AD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7BC93DC9" w:rsidR="00562AD1" w:rsidRDefault="00562AD1">
        <w:pPr>
          <w:pStyle w:val="Header"/>
          <w:jc w:val="center"/>
        </w:pPr>
        <w:r>
          <w:fldChar w:fldCharType="begin"/>
        </w:r>
        <w:r>
          <w:instrText xml:space="preserve"> PAGE   \* MERGEFORMAT </w:instrText>
        </w:r>
        <w:r>
          <w:fldChar w:fldCharType="separate"/>
        </w:r>
        <w:r w:rsidR="00354225">
          <w:rPr>
            <w:noProof/>
          </w:rPr>
          <w:t>2</w:t>
        </w:r>
        <w:r>
          <w:rPr>
            <w:noProof/>
          </w:rPr>
          <w:fldChar w:fldCharType="end"/>
        </w:r>
      </w:p>
    </w:sdtContent>
  </w:sdt>
  <w:p w14:paraId="3ACA7EFD" w14:textId="77777777" w:rsidR="00562AD1" w:rsidRDefault="00562AD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AC972D5"/>
    <w:multiLevelType w:val="multilevel"/>
    <w:tmpl w:val="8DA09CDE"/>
    <w:lvl w:ilvl="0">
      <w:start w:val="1"/>
      <w:numFmt w:val="decimal"/>
      <w:pStyle w:val="Heading1"/>
      <w:suff w:val="space"/>
      <w:lvlText w:val="Chương %1"/>
      <w:lvlJc w:val="left"/>
      <w:pPr>
        <w:ind w:left="567" w:hanging="567"/>
      </w:pPr>
      <w:rPr>
        <w:rFonts w:ascii="Times New Roman" w:hAnsi="Times New Roman" w:hint="default"/>
        <w:b/>
        <w:i w:val="0"/>
        <w:sz w:val="32"/>
      </w:rPr>
    </w:lvl>
    <w:lvl w:ilvl="1">
      <w:start w:val="1"/>
      <w:numFmt w:val="decimal"/>
      <w:pStyle w:val="Heading2"/>
      <w:suff w:val="nothing"/>
      <w:lvlText w:val="%1.%2"/>
      <w:lvlJc w:val="left"/>
      <w:pPr>
        <w:ind w:left="567" w:hanging="567"/>
      </w:pPr>
      <w:rPr>
        <w:rFonts w:hint="default"/>
      </w:rPr>
    </w:lvl>
    <w:lvl w:ilvl="2">
      <w:start w:val="1"/>
      <w:numFmt w:val="decimal"/>
      <w:pStyle w:val="Heading3"/>
      <w:suff w:val="nothing"/>
      <w:lvlText w:val="%1.%2.%3"/>
      <w:lvlJc w:val="left"/>
      <w:pPr>
        <w:ind w:left="567" w:hanging="567"/>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D7B511D"/>
    <w:multiLevelType w:val="hybridMultilevel"/>
    <w:tmpl w:val="F41C85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1A263E"/>
    <w:multiLevelType w:val="hybridMultilevel"/>
    <w:tmpl w:val="A70CEBD8"/>
    <w:lvl w:ilvl="0" w:tplc="936C403C">
      <w:start w:val="4"/>
      <w:numFmt w:val="bullet"/>
      <w:lvlText w:val=""/>
      <w:lvlJc w:val="left"/>
      <w:pPr>
        <w:ind w:left="1440" w:hanging="360"/>
      </w:pPr>
      <w:rPr>
        <w:rFonts w:ascii="Wingdings" w:eastAsia="Times New Roman" w:hAnsi="Wingdings" w:cs="Times New Roman"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57567B8"/>
    <w:multiLevelType w:val="hybridMultilevel"/>
    <w:tmpl w:val="941C927E"/>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9C18BCDC">
      <w:start w:val="4"/>
      <w:numFmt w:val="bullet"/>
      <w:lvlText w:val="-"/>
      <w:lvlJc w:val="left"/>
      <w:pPr>
        <w:ind w:left="2880" w:hanging="360"/>
      </w:pPr>
      <w:rPr>
        <w:rFonts w:ascii="Times New Roman" w:eastAsia="Times New Roman" w:hAnsi="Times New Roman" w:cs="Times New Roman" w:hint="default"/>
      </w:rPr>
    </w:lvl>
    <w:lvl w:ilvl="4" w:tplc="936C403C">
      <w:start w:val="4"/>
      <w:numFmt w:val="bullet"/>
      <w:lvlText w:val=""/>
      <w:lvlJc w:val="left"/>
      <w:pPr>
        <w:ind w:left="3600" w:hanging="360"/>
      </w:pPr>
      <w:rPr>
        <w:rFonts w:ascii="Wingdings" w:eastAsia="Times New Roman" w:hAnsi="Wingdings" w:cs="Times New Roman"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913084"/>
    <w:multiLevelType w:val="hybridMultilevel"/>
    <w:tmpl w:val="F59855DA"/>
    <w:lvl w:ilvl="0" w:tplc="2242C118">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43E50EA"/>
    <w:multiLevelType w:val="hybridMultilevel"/>
    <w:tmpl w:val="E47C0D5E"/>
    <w:lvl w:ilvl="0" w:tplc="158851B2">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9353D04"/>
    <w:multiLevelType w:val="hybridMultilevel"/>
    <w:tmpl w:val="DFCC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60096A"/>
    <w:multiLevelType w:val="hybridMultilevel"/>
    <w:tmpl w:val="E9224C44"/>
    <w:lvl w:ilvl="0" w:tplc="78561D22">
      <w:start w:val="1"/>
      <w:numFmt w:val="decimal"/>
      <w:lvlText w:val="Chương %1"/>
      <w:lvlJc w:val="left"/>
      <w:pPr>
        <w:ind w:left="720" w:hanging="360"/>
      </w:pPr>
      <w:rPr>
        <w:rFonts w:ascii="Times New Roman" w:hAnsi="Times New Roman" w:hint="default"/>
        <w:b/>
        <w:i w:val="0"/>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82E2A69"/>
    <w:multiLevelType w:val="hybridMultilevel"/>
    <w:tmpl w:val="7B968C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5BE40DD9"/>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2"/>
  </w:num>
  <w:num w:numId="4">
    <w:abstractNumId w:val="8"/>
  </w:num>
  <w:num w:numId="5">
    <w:abstractNumId w:val="5"/>
  </w:num>
  <w:num w:numId="6">
    <w:abstractNumId w:val="6"/>
  </w:num>
  <w:num w:numId="7">
    <w:abstractNumId w:val="7"/>
  </w:num>
  <w:num w:numId="8">
    <w:abstractNumId w:val="9"/>
  </w:num>
  <w:num w:numId="9">
    <w:abstractNumId w:val="3"/>
  </w:num>
  <w:num w:numId="10">
    <w:abstractNumId w:val="10"/>
  </w:num>
  <w:num w:numId="1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25D3"/>
    <w:rsid w:val="0001395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A2EA7"/>
    <w:rsid w:val="000B1CEE"/>
    <w:rsid w:val="000B413F"/>
    <w:rsid w:val="000B44E3"/>
    <w:rsid w:val="000C0FB9"/>
    <w:rsid w:val="000D4885"/>
    <w:rsid w:val="000D557D"/>
    <w:rsid w:val="000D612A"/>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41B91"/>
    <w:rsid w:val="0014390A"/>
    <w:rsid w:val="00151E36"/>
    <w:rsid w:val="0015663A"/>
    <w:rsid w:val="0015718F"/>
    <w:rsid w:val="00164426"/>
    <w:rsid w:val="001676EE"/>
    <w:rsid w:val="001713D7"/>
    <w:rsid w:val="00171C32"/>
    <w:rsid w:val="00180FC3"/>
    <w:rsid w:val="00181102"/>
    <w:rsid w:val="00182BE8"/>
    <w:rsid w:val="00184865"/>
    <w:rsid w:val="001861D9"/>
    <w:rsid w:val="00194CDE"/>
    <w:rsid w:val="0019652E"/>
    <w:rsid w:val="00196C50"/>
    <w:rsid w:val="001A1865"/>
    <w:rsid w:val="001A4BE2"/>
    <w:rsid w:val="001B07D1"/>
    <w:rsid w:val="001B0EE7"/>
    <w:rsid w:val="001C2F7B"/>
    <w:rsid w:val="001C3643"/>
    <w:rsid w:val="001D39FF"/>
    <w:rsid w:val="001D677A"/>
    <w:rsid w:val="001D7974"/>
    <w:rsid w:val="001E3A33"/>
    <w:rsid w:val="001E4ED3"/>
    <w:rsid w:val="001F4801"/>
    <w:rsid w:val="002021C9"/>
    <w:rsid w:val="00206C31"/>
    <w:rsid w:val="00207DC2"/>
    <w:rsid w:val="00210028"/>
    <w:rsid w:val="00210765"/>
    <w:rsid w:val="00212930"/>
    <w:rsid w:val="002371F9"/>
    <w:rsid w:val="00241C00"/>
    <w:rsid w:val="002434B3"/>
    <w:rsid w:val="00245704"/>
    <w:rsid w:val="00245E26"/>
    <w:rsid w:val="00252C0D"/>
    <w:rsid w:val="00252F26"/>
    <w:rsid w:val="00254A5F"/>
    <w:rsid w:val="002558D1"/>
    <w:rsid w:val="0025762B"/>
    <w:rsid w:val="00265B3E"/>
    <w:rsid w:val="0027521D"/>
    <w:rsid w:val="00275503"/>
    <w:rsid w:val="0027640B"/>
    <w:rsid w:val="00281C30"/>
    <w:rsid w:val="002835AE"/>
    <w:rsid w:val="00284BE7"/>
    <w:rsid w:val="002851AD"/>
    <w:rsid w:val="00291721"/>
    <w:rsid w:val="002A5326"/>
    <w:rsid w:val="002B3DF4"/>
    <w:rsid w:val="002C4B06"/>
    <w:rsid w:val="002D4629"/>
    <w:rsid w:val="002D796D"/>
    <w:rsid w:val="002E0A10"/>
    <w:rsid w:val="002E545E"/>
    <w:rsid w:val="002F570E"/>
    <w:rsid w:val="002F5CF5"/>
    <w:rsid w:val="002F6F21"/>
    <w:rsid w:val="002F7B75"/>
    <w:rsid w:val="00300A96"/>
    <w:rsid w:val="003049B1"/>
    <w:rsid w:val="003055B3"/>
    <w:rsid w:val="00305A45"/>
    <w:rsid w:val="003123D7"/>
    <w:rsid w:val="00316E01"/>
    <w:rsid w:val="003218FF"/>
    <w:rsid w:val="003316D1"/>
    <w:rsid w:val="00342B99"/>
    <w:rsid w:val="00343033"/>
    <w:rsid w:val="0034404C"/>
    <w:rsid w:val="00354225"/>
    <w:rsid w:val="0035622C"/>
    <w:rsid w:val="00356ABB"/>
    <w:rsid w:val="00357C67"/>
    <w:rsid w:val="003630A6"/>
    <w:rsid w:val="00365777"/>
    <w:rsid w:val="003659B3"/>
    <w:rsid w:val="00385A71"/>
    <w:rsid w:val="003942DD"/>
    <w:rsid w:val="00395119"/>
    <w:rsid w:val="00395D70"/>
    <w:rsid w:val="003A25F3"/>
    <w:rsid w:val="003A2BE7"/>
    <w:rsid w:val="003A3362"/>
    <w:rsid w:val="003A569B"/>
    <w:rsid w:val="003B1938"/>
    <w:rsid w:val="003B5EA5"/>
    <w:rsid w:val="003B6E16"/>
    <w:rsid w:val="003C28FB"/>
    <w:rsid w:val="003C5AF4"/>
    <w:rsid w:val="003C7795"/>
    <w:rsid w:val="003C7797"/>
    <w:rsid w:val="003D53B9"/>
    <w:rsid w:val="003D5A30"/>
    <w:rsid w:val="003D5AAB"/>
    <w:rsid w:val="003D7207"/>
    <w:rsid w:val="003E65E4"/>
    <w:rsid w:val="003F1F95"/>
    <w:rsid w:val="003F250F"/>
    <w:rsid w:val="003F37DB"/>
    <w:rsid w:val="003F4552"/>
    <w:rsid w:val="00402D03"/>
    <w:rsid w:val="00403FA5"/>
    <w:rsid w:val="004136A4"/>
    <w:rsid w:val="00414848"/>
    <w:rsid w:val="0041689D"/>
    <w:rsid w:val="00417819"/>
    <w:rsid w:val="00422E0F"/>
    <w:rsid w:val="00424D52"/>
    <w:rsid w:val="00436194"/>
    <w:rsid w:val="00437976"/>
    <w:rsid w:val="004417DD"/>
    <w:rsid w:val="00446FE1"/>
    <w:rsid w:val="00450053"/>
    <w:rsid w:val="0045355D"/>
    <w:rsid w:val="00453AB1"/>
    <w:rsid w:val="00457F66"/>
    <w:rsid w:val="004711ED"/>
    <w:rsid w:val="0047341A"/>
    <w:rsid w:val="004776C7"/>
    <w:rsid w:val="004831A8"/>
    <w:rsid w:val="00483369"/>
    <w:rsid w:val="00485993"/>
    <w:rsid w:val="00496BD4"/>
    <w:rsid w:val="004A3D17"/>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2432D"/>
    <w:rsid w:val="00531979"/>
    <w:rsid w:val="005520DC"/>
    <w:rsid w:val="00562AD1"/>
    <w:rsid w:val="00565ED0"/>
    <w:rsid w:val="00566AFC"/>
    <w:rsid w:val="0056794D"/>
    <w:rsid w:val="005704B2"/>
    <w:rsid w:val="005747C9"/>
    <w:rsid w:val="00577F21"/>
    <w:rsid w:val="005819A1"/>
    <w:rsid w:val="00590CC4"/>
    <w:rsid w:val="00591A3F"/>
    <w:rsid w:val="00592E90"/>
    <w:rsid w:val="00593511"/>
    <w:rsid w:val="00594A25"/>
    <w:rsid w:val="00596AA1"/>
    <w:rsid w:val="005A5E8B"/>
    <w:rsid w:val="005B2928"/>
    <w:rsid w:val="005B2DF6"/>
    <w:rsid w:val="005B3AC7"/>
    <w:rsid w:val="005B493E"/>
    <w:rsid w:val="005C4AEB"/>
    <w:rsid w:val="005D13EF"/>
    <w:rsid w:val="005D5C20"/>
    <w:rsid w:val="005D6BEA"/>
    <w:rsid w:val="005D79C2"/>
    <w:rsid w:val="005F6942"/>
    <w:rsid w:val="00601D2C"/>
    <w:rsid w:val="006105FB"/>
    <w:rsid w:val="00615C14"/>
    <w:rsid w:val="00616D8E"/>
    <w:rsid w:val="00624914"/>
    <w:rsid w:val="0062676B"/>
    <w:rsid w:val="00637E3F"/>
    <w:rsid w:val="0064189C"/>
    <w:rsid w:val="00644711"/>
    <w:rsid w:val="0064638F"/>
    <w:rsid w:val="00650D6A"/>
    <w:rsid w:val="00650E3B"/>
    <w:rsid w:val="00653481"/>
    <w:rsid w:val="006608DD"/>
    <w:rsid w:val="00663C34"/>
    <w:rsid w:val="00673C8D"/>
    <w:rsid w:val="0068523A"/>
    <w:rsid w:val="006A6987"/>
    <w:rsid w:val="006A6ACA"/>
    <w:rsid w:val="006B1A62"/>
    <w:rsid w:val="006B3BE5"/>
    <w:rsid w:val="006C1818"/>
    <w:rsid w:val="006C77D0"/>
    <w:rsid w:val="006D258E"/>
    <w:rsid w:val="006D407D"/>
    <w:rsid w:val="006D5857"/>
    <w:rsid w:val="006E315B"/>
    <w:rsid w:val="006E3992"/>
    <w:rsid w:val="006F3495"/>
    <w:rsid w:val="006F36F9"/>
    <w:rsid w:val="00706579"/>
    <w:rsid w:val="00711711"/>
    <w:rsid w:val="00711FBC"/>
    <w:rsid w:val="0072266E"/>
    <w:rsid w:val="007235F9"/>
    <w:rsid w:val="0072417C"/>
    <w:rsid w:val="00724C48"/>
    <w:rsid w:val="00734FCA"/>
    <w:rsid w:val="00737340"/>
    <w:rsid w:val="00740C5A"/>
    <w:rsid w:val="00746CCD"/>
    <w:rsid w:val="00757BAC"/>
    <w:rsid w:val="0076127C"/>
    <w:rsid w:val="00762107"/>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46E6"/>
    <w:rsid w:val="007C6199"/>
    <w:rsid w:val="007D16E7"/>
    <w:rsid w:val="007D2B74"/>
    <w:rsid w:val="007D3111"/>
    <w:rsid w:val="007D48B9"/>
    <w:rsid w:val="007E6AB9"/>
    <w:rsid w:val="007E6E53"/>
    <w:rsid w:val="007E7D94"/>
    <w:rsid w:val="007E7FF7"/>
    <w:rsid w:val="007F1962"/>
    <w:rsid w:val="00803E49"/>
    <w:rsid w:val="008062E2"/>
    <w:rsid w:val="00814070"/>
    <w:rsid w:val="00817D32"/>
    <w:rsid w:val="00824E6C"/>
    <w:rsid w:val="008326CE"/>
    <w:rsid w:val="00833842"/>
    <w:rsid w:val="008419CC"/>
    <w:rsid w:val="008440C5"/>
    <w:rsid w:val="00851BBF"/>
    <w:rsid w:val="0086103E"/>
    <w:rsid w:val="008641D3"/>
    <w:rsid w:val="008678FE"/>
    <w:rsid w:val="00867C2D"/>
    <w:rsid w:val="00870C00"/>
    <w:rsid w:val="00872280"/>
    <w:rsid w:val="00875C30"/>
    <w:rsid w:val="00877058"/>
    <w:rsid w:val="00880D36"/>
    <w:rsid w:val="008875A6"/>
    <w:rsid w:val="00895842"/>
    <w:rsid w:val="0089657C"/>
    <w:rsid w:val="008A331B"/>
    <w:rsid w:val="008A7111"/>
    <w:rsid w:val="008B1EF6"/>
    <w:rsid w:val="008B4338"/>
    <w:rsid w:val="008B7CD4"/>
    <w:rsid w:val="008C205C"/>
    <w:rsid w:val="008C7A15"/>
    <w:rsid w:val="008D13B3"/>
    <w:rsid w:val="008D1553"/>
    <w:rsid w:val="008D17B3"/>
    <w:rsid w:val="008E1619"/>
    <w:rsid w:val="008E6453"/>
    <w:rsid w:val="008F775E"/>
    <w:rsid w:val="009068CE"/>
    <w:rsid w:val="009069CE"/>
    <w:rsid w:val="00907351"/>
    <w:rsid w:val="009143A9"/>
    <w:rsid w:val="00916D5E"/>
    <w:rsid w:val="00917AF4"/>
    <w:rsid w:val="00922170"/>
    <w:rsid w:val="0092294A"/>
    <w:rsid w:val="009302C4"/>
    <w:rsid w:val="00930B84"/>
    <w:rsid w:val="009323CD"/>
    <w:rsid w:val="00942160"/>
    <w:rsid w:val="00942B81"/>
    <w:rsid w:val="00942EC9"/>
    <w:rsid w:val="009456DD"/>
    <w:rsid w:val="009463B6"/>
    <w:rsid w:val="00951B1F"/>
    <w:rsid w:val="00953708"/>
    <w:rsid w:val="00957059"/>
    <w:rsid w:val="00971024"/>
    <w:rsid w:val="009728BA"/>
    <w:rsid w:val="00972BF6"/>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4D92"/>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2FC5"/>
    <w:rsid w:val="00A9351F"/>
    <w:rsid w:val="00AA098F"/>
    <w:rsid w:val="00AA359A"/>
    <w:rsid w:val="00AB4D8F"/>
    <w:rsid w:val="00AB6583"/>
    <w:rsid w:val="00AD339F"/>
    <w:rsid w:val="00AD493C"/>
    <w:rsid w:val="00AD5562"/>
    <w:rsid w:val="00AF096C"/>
    <w:rsid w:val="00AF20E4"/>
    <w:rsid w:val="00AF2559"/>
    <w:rsid w:val="00B01D1E"/>
    <w:rsid w:val="00B0208E"/>
    <w:rsid w:val="00B0405B"/>
    <w:rsid w:val="00B10901"/>
    <w:rsid w:val="00B10AB6"/>
    <w:rsid w:val="00B118C8"/>
    <w:rsid w:val="00B12C39"/>
    <w:rsid w:val="00B14059"/>
    <w:rsid w:val="00B24721"/>
    <w:rsid w:val="00B26346"/>
    <w:rsid w:val="00B3061D"/>
    <w:rsid w:val="00B307EC"/>
    <w:rsid w:val="00B32EB3"/>
    <w:rsid w:val="00B32F09"/>
    <w:rsid w:val="00B44725"/>
    <w:rsid w:val="00B45650"/>
    <w:rsid w:val="00B45B76"/>
    <w:rsid w:val="00B50A8E"/>
    <w:rsid w:val="00B54AE5"/>
    <w:rsid w:val="00B55D2F"/>
    <w:rsid w:val="00B56781"/>
    <w:rsid w:val="00B60868"/>
    <w:rsid w:val="00B62922"/>
    <w:rsid w:val="00B64F92"/>
    <w:rsid w:val="00B72223"/>
    <w:rsid w:val="00B73143"/>
    <w:rsid w:val="00B7692E"/>
    <w:rsid w:val="00B8489D"/>
    <w:rsid w:val="00B85FD5"/>
    <w:rsid w:val="00B87066"/>
    <w:rsid w:val="00B874BF"/>
    <w:rsid w:val="00B96D2B"/>
    <w:rsid w:val="00BA2498"/>
    <w:rsid w:val="00BA2F7C"/>
    <w:rsid w:val="00BA332F"/>
    <w:rsid w:val="00BB1B33"/>
    <w:rsid w:val="00BB2B2A"/>
    <w:rsid w:val="00BB476E"/>
    <w:rsid w:val="00BC12FA"/>
    <w:rsid w:val="00BC532B"/>
    <w:rsid w:val="00BC66EC"/>
    <w:rsid w:val="00BC73F0"/>
    <w:rsid w:val="00BD0388"/>
    <w:rsid w:val="00BD2407"/>
    <w:rsid w:val="00BD659D"/>
    <w:rsid w:val="00BE2597"/>
    <w:rsid w:val="00BE6AF1"/>
    <w:rsid w:val="00BF2F04"/>
    <w:rsid w:val="00BF648C"/>
    <w:rsid w:val="00BF6D2E"/>
    <w:rsid w:val="00BF7AEE"/>
    <w:rsid w:val="00C03839"/>
    <w:rsid w:val="00C04346"/>
    <w:rsid w:val="00C1285F"/>
    <w:rsid w:val="00C2607E"/>
    <w:rsid w:val="00C26D1F"/>
    <w:rsid w:val="00C32BEE"/>
    <w:rsid w:val="00C34197"/>
    <w:rsid w:val="00C3424C"/>
    <w:rsid w:val="00C350D1"/>
    <w:rsid w:val="00C361E0"/>
    <w:rsid w:val="00C5644F"/>
    <w:rsid w:val="00C56904"/>
    <w:rsid w:val="00C70259"/>
    <w:rsid w:val="00C70A1B"/>
    <w:rsid w:val="00C7235C"/>
    <w:rsid w:val="00C75086"/>
    <w:rsid w:val="00C75E10"/>
    <w:rsid w:val="00C9345D"/>
    <w:rsid w:val="00C97ABC"/>
    <w:rsid w:val="00CA1C39"/>
    <w:rsid w:val="00CA379F"/>
    <w:rsid w:val="00CB03AC"/>
    <w:rsid w:val="00CB7491"/>
    <w:rsid w:val="00CC077B"/>
    <w:rsid w:val="00CC093B"/>
    <w:rsid w:val="00CC392E"/>
    <w:rsid w:val="00CC605D"/>
    <w:rsid w:val="00CD13EC"/>
    <w:rsid w:val="00CE2A0F"/>
    <w:rsid w:val="00CE5555"/>
    <w:rsid w:val="00CF4222"/>
    <w:rsid w:val="00CF537E"/>
    <w:rsid w:val="00CF69DF"/>
    <w:rsid w:val="00D05A1B"/>
    <w:rsid w:val="00D118F5"/>
    <w:rsid w:val="00D1385C"/>
    <w:rsid w:val="00D147E4"/>
    <w:rsid w:val="00D34D21"/>
    <w:rsid w:val="00D41765"/>
    <w:rsid w:val="00D41ED9"/>
    <w:rsid w:val="00D55D50"/>
    <w:rsid w:val="00D61973"/>
    <w:rsid w:val="00D72687"/>
    <w:rsid w:val="00D75004"/>
    <w:rsid w:val="00D9547A"/>
    <w:rsid w:val="00DA065B"/>
    <w:rsid w:val="00DA298A"/>
    <w:rsid w:val="00DA328D"/>
    <w:rsid w:val="00DB12D7"/>
    <w:rsid w:val="00DB1AF9"/>
    <w:rsid w:val="00DB7595"/>
    <w:rsid w:val="00DC0C88"/>
    <w:rsid w:val="00DC2276"/>
    <w:rsid w:val="00DC611E"/>
    <w:rsid w:val="00DD06ED"/>
    <w:rsid w:val="00DD3EF0"/>
    <w:rsid w:val="00DD6F81"/>
    <w:rsid w:val="00DD74FD"/>
    <w:rsid w:val="00DE11A0"/>
    <w:rsid w:val="00DF179C"/>
    <w:rsid w:val="00E00D25"/>
    <w:rsid w:val="00E13756"/>
    <w:rsid w:val="00E16021"/>
    <w:rsid w:val="00E22BB2"/>
    <w:rsid w:val="00E26AC5"/>
    <w:rsid w:val="00E34298"/>
    <w:rsid w:val="00E379BF"/>
    <w:rsid w:val="00E440E3"/>
    <w:rsid w:val="00E505F5"/>
    <w:rsid w:val="00E51820"/>
    <w:rsid w:val="00E544FB"/>
    <w:rsid w:val="00E6348F"/>
    <w:rsid w:val="00E634D5"/>
    <w:rsid w:val="00E67584"/>
    <w:rsid w:val="00E70A46"/>
    <w:rsid w:val="00E73E69"/>
    <w:rsid w:val="00E766EA"/>
    <w:rsid w:val="00E81F11"/>
    <w:rsid w:val="00E93719"/>
    <w:rsid w:val="00E94AE7"/>
    <w:rsid w:val="00E950EA"/>
    <w:rsid w:val="00E966ED"/>
    <w:rsid w:val="00E97CC6"/>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05532"/>
    <w:rsid w:val="00F140A8"/>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E41D9"/>
    <w:rsid w:val="00FE5D48"/>
    <w:rsid w:val="00FF0F7C"/>
    <w:rsid w:val="00FF274A"/>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link w:val="Heading1Char"/>
    <w:uiPriority w:val="9"/>
    <w:qFormat/>
    <w:rsid w:val="00D61973"/>
    <w:pPr>
      <w:keepNext/>
      <w:keepLines/>
      <w:numPr>
        <w:numId w:val="11"/>
      </w:numPr>
      <w:spacing w:before="480" w:line="360" w:lineRule="auto"/>
      <w:outlineLvl w:val="0"/>
    </w:pPr>
    <w:rPr>
      <w:rFonts w:eastAsiaTheme="majorEastAsia" w:cstheme="majorBidi"/>
      <w:b/>
      <w:bCs/>
      <w:sz w:val="32"/>
      <w:szCs w:val="28"/>
    </w:rPr>
  </w:style>
  <w:style w:type="paragraph" w:styleId="Heading2">
    <w:name w:val="heading 2"/>
    <w:basedOn w:val="Normal"/>
    <w:link w:val="Heading2Char"/>
    <w:uiPriority w:val="9"/>
    <w:unhideWhenUsed/>
    <w:qFormat/>
    <w:rsid w:val="00D61973"/>
    <w:pPr>
      <w:keepNext/>
      <w:keepLines/>
      <w:numPr>
        <w:ilvl w:val="1"/>
        <w:numId w:val="11"/>
      </w:numPr>
      <w:spacing w:line="360" w:lineRule="auto"/>
      <w:outlineLvl w:val="1"/>
    </w:pPr>
    <w:rPr>
      <w:rFonts w:eastAsiaTheme="majorEastAsia" w:cstheme="majorBidi"/>
      <w:b/>
      <w:bCs/>
      <w:sz w:val="28"/>
      <w:szCs w:val="26"/>
    </w:rPr>
  </w:style>
  <w:style w:type="paragraph" w:styleId="Heading3">
    <w:name w:val="heading 3"/>
    <w:basedOn w:val="Normal"/>
    <w:link w:val="Heading3Char"/>
    <w:uiPriority w:val="9"/>
    <w:unhideWhenUsed/>
    <w:qFormat/>
    <w:rsid w:val="00D61973"/>
    <w:pPr>
      <w:keepNext/>
      <w:keepLines/>
      <w:numPr>
        <w:ilvl w:val="2"/>
        <w:numId w:val="11"/>
      </w:numPr>
      <w:spacing w:line="360" w:lineRule="auto"/>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C75086"/>
    <w:pPr>
      <w:keepNext/>
      <w:keepLines/>
      <w:numPr>
        <w:ilvl w:val="3"/>
        <w:numId w:val="1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2C0D"/>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2C0D"/>
    <w:pPr>
      <w:keepNext/>
      <w:keepLines/>
      <w:numPr>
        <w:ilvl w:val="5"/>
        <w:numId w:val="1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2C0D"/>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2C0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2C0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3D5A30"/>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3D5A30"/>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D3EF0"/>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8678FE"/>
    <w:rPr>
      <w:rFonts w:eastAsiaTheme="majorEastAsia" w:cstheme="majorBidi"/>
      <w:b/>
      <w:bCs/>
      <w:sz w:val="28"/>
      <w:szCs w:val="26"/>
    </w:rPr>
  </w:style>
  <w:style w:type="character" w:customStyle="1" w:styleId="Heading3Char">
    <w:name w:val="Heading 3 Char"/>
    <w:basedOn w:val="DefaultParagraphFont"/>
    <w:link w:val="Heading3"/>
    <w:uiPriority w:val="9"/>
    <w:rsid w:val="008678FE"/>
    <w:rPr>
      <w:rFonts w:eastAsiaTheme="majorEastAsia" w:cstheme="majorBidi"/>
      <w:b/>
      <w:bCs/>
      <w:i/>
      <w:sz w:val="28"/>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Cs w:val="32"/>
    </w:rPr>
  </w:style>
  <w:style w:type="character" w:customStyle="1" w:styleId="Heading5Char">
    <w:name w:val="Heading 5 Char"/>
    <w:basedOn w:val="DefaultParagraphFont"/>
    <w:link w:val="Heading5"/>
    <w:uiPriority w:val="9"/>
    <w:semiHidden/>
    <w:rsid w:val="00252C0D"/>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252C0D"/>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252C0D"/>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252C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2C0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371">
      <w:bodyDiv w:val="1"/>
      <w:marLeft w:val="0"/>
      <w:marRight w:val="0"/>
      <w:marTop w:val="0"/>
      <w:marBottom w:val="0"/>
      <w:divBdr>
        <w:top w:val="none" w:sz="0" w:space="0" w:color="auto"/>
        <w:left w:val="none" w:sz="0" w:space="0" w:color="auto"/>
        <w:bottom w:val="none" w:sz="0" w:space="0" w:color="auto"/>
        <w:right w:val="none" w:sz="0" w:space="0" w:color="auto"/>
      </w:divBdr>
    </w:div>
    <w:div w:id="5330621">
      <w:bodyDiv w:val="1"/>
      <w:marLeft w:val="0"/>
      <w:marRight w:val="0"/>
      <w:marTop w:val="0"/>
      <w:marBottom w:val="0"/>
      <w:divBdr>
        <w:top w:val="none" w:sz="0" w:space="0" w:color="auto"/>
        <w:left w:val="none" w:sz="0" w:space="0" w:color="auto"/>
        <w:bottom w:val="none" w:sz="0" w:space="0" w:color="auto"/>
        <w:right w:val="none" w:sz="0" w:space="0" w:color="auto"/>
      </w:divBdr>
    </w:div>
    <w:div w:id="56981356">
      <w:bodyDiv w:val="1"/>
      <w:marLeft w:val="0"/>
      <w:marRight w:val="0"/>
      <w:marTop w:val="0"/>
      <w:marBottom w:val="0"/>
      <w:divBdr>
        <w:top w:val="none" w:sz="0" w:space="0" w:color="auto"/>
        <w:left w:val="none" w:sz="0" w:space="0" w:color="auto"/>
        <w:bottom w:val="none" w:sz="0" w:space="0" w:color="auto"/>
        <w:right w:val="none" w:sz="0" w:space="0" w:color="auto"/>
      </w:divBdr>
    </w:div>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299775281">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07720650">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699286345">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842739288">
      <w:bodyDiv w:val="1"/>
      <w:marLeft w:val="0"/>
      <w:marRight w:val="0"/>
      <w:marTop w:val="0"/>
      <w:marBottom w:val="0"/>
      <w:divBdr>
        <w:top w:val="none" w:sz="0" w:space="0" w:color="auto"/>
        <w:left w:val="none" w:sz="0" w:space="0" w:color="auto"/>
        <w:bottom w:val="none" w:sz="0" w:space="0" w:color="auto"/>
        <w:right w:val="none" w:sz="0" w:space="0" w:color="auto"/>
      </w:divBdr>
    </w:div>
    <w:div w:id="890457467">
      <w:bodyDiv w:val="1"/>
      <w:marLeft w:val="0"/>
      <w:marRight w:val="0"/>
      <w:marTop w:val="0"/>
      <w:marBottom w:val="0"/>
      <w:divBdr>
        <w:top w:val="none" w:sz="0" w:space="0" w:color="auto"/>
        <w:left w:val="none" w:sz="0" w:space="0" w:color="auto"/>
        <w:bottom w:val="none" w:sz="0" w:space="0" w:color="auto"/>
        <w:right w:val="none" w:sz="0" w:space="0" w:color="auto"/>
      </w:divBdr>
    </w:div>
    <w:div w:id="897790973">
      <w:bodyDiv w:val="1"/>
      <w:marLeft w:val="0"/>
      <w:marRight w:val="0"/>
      <w:marTop w:val="0"/>
      <w:marBottom w:val="0"/>
      <w:divBdr>
        <w:top w:val="none" w:sz="0" w:space="0" w:color="auto"/>
        <w:left w:val="none" w:sz="0" w:space="0" w:color="auto"/>
        <w:bottom w:val="none" w:sz="0" w:space="0" w:color="auto"/>
        <w:right w:val="none" w:sz="0" w:space="0" w:color="auto"/>
      </w:divBdr>
      <w:divsChild>
        <w:div w:id="439686620">
          <w:marLeft w:val="0"/>
          <w:marRight w:val="0"/>
          <w:marTop w:val="0"/>
          <w:marBottom w:val="0"/>
          <w:divBdr>
            <w:top w:val="single" w:sz="2" w:space="0" w:color="E3E3E3"/>
            <w:left w:val="single" w:sz="2" w:space="0" w:color="E3E3E3"/>
            <w:bottom w:val="single" w:sz="2" w:space="0" w:color="E3E3E3"/>
            <w:right w:val="single" w:sz="2" w:space="0" w:color="E3E3E3"/>
          </w:divBdr>
          <w:divsChild>
            <w:div w:id="1033380593">
              <w:marLeft w:val="0"/>
              <w:marRight w:val="0"/>
              <w:marTop w:val="0"/>
              <w:marBottom w:val="0"/>
              <w:divBdr>
                <w:top w:val="single" w:sz="2" w:space="0" w:color="E3E3E3"/>
                <w:left w:val="single" w:sz="2" w:space="0" w:color="E3E3E3"/>
                <w:bottom w:val="single" w:sz="2" w:space="0" w:color="E3E3E3"/>
                <w:right w:val="single" w:sz="2" w:space="0" w:color="E3E3E3"/>
              </w:divBdr>
              <w:divsChild>
                <w:div w:id="277226156">
                  <w:marLeft w:val="0"/>
                  <w:marRight w:val="0"/>
                  <w:marTop w:val="0"/>
                  <w:marBottom w:val="0"/>
                  <w:divBdr>
                    <w:top w:val="single" w:sz="2" w:space="2" w:color="E3E3E3"/>
                    <w:left w:val="single" w:sz="2" w:space="0" w:color="E3E3E3"/>
                    <w:bottom w:val="single" w:sz="2" w:space="0" w:color="E3E3E3"/>
                    <w:right w:val="single" w:sz="2" w:space="0" w:color="E3E3E3"/>
                  </w:divBdr>
                  <w:divsChild>
                    <w:div w:id="316686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080516853">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162114436">
      <w:bodyDiv w:val="1"/>
      <w:marLeft w:val="0"/>
      <w:marRight w:val="0"/>
      <w:marTop w:val="0"/>
      <w:marBottom w:val="0"/>
      <w:divBdr>
        <w:top w:val="none" w:sz="0" w:space="0" w:color="auto"/>
        <w:left w:val="none" w:sz="0" w:space="0" w:color="auto"/>
        <w:bottom w:val="none" w:sz="0" w:space="0" w:color="auto"/>
        <w:right w:val="none" w:sz="0" w:space="0" w:color="auto"/>
      </w:divBdr>
      <w:divsChild>
        <w:div w:id="213856219">
          <w:marLeft w:val="0"/>
          <w:marRight w:val="0"/>
          <w:marTop w:val="0"/>
          <w:marBottom w:val="0"/>
          <w:divBdr>
            <w:top w:val="none" w:sz="0" w:space="0" w:color="auto"/>
            <w:left w:val="none" w:sz="0" w:space="0" w:color="auto"/>
            <w:bottom w:val="none" w:sz="0" w:space="0" w:color="auto"/>
            <w:right w:val="none" w:sz="0" w:space="0" w:color="auto"/>
          </w:divBdr>
        </w:div>
        <w:div w:id="2087411236">
          <w:marLeft w:val="0"/>
          <w:marRight w:val="0"/>
          <w:marTop w:val="0"/>
          <w:marBottom w:val="0"/>
          <w:divBdr>
            <w:top w:val="none" w:sz="0" w:space="0" w:color="auto"/>
            <w:left w:val="none" w:sz="0" w:space="0" w:color="auto"/>
            <w:bottom w:val="none" w:sz="0" w:space="0" w:color="auto"/>
            <w:right w:val="none" w:sz="0" w:space="0" w:color="auto"/>
          </w:divBdr>
        </w:div>
        <w:div w:id="508829870">
          <w:marLeft w:val="0"/>
          <w:marRight w:val="0"/>
          <w:marTop w:val="0"/>
          <w:marBottom w:val="0"/>
          <w:divBdr>
            <w:top w:val="none" w:sz="0" w:space="0" w:color="auto"/>
            <w:left w:val="none" w:sz="0" w:space="0" w:color="auto"/>
            <w:bottom w:val="none" w:sz="0" w:space="0" w:color="auto"/>
            <w:right w:val="none" w:sz="0" w:space="0" w:color="auto"/>
          </w:divBdr>
        </w:div>
      </w:divsChild>
    </w:div>
    <w:div w:id="1214659447">
      <w:bodyDiv w:val="1"/>
      <w:marLeft w:val="0"/>
      <w:marRight w:val="0"/>
      <w:marTop w:val="0"/>
      <w:marBottom w:val="0"/>
      <w:divBdr>
        <w:top w:val="none" w:sz="0" w:space="0" w:color="auto"/>
        <w:left w:val="none" w:sz="0" w:space="0" w:color="auto"/>
        <w:bottom w:val="none" w:sz="0" w:space="0" w:color="auto"/>
        <w:right w:val="none" w:sz="0" w:space="0" w:color="auto"/>
      </w:divBdr>
      <w:divsChild>
        <w:div w:id="546767187">
          <w:marLeft w:val="0"/>
          <w:marRight w:val="0"/>
          <w:marTop w:val="0"/>
          <w:marBottom w:val="0"/>
          <w:divBdr>
            <w:top w:val="single" w:sz="2" w:space="0" w:color="auto"/>
            <w:left w:val="single" w:sz="2" w:space="0" w:color="auto"/>
            <w:bottom w:val="single" w:sz="2" w:space="0" w:color="auto"/>
            <w:right w:val="single" w:sz="2" w:space="0" w:color="auto"/>
          </w:divBdr>
          <w:divsChild>
            <w:div w:id="1874926483">
              <w:marLeft w:val="0"/>
              <w:marRight w:val="0"/>
              <w:marTop w:val="0"/>
              <w:marBottom w:val="0"/>
              <w:divBdr>
                <w:top w:val="single" w:sz="2" w:space="0" w:color="E3E3E3"/>
                <w:left w:val="single" w:sz="2" w:space="0" w:color="E3E3E3"/>
                <w:bottom w:val="single" w:sz="2" w:space="0" w:color="E3E3E3"/>
                <w:right w:val="single" w:sz="2" w:space="0" w:color="E3E3E3"/>
              </w:divBdr>
              <w:divsChild>
                <w:div w:id="396827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9465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75092200">
      <w:bodyDiv w:val="1"/>
      <w:marLeft w:val="0"/>
      <w:marRight w:val="0"/>
      <w:marTop w:val="0"/>
      <w:marBottom w:val="0"/>
      <w:divBdr>
        <w:top w:val="none" w:sz="0" w:space="0" w:color="auto"/>
        <w:left w:val="none" w:sz="0" w:space="0" w:color="auto"/>
        <w:bottom w:val="none" w:sz="0" w:space="0" w:color="auto"/>
        <w:right w:val="none" w:sz="0" w:space="0" w:color="auto"/>
      </w:divBdr>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308586139">
      <w:bodyDiv w:val="1"/>
      <w:marLeft w:val="0"/>
      <w:marRight w:val="0"/>
      <w:marTop w:val="0"/>
      <w:marBottom w:val="0"/>
      <w:divBdr>
        <w:top w:val="none" w:sz="0" w:space="0" w:color="auto"/>
        <w:left w:val="none" w:sz="0" w:space="0" w:color="auto"/>
        <w:bottom w:val="none" w:sz="0" w:space="0" w:color="auto"/>
        <w:right w:val="none" w:sz="0" w:space="0" w:color="auto"/>
      </w:divBdr>
      <w:divsChild>
        <w:div w:id="417756474">
          <w:marLeft w:val="0"/>
          <w:marRight w:val="0"/>
          <w:marTop w:val="0"/>
          <w:marBottom w:val="0"/>
          <w:divBdr>
            <w:top w:val="single" w:sz="2" w:space="0" w:color="E3E3E3"/>
            <w:left w:val="single" w:sz="2" w:space="0" w:color="E3E3E3"/>
            <w:bottom w:val="single" w:sz="2" w:space="0" w:color="E3E3E3"/>
            <w:right w:val="single" w:sz="2" w:space="0" w:color="E3E3E3"/>
          </w:divBdr>
          <w:divsChild>
            <w:div w:id="1597472204">
              <w:marLeft w:val="0"/>
              <w:marRight w:val="0"/>
              <w:marTop w:val="0"/>
              <w:marBottom w:val="0"/>
              <w:divBdr>
                <w:top w:val="single" w:sz="2" w:space="0" w:color="E3E3E3"/>
                <w:left w:val="single" w:sz="2" w:space="0" w:color="E3E3E3"/>
                <w:bottom w:val="single" w:sz="2" w:space="0" w:color="E3E3E3"/>
                <w:right w:val="single" w:sz="2" w:space="0" w:color="E3E3E3"/>
              </w:divBdr>
              <w:divsChild>
                <w:div w:id="2119131449">
                  <w:marLeft w:val="0"/>
                  <w:marRight w:val="0"/>
                  <w:marTop w:val="0"/>
                  <w:marBottom w:val="0"/>
                  <w:divBdr>
                    <w:top w:val="single" w:sz="2" w:space="2" w:color="E3E3E3"/>
                    <w:left w:val="single" w:sz="2" w:space="0" w:color="E3E3E3"/>
                    <w:bottom w:val="single" w:sz="2" w:space="0" w:color="E3E3E3"/>
                    <w:right w:val="single" w:sz="2" w:space="0" w:color="E3E3E3"/>
                  </w:divBdr>
                  <w:divsChild>
                    <w:div w:id="892042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3527920">
      <w:bodyDiv w:val="1"/>
      <w:marLeft w:val="0"/>
      <w:marRight w:val="0"/>
      <w:marTop w:val="0"/>
      <w:marBottom w:val="0"/>
      <w:divBdr>
        <w:top w:val="none" w:sz="0" w:space="0" w:color="auto"/>
        <w:left w:val="none" w:sz="0" w:space="0" w:color="auto"/>
        <w:bottom w:val="none" w:sz="0" w:space="0" w:color="auto"/>
        <w:right w:val="none" w:sz="0" w:space="0" w:color="auto"/>
      </w:divBdr>
      <w:divsChild>
        <w:div w:id="1465611728">
          <w:marLeft w:val="0"/>
          <w:marRight w:val="0"/>
          <w:marTop w:val="0"/>
          <w:marBottom w:val="0"/>
          <w:divBdr>
            <w:top w:val="single" w:sz="2" w:space="0" w:color="auto"/>
            <w:left w:val="single" w:sz="2" w:space="0" w:color="auto"/>
            <w:bottom w:val="single" w:sz="2" w:space="0" w:color="auto"/>
            <w:right w:val="single" w:sz="2" w:space="0" w:color="auto"/>
          </w:divBdr>
          <w:divsChild>
            <w:div w:id="1039358871">
              <w:marLeft w:val="0"/>
              <w:marRight w:val="0"/>
              <w:marTop w:val="0"/>
              <w:marBottom w:val="0"/>
              <w:divBdr>
                <w:top w:val="single" w:sz="2" w:space="0" w:color="E3E3E3"/>
                <w:left w:val="single" w:sz="2" w:space="0" w:color="E3E3E3"/>
                <w:bottom w:val="single" w:sz="2" w:space="0" w:color="E3E3E3"/>
                <w:right w:val="single" w:sz="2" w:space="0" w:color="E3E3E3"/>
              </w:divBdr>
              <w:divsChild>
                <w:div w:id="1617828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1260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6438265">
      <w:bodyDiv w:val="1"/>
      <w:marLeft w:val="0"/>
      <w:marRight w:val="0"/>
      <w:marTop w:val="0"/>
      <w:marBottom w:val="0"/>
      <w:divBdr>
        <w:top w:val="none" w:sz="0" w:space="0" w:color="auto"/>
        <w:left w:val="none" w:sz="0" w:space="0" w:color="auto"/>
        <w:bottom w:val="none" w:sz="0" w:space="0" w:color="auto"/>
        <w:right w:val="none" w:sz="0" w:space="0" w:color="auto"/>
      </w:divBdr>
    </w:div>
    <w:div w:id="1377967748">
      <w:bodyDiv w:val="1"/>
      <w:marLeft w:val="0"/>
      <w:marRight w:val="0"/>
      <w:marTop w:val="0"/>
      <w:marBottom w:val="0"/>
      <w:divBdr>
        <w:top w:val="none" w:sz="0" w:space="0" w:color="auto"/>
        <w:left w:val="none" w:sz="0" w:space="0" w:color="auto"/>
        <w:bottom w:val="none" w:sz="0" w:space="0" w:color="auto"/>
        <w:right w:val="none" w:sz="0" w:space="0" w:color="auto"/>
      </w:divBdr>
    </w:div>
    <w:div w:id="1408335813">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4880912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0939507">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2235116">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12491650">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067530452">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2nd\Semester2\CN&amp;P\LTM---FinalExam\52200281_52200291_N5.docx" TargetMode="External"/><Relationship Id="rId21" Type="http://schemas.openxmlformats.org/officeDocument/2006/relationships/hyperlink" Target="file:///D:\2nd\Semester2\CN&amp;P\LTM---FinalExam\52200281_52200291_N5.docx" TargetMode="External"/><Relationship Id="rId42" Type="http://schemas.openxmlformats.org/officeDocument/2006/relationships/hyperlink" Target="file:///D:\2nd\Semester2\CN&amp;P\LTM---FinalExam\52200281_52200291_N5.docx" TargetMode="External"/><Relationship Id="rId47" Type="http://schemas.openxmlformats.org/officeDocument/2006/relationships/hyperlink" Target="file:///D:\2nd\Semester2\CN&amp;P\LTM---FinalExam\52200281_52200291_N5.docx"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D:\2nd\Semester2\CN&amp;P\LTM---FinalExam\52200281_52200291_N5.docx" TargetMode="External"/><Relationship Id="rId11" Type="http://schemas.openxmlformats.org/officeDocument/2006/relationships/header" Target="header2.xml"/><Relationship Id="rId32" Type="http://schemas.openxmlformats.org/officeDocument/2006/relationships/hyperlink" Target="file:///D:\2nd\Semester2\CN&amp;P\LTM---FinalExam\52200281_52200291_N5.docx" TargetMode="External"/><Relationship Id="rId37" Type="http://schemas.openxmlformats.org/officeDocument/2006/relationships/hyperlink" Target="file:///D:\2nd\Semester2\CN&amp;P\LTM---FinalExam\52200281_52200291_N5.docx"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www.youtube.com/watch?v=J15Ybdetzio" TargetMode="External"/><Relationship Id="rId22" Type="http://schemas.openxmlformats.org/officeDocument/2006/relationships/hyperlink" Target="file:///D:\2nd\Semester2\CN&amp;P\LTM---FinalExam\52200281_52200291_N5.docx" TargetMode="External"/><Relationship Id="rId27" Type="http://schemas.openxmlformats.org/officeDocument/2006/relationships/hyperlink" Target="file:///D:\2nd\Semester2\CN&amp;P\LTM---FinalExam\52200281_52200291_N5.docx" TargetMode="External"/><Relationship Id="rId43" Type="http://schemas.openxmlformats.org/officeDocument/2006/relationships/hyperlink" Target="file:///D:\2nd\Semester2\CN&amp;P\LTM---FinalExam\52200281_52200291_N5.docx" TargetMode="External"/><Relationship Id="rId48" Type="http://schemas.openxmlformats.org/officeDocument/2006/relationships/image" Target="media/image3.png"/><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file:///D:\2nd\Semester2\CN&amp;P\LTM---FinalExam\52200281_52200291_N5.docx" TargetMode="External"/><Relationship Id="rId17" Type="http://schemas.openxmlformats.org/officeDocument/2006/relationships/hyperlink" Target="file:///D:\2nd\Semester2\CN&amp;P\LTM---FinalExam\52200281_52200291_N5.docx" TargetMode="External"/><Relationship Id="rId25" Type="http://schemas.openxmlformats.org/officeDocument/2006/relationships/hyperlink" Target="file:///D:\2nd\Semester2\CN&amp;P\LTM---FinalExam\52200281_52200291_N5.docx" TargetMode="External"/><Relationship Id="rId33" Type="http://schemas.openxmlformats.org/officeDocument/2006/relationships/hyperlink" Target="file:///D:\2nd\Semester2\CN&amp;P\LTM---FinalExam\52200281_52200291_N5.docx" TargetMode="External"/><Relationship Id="rId38" Type="http://schemas.openxmlformats.org/officeDocument/2006/relationships/hyperlink" Target="file:///D:\2nd\Semester2\CN&amp;P\LTM---FinalExam\52200281_52200291_N5.docx" TargetMode="External"/><Relationship Id="rId46" Type="http://schemas.openxmlformats.org/officeDocument/2006/relationships/hyperlink" Target="file:///D:\2nd\Semester2\CN&amp;P\LTM---FinalExam\52200281_52200291_N5.docx"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file:///D:\2nd\Semester2\CN&amp;P\LTM---FinalExam\52200281_52200291_N5.docx" TargetMode="External"/><Relationship Id="rId41" Type="http://schemas.openxmlformats.org/officeDocument/2006/relationships/hyperlink" Target="file:///D:\2nd\Semester2\CN&amp;P\LTM---FinalExam\52200281_52200291_N5.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hyperlink" Target="https://computernetworking747640215.wordpress.com/2018/07/05/secure-shell-ssh-configuration-on-a-switch-and-router-in-packet-trac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nd\Semester2\CN&amp;P\LTM---FinalExam\52200281_52200291_N5.docx" TargetMode="External"/><Relationship Id="rId23" Type="http://schemas.openxmlformats.org/officeDocument/2006/relationships/hyperlink" Target="file:///D:\2nd\Semester2\CN&amp;P\LTM---FinalExam\52200281_52200291_N5.docx" TargetMode="External"/><Relationship Id="rId28" Type="http://schemas.openxmlformats.org/officeDocument/2006/relationships/hyperlink" Target="file:///D:\2nd\Semester2\CN&amp;P\LTM---FinalExam\52200281_52200291_N5.docx" TargetMode="External"/><Relationship Id="rId36" Type="http://schemas.openxmlformats.org/officeDocument/2006/relationships/hyperlink" Target="file:///D:\2nd\Semester2\CN&amp;P\LTM---FinalExam\52200281_52200291_N5.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file:///D:\2nd\Semester2\CN&amp;P\LTM---FinalExam\52200281_52200291_N5.docx" TargetMode="External"/><Relationship Id="rId44" Type="http://schemas.openxmlformats.org/officeDocument/2006/relationships/hyperlink" Target="file:///D:\2nd\Semester2\CN&amp;P\LTM---FinalExam\52200281_52200291_N5.docx"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s://www.youtube.com/watch?v=UcCTgWtRSdA" TargetMode="External"/><Relationship Id="rId99" Type="http://schemas.openxmlformats.org/officeDocument/2006/relationships/hyperlink" Target="https://www.youtube.com/watch?v=wQRZlKXn43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2nd\Semester2\CN&amp;P\LTM---FinalExam\52200281_52200291_N5.docx" TargetMode="External"/><Relationship Id="rId18" Type="http://schemas.openxmlformats.org/officeDocument/2006/relationships/hyperlink" Target="file:///D:\2nd\Semester2\CN&amp;P\LTM---FinalExam\52200281_52200291_N5.docx" TargetMode="External"/><Relationship Id="rId39" Type="http://schemas.openxmlformats.org/officeDocument/2006/relationships/hyperlink" Target="file:///D:\2nd\Semester2\CN&amp;P\LTM---FinalExam\52200281_52200291_N5.docx" TargetMode="External"/><Relationship Id="rId34" Type="http://schemas.openxmlformats.org/officeDocument/2006/relationships/hyperlink" Target="file:///D:\2nd\Semester2\CN&amp;P\LTM---FinalExam\52200281_52200291_N5.docx"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31.png"/><Relationship Id="rId97" Type="http://schemas.openxmlformats.org/officeDocument/2006/relationships/hyperlink" Target="https://www.youtube.com/watch?v=wbYagbpCpoI"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www.youtube.com/watch?v=1N8WsW9-QtE&amp;t=956s" TargetMode="External"/><Relationship Id="rId2" Type="http://schemas.openxmlformats.org/officeDocument/2006/relationships/numbering" Target="numbering.xml"/><Relationship Id="rId29" Type="http://schemas.openxmlformats.org/officeDocument/2006/relationships/hyperlink" Target="file:///D:\2nd\Semester2\CN&amp;P\LTM---FinalExam\52200281_52200291_N5.docx" TargetMode="External"/><Relationship Id="rId24" Type="http://schemas.openxmlformats.org/officeDocument/2006/relationships/hyperlink" Target="file:///D:\2nd\Semester2\CN&amp;P\LTM---FinalExam\52200281_52200291_N5.docx" TargetMode="External"/><Relationship Id="rId40" Type="http://schemas.openxmlformats.org/officeDocument/2006/relationships/hyperlink" Target="file:///D:\2nd\Semester2\CN&amp;P\LTM---FinalExam\52200281_52200291_N5.docx" TargetMode="External"/><Relationship Id="rId45" Type="http://schemas.openxmlformats.org/officeDocument/2006/relationships/hyperlink" Target="file:///D:\2nd\Semester2\CN&amp;P\LTM---FinalExam\52200281_52200291_N5.docx" TargetMode="External"/><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file:///D:\2nd\Semester2\CN&amp;P\LTM---FinalExam\52200281_52200291_N5.docx" TargetMode="External"/><Relationship Id="rId14" Type="http://schemas.openxmlformats.org/officeDocument/2006/relationships/hyperlink" Target="file:///D:\2nd\Semester2\CN&amp;P\LTM---FinalExam\52200281_52200291_N5.docx" TargetMode="External"/><Relationship Id="rId30" Type="http://schemas.openxmlformats.org/officeDocument/2006/relationships/hyperlink" Target="file:///D:\2nd\Semester2\CN&amp;P\LTM---FinalExam\52200281_52200291_N5.docx" TargetMode="External"/><Relationship Id="rId35" Type="http://schemas.openxmlformats.org/officeDocument/2006/relationships/hyperlink" Target="file:///D:\2nd\Semester2\CN&amp;P\LTM---FinalExam\52200281_52200291_N5.docx" TargetMode="External"/><Relationship Id="rId56"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7.png"/><Relationship Id="rId93" Type="http://schemas.openxmlformats.org/officeDocument/2006/relationships/hyperlink" Target="https://www.youtube.com/watch?v=0buMm5FIqgU&amp;t=33s" TargetMode="External"/><Relationship Id="rId98" Type="http://schemas.openxmlformats.org/officeDocument/2006/relationships/hyperlink" Target="https://www.youtube.com/watch?v=B7-7RcZCIb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3AB0F-105C-4506-8907-132C8CA50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1323</TotalTime>
  <Pages>76</Pages>
  <Words>6344</Words>
  <Characters>36162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Thiện Nhân Nguyễn Thị</cp:lastModifiedBy>
  <cp:revision>22</cp:revision>
  <dcterms:created xsi:type="dcterms:W3CDTF">2024-05-13T09:46:00Z</dcterms:created>
  <dcterms:modified xsi:type="dcterms:W3CDTF">2024-05-15T08:51:00Z</dcterms:modified>
</cp:coreProperties>
</file>